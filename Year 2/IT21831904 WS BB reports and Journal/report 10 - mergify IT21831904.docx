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243F9F" w14:textId="77777777" w:rsidR="00322C17" w:rsidRDefault="00322C17" w:rsidP="00322C17">
      <w:pPr>
        <w:jc w:val="center"/>
      </w:pPr>
      <w:r>
        <w:rPr>
          <w:noProof/>
        </w:rPr>
        <w:drawing>
          <wp:inline distT="0" distB="0" distL="0" distR="0" wp14:anchorId="0B38287B" wp14:editId="1B737E88">
            <wp:extent cx="1724025" cy="2092183"/>
            <wp:effectExtent l="0" t="0" r="0" b="3810"/>
            <wp:docPr id="3" name="Picture 3" descr="A blue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ue and orange 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724025" cy="2092183"/>
                    </a:xfrm>
                    <a:prstGeom prst="rect">
                      <a:avLst/>
                    </a:prstGeom>
                  </pic:spPr>
                </pic:pic>
              </a:graphicData>
            </a:graphic>
          </wp:inline>
        </w:drawing>
      </w:r>
    </w:p>
    <w:p w14:paraId="5FA9A641" w14:textId="77777777" w:rsidR="00322C17" w:rsidRDefault="00322C17" w:rsidP="00322C17">
      <w:pPr>
        <w:jc w:val="center"/>
      </w:pPr>
    </w:p>
    <w:p w14:paraId="0A5BF03F" w14:textId="77777777" w:rsidR="00322C17" w:rsidRDefault="00322C17" w:rsidP="00322C17">
      <w:pPr>
        <w:jc w:val="center"/>
      </w:pPr>
    </w:p>
    <w:p w14:paraId="041C5232" w14:textId="77777777" w:rsidR="00322C17" w:rsidRDefault="00322C17" w:rsidP="00322C17">
      <w:pPr>
        <w:jc w:val="center"/>
      </w:pPr>
    </w:p>
    <w:p w14:paraId="4D89E935" w14:textId="406FB0F2" w:rsidR="00322C17" w:rsidRDefault="00650ED4" w:rsidP="00322C17">
      <w:pPr>
        <w:autoSpaceDE w:val="0"/>
        <w:autoSpaceDN w:val="0"/>
        <w:adjustRightInd w:val="0"/>
        <w:spacing w:after="0" w:line="360" w:lineRule="auto"/>
        <w:jc w:val="center"/>
        <w:rPr>
          <w:rFonts w:ascii="Lucida Bright" w:hAnsi="Lucida Bright" w:cs="CIDFont+F2"/>
          <w:b/>
          <w:bCs/>
          <w:sz w:val="40"/>
          <w:szCs w:val="40"/>
        </w:rPr>
      </w:pPr>
      <w:r>
        <w:rPr>
          <w:rFonts w:ascii="Lucida Bright" w:hAnsi="Lucida Bright" w:cs="CIDFont+F2"/>
          <w:b/>
          <w:bCs/>
          <w:sz w:val="40"/>
          <w:szCs w:val="40"/>
        </w:rPr>
        <w:t>IE20</w:t>
      </w:r>
      <w:r w:rsidR="00347A5D">
        <w:rPr>
          <w:rFonts w:ascii="Lucida Bright" w:hAnsi="Lucida Bright" w:cs="CIDFont+F2"/>
          <w:b/>
          <w:bCs/>
          <w:sz w:val="40"/>
          <w:szCs w:val="40"/>
        </w:rPr>
        <w:t>6</w:t>
      </w:r>
      <w:r>
        <w:rPr>
          <w:rFonts w:ascii="Lucida Bright" w:hAnsi="Lucida Bright" w:cs="CIDFont+F2"/>
          <w:b/>
          <w:bCs/>
          <w:sz w:val="40"/>
          <w:szCs w:val="40"/>
        </w:rPr>
        <w:t>2</w:t>
      </w:r>
      <w:r w:rsidR="00322C17" w:rsidRPr="00A42848">
        <w:rPr>
          <w:rFonts w:ascii="Lucida Bright" w:hAnsi="Lucida Bright" w:cs="CIDFont+F2"/>
          <w:b/>
          <w:bCs/>
          <w:sz w:val="40"/>
          <w:szCs w:val="40"/>
        </w:rPr>
        <w:t xml:space="preserve"> </w:t>
      </w:r>
      <w:r w:rsidR="00322C17">
        <w:rPr>
          <w:rFonts w:ascii="Lucida Bright" w:hAnsi="Lucida Bright" w:cs="CIDFont+F2"/>
          <w:b/>
          <w:bCs/>
          <w:sz w:val="40"/>
          <w:szCs w:val="40"/>
        </w:rPr>
        <w:t>–</w:t>
      </w:r>
      <w:r w:rsidR="00322C17" w:rsidRPr="00A42848">
        <w:rPr>
          <w:rFonts w:ascii="Lucida Bright" w:hAnsi="Lucida Bright" w:cs="CIDFont+F2"/>
          <w:b/>
          <w:bCs/>
          <w:sz w:val="40"/>
          <w:szCs w:val="40"/>
        </w:rPr>
        <w:t xml:space="preserve"> </w:t>
      </w:r>
      <w:r>
        <w:rPr>
          <w:rFonts w:ascii="Lucida Bright" w:hAnsi="Lucida Bright" w:cs="CIDFont+F2"/>
          <w:b/>
          <w:bCs/>
          <w:sz w:val="40"/>
          <w:szCs w:val="40"/>
        </w:rPr>
        <w:t>Web Security</w:t>
      </w:r>
    </w:p>
    <w:p w14:paraId="3EC47411" w14:textId="77777777" w:rsidR="00322C17" w:rsidRDefault="00322C17" w:rsidP="00322C17">
      <w:pPr>
        <w:pStyle w:val="Default"/>
        <w:spacing w:line="360" w:lineRule="auto"/>
        <w:jc w:val="center"/>
        <w:rPr>
          <w:b/>
          <w:bCs/>
          <w:sz w:val="40"/>
          <w:szCs w:val="40"/>
        </w:rPr>
      </w:pPr>
      <w:r w:rsidRPr="00A42848">
        <w:rPr>
          <w:b/>
          <w:bCs/>
          <w:sz w:val="40"/>
          <w:szCs w:val="40"/>
        </w:rPr>
        <w:t>Year 2, Semester 2</w:t>
      </w:r>
    </w:p>
    <w:p w14:paraId="11A5738A" w14:textId="77777777" w:rsidR="00322C17" w:rsidRDefault="00322C17" w:rsidP="00322C17">
      <w:pPr>
        <w:pStyle w:val="Default"/>
        <w:spacing w:line="360" w:lineRule="auto"/>
        <w:jc w:val="center"/>
        <w:rPr>
          <w:b/>
          <w:bCs/>
          <w:sz w:val="40"/>
          <w:szCs w:val="40"/>
        </w:rPr>
      </w:pPr>
    </w:p>
    <w:p w14:paraId="134E33ED" w14:textId="77777777" w:rsidR="00322C17" w:rsidRPr="00A42848" w:rsidRDefault="00322C17" w:rsidP="00322C17">
      <w:pPr>
        <w:pStyle w:val="Default"/>
        <w:spacing w:line="360" w:lineRule="auto"/>
        <w:jc w:val="center"/>
        <w:rPr>
          <w:b/>
          <w:bCs/>
          <w:sz w:val="40"/>
          <w:szCs w:val="40"/>
        </w:rPr>
      </w:pPr>
    </w:p>
    <w:p w14:paraId="402EA16A" w14:textId="6FFE288F" w:rsidR="00650ED4" w:rsidRDefault="00322C17" w:rsidP="00650ED4">
      <w:pPr>
        <w:spacing w:line="360" w:lineRule="auto"/>
        <w:jc w:val="center"/>
        <w:rPr>
          <w:rFonts w:ascii="Lucida Bright" w:hAnsi="Lucida Bright" w:cs="CIDFont+F2"/>
          <w:b/>
          <w:bCs/>
          <w:sz w:val="40"/>
          <w:szCs w:val="40"/>
        </w:rPr>
      </w:pPr>
      <w:r>
        <w:rPr>
          <w:rFonts w:ascii="Lucida Bright" w:hAnsi="Lucida Bright" w:cs="CIDFont+F2"/>
          <w:b/>
          <w:bCs/>
          <w:sz w:val="40"/>
          <w:szCs w:val="40"/>
        </w:rPr>
        <w:t xml:space="preserve">Scanning report </w:t>
      </w:r>
      <w:r w:rsidR="00650ED4">
        <w:rPr>
          <w:rFonts w:ascii="Lucida Bright" w:hAnsi="Lucida Bright" w:cs="CIDFont+F2"/>
          <w:b/>
          <w:bCs/>
          <w:sz w:val="40"/>
          <w:szCs w:val="40"/>
        </w:rPr>
        <w:t>–</w:t>
      </w:r>
      <w:r>
        <w:rPr>
          <w:rFonts w:ascii="Lucida Bright" w:hAnsi="Lucida Bright" w:cs="CIDFont+F2"/>
          <w:b/>
          <w:bCs/>
          <w:sz w:val="40"/>
          <w:szCs w:val="40"/>
        </w:rPr>
        <w:t xml:space="preserve"> </w:t>
      </w:r>
      <w:proofErr w:type="spellStart"/>
      <w:r w:rsidR="00896A5F">
        <w:rPr>
          <w:rFonts w:ascii="Lucida Bright" w:hAnsi="Lucida Bright" w:cs="CIDFont+F2"/>
          <w:b/>
          <w:bCs/>
          <w:sz w:val="40"/>
          <w:szCs w:val="40"/>
        </w:rPr>
        <w:t>mergify</w:t>
      </w:r>
      <w:proofErr w:type="spellEnd"/>
    </w:p>
    <w:p w14:paraId="1D38ADC5" w14:textId="27FB991A" w:rsidR="00650ED4" w:rsidRDefault="00650ED4" w:rsidP="00650ED4">
      <w:pPr>
        <w:spacing w:line="360" w:lineRule="auto"/>
        <w:jc w:val="center"/>
        <w:rPr>
          <w:rFonts w:ascii="Lucida Bright" w:hAnsi="Lucida Bright" w:cs="CIDFont+F2"/>
          <w:b/>
          <w:bCs/>
          <w:sz w:val="40"/>
          <w:szCs w:val="40"/>
        </w:rPr>
      </w:pPr>
      <w:r>
        <w:rPr>
          <w:rFonts w:ascii="Lucida Bright" w:hAnsi="Lucida Bright" w:cs="CIDFont+F2"/>
          <w:b/>
          <w:bCs/>
          <w:sz w:val="40"/>
          <w:szCs w:val="40"/>
        </w:rPr>
        <w:t>IT21831904 – K.M. Weerasinghe</w:t>
      </w:r>
    </w:p>
    <w:p w14:paraId="161A10DA" w14:textId="77777777" w:rsidR="00322C17" w:rsidRDefault="00322C17" w:rsidP="00322C17">
      <w:pPr>
        <w:spacing w:line="360" w:lineRule="auto"/>
        <w:jc w:val="center"/>
        <w:rPr>
          <w:rFonts w:ascii="Lucida Bright" w:hAnsi="Lucida Bright" w:cs="CIDFont+F2"/>
          <w:b/>
          <w:bCs/>
          <w:sz w:val="40"/>
          <w:szCs w:val="40"/>
        </w:rPr>
      </w:pPr>
    </w:p>
    <w:p w14:paraId="01053545" w14:textId="77777777" w:rsidR="00322C17" w:rsidRDefault="00322C17" w:rsidP="00322C17">
      <w:pPr>
        <w:spacing w:line="360" w:lineRule="auto"/>
        <w:jc w:val="center"/>
        <w:rPr>
          <w:rFonts w:ascii="Lucida Bright" w:hAnsi="Lucida Bright" w:cs="CIDFont+F2"/>
          <w:b/>
          <w:bCs/>
          <w:sz w:val="40"/>
          <w:szCs w:val="40"/>
        </w:rPr>
      </w:pPr>
    </w:p>
    <w:p w14:paraId="3FD942C7" w14:textId="77777777" w:rsidR="00322C17" w:rsidRPr="009907AC" w:rsidRDefault="00322C17" w:rsidP="00322C17">
      <w:pPr>
        <w:spacing w:line="360" w:lineRule="auto"/>
        <w:jc w:val="center"/>
        <w:rPr>
          <w:rFonts w:ascii="Lucida Bright" w:hAnsi="Lucida Bright" w:cs="CIDFont+F2"/>
          <w:b/>
          <w:bCs/>
          <w:sz w:val="40"/>
          <w:szCs w:val="40"/>
        </w:rPr>
      </w:pPr>
    </w:p>
    <w:p w14:paraId="3335A529" w14:textId="77777777" w:rsidR="00322C17" w:rsidRDefault="00322C17" w:rsidP="00322C17">
      <w:pPr>
        <w:jc w:val="center"/>
      </w:pPr>
    </w:p>
    <w:p w14:paraId="2C0DE159" w14:textId="77777777" w:rsidR="00322C17" w:rsidRDefault="00322C17">
      <w:r>
        <w:br w:type="page"/>
      </w:r>
    </w:p>
    <w:sdt>
      <w:sdtPr>
        <w:rPr>
          <w:rFonts w:asciiTheme="minorHAnsi" w:eastAsiaTheme="minorHAnsi" w:hAnsiTheme="minorHAnsi" w:cstheme="minorBidi"/>
          <w:color w:val="auto"/>
          <w:kern w:val="2"/>
          <w:sz w:val="22"/>
          <w:szCs w:val="22"/>
          <w14:ligatures w14:val="standardContextual"/>
        </w:rPr>
        <w:id w:val="57062537"/>
        <w:docPartObj>
          <w:docPartGallery w:val="Table of Contents"/>
          <w:docPartUnique/>
        </w:docPartObj>
      </w:sdtPr>
      <w:sdtEndPr>
        <w:rPr>
          <w:b/>
          <w:bCs/>
          <w:noProof/>
        </w:rPr>
      </w:sdtEndPr>
      <w:sdtContent>
        <w:p w14:paraId="44C98D1E" w14:textId="2E72B5C0" w:rsidR="0056539C" w:rsidRDefault="0056539C">
          <w:pPr>
            <w:pStyle w:val="TOCHeading"/>
          </w:pPr>
          <w:r>
            <w:t>Table of Contents</w:t>
          </w:r>
        </w:p>
        <w:p w14:paraId="2A4E05E1" w14:textId="65184A8B" w:rsidR="00F55BAD" w:rsidRDefault="0056539C">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149248773" w:history="1">
            <w:r w:rsidR="00F55BAD" w:rsidRPr="00A35513">
              <w:rPr>
                <w:rStyle w:val="Hyperlink"/>
                <w:noProof/>
              </w:rPr>
              <w:t>Scope of the target</w:t>
            </w:r>
            <w:r w:rsidR="00F55BAD">
              <w:rPr>
                <w:noProof/>
                <w:webHidden/>
              </w:rPr>
              <w:tab/>
            </w:r>
            <w:r w:rsidR="00F55BAD">
              <w:rPr>
                <w:noProof/>
                <w:webHidden/>
              </w:rPr>
              <w:fldChar w:fldCharType="begin"/>
            </w:r>
            <w:r w:rsidR="00F55BAD">
              <w:rPr>
                <w:noProof/>
                <w:webHidden/>
              </w:rPr>
              <w:instrText xml:space="preserve"> PAGEREF _Toc149248773 \h </w:instrText>
            </w:r>
            <w:r w:rsidR="00F55BAD">
              <w:rPr>
                <w:noProof/>
                <w:webHidden/>
              </w:rPr>
            </w:r>
            <w:r w:rsidR="00F55BAD">
              <w:rPr>
                <w:noProof/>
                <w:webHidden/>
              </w:rPr>
              <w:fldChar w:fldCharType="separate"/>
            </w:r>
            <w:r w:rsidR="00F55BAD">
              <w:rPr>
                <w:noProof/>
                <w:webHidden/>
              </w:rPr>
              <w:t>3</w:t>
            </w:r>
            <w:r w:rsidR="00F55BAD">
              <w:rPr>
                <w:noProof/>
                <w:webHidden/>
              </w:rPr>
              <w:fldChar w:fldCharType="end"/>
            </w:r>
          </w:hyperlink>
        </w:p>
        <w:p w14:paraId="0E445060" w14:textId="6371016D" w:rsidR="00F55BAD" w:rsidRDefault="00000000">
          <w:pPr>
            <w:pStyle w:val="TOC2"/>
            <w:tabs>
              <w:tab w:val="right" w:leader="dot" w:pos="10790"/>
            </w:tabs>
            <w:rPr>
              <w:rFonts w:eastAsiaTheme="minorEastAsia"/>
              <w:noProof/>
            </w:rPr>
          </w:pPr>
          <w:hyperlink w:anchor="_Toc149248774" w:history="1">
            <w:r w:rsidR="00F55BAD" w:rsidRPr="00A35513">
              <w:rPr>
                <w:rStyle w:val="Hyperlink"/>
                <w:noProof/>
              </w:rPr>
              <w:t>In scope and rewards</w:t>
            </w:r>
            <w:r w:rsidR="00F55BAD">
              <w:rPr>
                <w:noProof/>
                <w:webHidden/>
              </w:rPr>
              <w:tab/>
            </w:r>
            <w:r w:rsidR="00F55BAD">
              <w:rPr>
                <w:noProof/>
                <w:webHidden/>
              </w:rPr>
              <w:fldChar w:fldCharType="begin"/>
            </w:r>
            <w:r w:rsidR="00F55BAD">
              <w:rPr>
                <w:noProof/>
                <w:webHidden/>
              </w:rPr>
              <w:instrText xml:space="preserve"> PAGEREF _Toc149248774 \h </w:instrText>
            </w:r>
            <w:r w:rsidR="00F55BAD">
              <w:rPr>
                <w:noProof/>
                <w:webHidden/>
              </w:rPr>
            </w:r>
            <w:r w:rsidR="00F55BAD">
              <w:rPr>
                <w:noProof/>
                <w:webHidden/>
              </w:rPr>
              <w:fldChar w:fldCharType="separate"/>
            </w:r>
            <w:r w:rsidR="00F55BAD">
              <w:rPr>
                <w:noProof/>
                <w:webHidden/>
              </w:rPr>
              <w:t>3</w:t>
            </w:r>
            <w:r w:rsidR="00F55BAD">
              <w:rPr>
                <w:noProof/>
                <w:webHidden/>
              </w:rPr>
              <w:fldChar w:fldCharType="end"/>
            </w:r>
          </w:hyperlink>
        </w:p>
        <w:p w14:paraId="6DCC18DC" w14:textId="7E5323B0" w:rsidR="00F55BAD" w:rsidRDefault="00000000">
          <w:pPr>
            <w:pStyle w:val="TOC2"/>
            <w:tabs>
              <w:tab w:val="right" w:leader="dot" w:pos="10790"/>
            </w:tabs>
            <w:rPr>
              <w:rFonts w:eastAsiaTheme="minorEastAsia"/>
              <w:noProof/>
            </w:rPr>
          </w:pPr>
          <w:hyperlink w:anchor="_Toc149248775" w:history="1">
            <w:r w:rsidR="00F55BAD" w:rsidRPr="00A35513">
              <w:rPr>
                <w:rStyle w:val="Hyperlink"/>
                <w:noProof/>
              </w:rPr>
              <w:t>Out of scope</w:t>
            </w:r>
            <w:r w:rsidR="00F55BAD">
              <w:rPr>
                <w:noProof/>
                <w:webHidden/>
              </w:rPr>
              <w:tab/>
            </w:r>
            <w:r w:rsidR="00F55BAD">
              <w:rPr>
                <w:noProof/>
                <w:webHidden/>
              </w:rPr>
              <w:fldChar w:fldCharType="begin"/>
            </w:r>
            <w:r w:rsidR="00F55BAD">
              <w:rPr>
                <w:noProof/>
                <w:webHidden/>
              </w:rPr>
              <w:instrText xml:space="preserve"> PAGEREF _Toc149248775 \h </w:instrText>
            </w:r>
            <w:r w:rsidR="00F55BAD">
              <w:rPr>
                <w:noProof/>
                <w:webHidden/>
              </w:rPr>
            </w:r>
            <w:r w:rsidR="00F55BAD">
              <w:rPr>
                <w:noProof/>
                <w:webHidden/>
              </w:rPr>
              <w:fldChar w:fldCharType="separate"/>
            </w:r>
            <w:r w:rsidR="00F55BAD">
              <w:rPr>
                <w:noProof/>
                <w:webHidden/>
              </w:rPr>
              <w:t>3</w:t>
            </w:r>
            <w:r w:rsidR="00F55BAD">
              <w:rPr>
                <w:noProof/>
                <w:webHidden/>
              </w:rPr>
              <w:fldChar w:fldCharType="end"/>
            </w:r>
          </w:hyperlink>
        </w:p>
        <w:p w14:paraId="49E2B3A5" w14:textId="2F59839E" w:rsidR="00F55BAD" w:rsidRDefault="00000000">
          <w:pPr>
            <w:pStyle w:val="TOC1"/>
            <w:tabs>
              <w:tab w:val="right" w:leader="dot" w:pos="10790"/>
            </w:tabs>
            <w:rPr>
              <w:rFonts w:eastAsiaTheme="minorEastAsia"/>
              <w:noProof/>
            </w:rPr>
          </w:pPr>
          <w:hyperlink w:anchor="_Toc149248776" w:history="1">
            <w:r w:rsidR="00F55BAD" w:rsidRPr="00A35513">
              <w:rPr>
                <w:rStyle w:val="Hyperlink"/>
                <w:noProof/>
              </w:rPr>
              <w:t>Reconnaissance</w:t>
            </w:r>
            <w:r w:rsidR="00F55BAD">
              <w:rPr>
                <w:noProof/>
                <w:webHidden/>
              </w:rPr>
              <w:tab/>
            </w:r>
            <w:r w:rsidR="00F55BAD">
              <w:rPr>
                <w:noProof/>
                <w:webHidden/>
              </w:rPr>
              <w:fldChar w:fldCharType="begin"/>
            </w:r>
            <w:r w:rsidR="00F55BAD">
              <w:rPr>
                <w:noProof/>
                <w:webHidden/>
              </w:rPr>
              <w:instrText xml:space="preserve"> PAGEREF _Toc149248776 \h </w:instrText>
            </w:r>
            <w:r w:rsidR="00F55BAD">
              <w:rPr>
                <w:noProof/>
                <w:webHidden/>
              </w:rPr>
            </w:r>
            <w:r w:rsidR="00F55BAD">
              <w:rPr>
                <w:noProof/>
                <w:webHidden/>
              </w:rPr>
              <w:fldChar w:fldCharType="separate"/>
            </w:r>
            <w:r w:rsidR="00F55BAD">
              <w:rPr>
                <w:noProof/>
                <w:webHidden/>
              </w:rPr>
              <w:t>4</w:t>
            </w:r>
            <w:r w:rsidR="00F55BAD">
              <w:rPr>
                <w:noProof/>
                <w:webHidden/>
              </w:rPr>
              <w:fldChar w:fldCharType="end"/>
            </w:r>
          </w:hyperlink>
        </w:p>
        <w:p w14:paraId="1912A75F" w14:textId="4FDBAC34" w:rsidR="00F55BAD" w:rsidRDefault="00000000">
          <w:pPr>
            <w:pStyle w:val="TOC2"/>
            <w:tabs>
              <w:tab w:val="right" w:leader="dot" w:pos="10790"/>
            </w:tabs>
            <w:rPr>
              <w:rFonts w:eastAsiaTheme="minorEastAsia"/>
              <w:noProof/>
            </w:rPr>
          </w:pPr>
          <w:hyperlink w:anchor="_Toc149248777" w:history="1">
            <w:r w:rsidR="00F55BAD" w:rsidRPr="00A35513">
              <w:rPr>
                <w:rStyle w:val="Hyperlink"/>
                <w:noProof/>
              </w:rPr>
              <w:t>Subdomain enumeration</w:t>
            </w:r>
            <w:r w:rsidR="00F55BAD">
              <w:rPr>
                <w:noProof/>
                <w:webHidden/>
              </w:rPr>
              <w:tab/>
            </w:r>
            <w:r w:rsidR="00F55BAD">
              <w:rPr>
                <w:noProof/>
                <w:webHidden/>
              </w:rPr>
              <w:fldChar w:fldCharType="begin"/>
            </w:r>
            <w:r w:rsidR="00F55BAD">
              <w:rPr>
                <w:noProof/>
                <w:webHidden/>
              </w:rPr>
              <w:instrText xml:space="preserve"> PAGEREF _Toc149248777 \h </w:instrText>
            </w:r>
            <w:r w:rsidR="00F55BAD">
              <w:rPr>
                <w:noProof/>
                <w:webHidden/>
              </w:rPr>
            </w:r>
            <w:r w:rsidR="00F55BAD">
              <w:rPr>
                <w:noProof/>
                <w:webHidden/>
              </w:rPr>
              <w:fldChar w:fldCharType="separate"/>
            </w:r>
            <w:r w:rsidR="00F55BAD">
              <w:rPr>
                <w:noProof/>
                <w:webHidden/>
              </w:rPr>
              <w:t>4</w:t>
            </w:r>
            <w:r w:rsidR="00F55BAD">
              <w:rPr>
                <w:noProof/>
                <w:webHidden/>
              </w:rPr>
              <w:fldChar w:fldCharType="end"/>
            </w:r>
          </w:hyperlink>
        </w:p>
        <w:p w14:paraId="7BABA699" w14:textId="0188B3DB" w:rsidR="00F55BAD" w:rsidRDefault="00000000">
          <w:pPr>
            <w:pStyle w:val="TOC2"/>
            <w:tabs>
              <w:tab w:val="right" w:leader="dot" w:pos="10790"/>
            </w:tabs>
            <w:rPr>
              <w:rFonts w:eastAsiaTheme="minorEastAsia"/>
              <w:noProof/>
            </w:rPr>
          </w:pPr>
          <w:hyperlink w:anchor="_Toc149248778" w:history="1">
            <w:r w:rsidR="00F55BAD" w:rsidRPr="00A35513">
              <w:rPr>
                <w:rStyle w:val="Hyperlink"/>
                <w:noProof/>
              </w:rPr>
              <w:t>Gathering information about the target</w:t>
            </w:r>
            <w:r w:rsidR="00F55BAD">
              <w:rPr>
                <w:noProof/>
                <w:webHidden/>
              </w:rPr>
              <w:tab/>
            </w:r>
            <w:r w:rsidR="00F55BAD">
              <w:rPr>
                <w:noProof/>
                <w:webHidden/>
              </w:rPr>
              <w:fldChar w:fldCharType="begin"/>
            </w:r>
            <w:r w:rsidR="00F55BAD">
              <w:rPr>
                <w:noProof/>
                <w:webHidden/>
              </w:rPr>
              <w:instrText xml:space="preserve"> PAGEREF _Toc149248778 \h </w:instrText>
            </w:r>
            <w:r w:rsidR="00F55BAD">
              <w:rPr>
                <w:noProof/>
                <w:webHidden/>
              </w:rPr>
            </w:r>
            <w:r w:rsidR="00F55BAD">
              <w:rPr>
                <w:noProof/>
                <w:webHidden/>
              </w:rPr>
              <w:fldChar w:fldCharType="separate"/>
            </w:r>
            <w:r w:rsidR="00F55BAD">
              <w:rPr>
                <w:noProof/>
                <w:webHidden/>
              </w:rPr>
              <w:t>5</w:t>
            </w:r>
            <w:r w:rsidR="00F55BAD">
              <w:rPr>
                <w:noProof/>
                <w:webHidden/>
              </w:rPr>
              <w:fldChar w:fldCharType="end"/>
            </w:r>
          </w:hyperlink>
        </w:p>
        <w:p w14:paraId="0323398A" w14:textId="7D5DB522" w:rsidR="00F55BAD" w:rsidRDefault="00000000">
          <w:pPr>
            <w:pStyle w:val="TOC2"/>
            <w:tabs>
              <w:tab w:val="right" w:leader="dot" w:pos="10790"/>
            </w:tabs>
            <w:rPr>
              <w:rFonts w:eastAsiaTheme="minorEastAsia"/>
              <w:noProof/>
            </w:rPr>
          </w:pPr>
          <w:hyperlink w:anchor="_Toc149248779" w:history="1">
            <w:r w:rsidR="00F55BAD" w:rsidRPr="00A35513">
              <w:rPr>
                <w:rStyle w:val="Hyperlink"/>
                <w:noProof/>
              </w:rPr>
              <w:t>Virtual host discovery</w:t>
            </w:r>
            <w:r w:rsidR="00F55BAD">
              <w:rPr>
                <w:noProof/>
                <w:webHidden/>
              </w:rPr>
              <w:tab/>
            </w:r>
            <w:r w:rsidR="00F55BAD">
              <w:rPr>
                <w:noProof/>
                <w:webHidden/>
              </w:rPr>
              <w:fldChar w:fldCharType="begin"/>
            </w:r>
            <w:r w:rsidR="00F55BAD">
              <w:rPr>
                <w:noProof/>
                <w:webHidden/>
              </w:rPr>
              <w:instrText xml:space="preserve"> PAGEREF _Toc149248779 \h </w:instrText>
            </w:r>
            <w:r w:rsidR="00F55BAD">
              <w:rPr>
                <w:noProof/>
                <w:webHidden/>
              </w:rPr>
            </w:r>
            <w:r w:rsidR="00F55BAD">
              <w:rPr>
                <w:noProof/>
                <w:webHidden/>
              </w:rPr>
              <w:fldChar w:fldCharType="separate"/>
            </w:r>
            <w:r w:rsidR="00F55BAD">
              <w:rPr>
                <w:noProof/>
                <w:webHidden/>
              </w:rPr>
              <w:t>6</w:t>
            </w:r>
            <w:r w:rsidR="00F55BAD">
              <w:rPr>
                <w:noProof/>
                <w:webHidden/>
              </w:rPr>
              <w:fldChar w:fldCharType="end"/>
            </w:r>
          </w:hyperlink>
        </w:p>
        <w:p w14:paraId="796323A5" w14:textId="299CE320" w:rsidR="00F55BAD" w:rsidRDefault="00000000">
          <w:pPr>
            <w:pStyle w:val="TOC2"/>
            <w:tabs>
              <w:tab w:val="right" w:leader="dot" w:pos="10790"/>
            </w:tabs>
            <w:rPr>
              <w:rFonts w:eastAsiaTheme="minorEastAsia"/>
              <w:noProof/>
            </w:rPr>
          </w:pPr>
          <w:hyperlink w:anchor="_Toc149248780" w:history="1">
            <w:r w:rsidR="00F55BAD" w:rsidRPr="00A35513">
              <w:rPr>
                <w:rStyle w:val="Hyperlink"/>
                <w:noProof/>
              </w:rPr>
              <w:t>Subdomain takeover</w:t>
            </w:r>
            <w:r w:rsidR="00F55BAD">
              <w:rPr>
                <w:noProof/>
                <w:webHidden/>
              </w:rPr>
              <w:tab/>
            </w:r>
            <w:r w:rsidR="00F55BAD">
              <w:rPr>
                <w:noProof/>
                <w:webHidden/>
              </w:rPr>
              <w:fldChar w:fldCharType="begin"/>
            </w:r>
            <w:r w:rsidR="00F55BAD">
              <w:rPr>
                <w:noProof/>
                <w:webHidden/>
              </w:rPr>
              <w:instrText xml:space="preserve"> PAGEREF _Toc149248780 \h </w:instrText>
            </w:r>
            <w:r w:rsidR="00F55BAD">
              <w:rPr>
                <w:noProof/>
                <w:webHidden/>
              </w:rPr>
            </w:r>
            <w:r w:rsidR="00F55BAD">
              <w:rPr>
                <w:noProof/>
                <w:webHidden/>
              </w:rPr>
              <w:fldChar w:fldCharType="separate"/>
            </w:r>
            <w:r w:rsidR="00F55BAD">
              <w:rPr>
                <w:noProof/>
                <w:webHidden/>
              </w:rPr>
              <w:t>7</w:t>
            </w:r>
            <w:r w:rsidR="00F55BAD">
              <w:rPr>
                <w:noProof/>
                <w:webHidden/>
              </w:rPr>
              <w:fldChar w:fldCharType="end"/>
            </w:r>
          </w:hyperlink>
        </w:p>
        <w:p w14:paraId="6B5B59D7" w14:textId="1861A317" w:rsidR="00F55BAD" w:rsidRDefault="00000000">
          <w:pPr>
            <w:pStyle w:val="TOC1"/>
            <w:tabs>
              <w:tab w:val="right" w:leader="dot" w:pos="10790"/>
            </w:tabs>
            <w:rPr>
              <w:rFonts w:eastAsiaTheme="minorEastAsia"/>
              <w:noProof/>
            </w:rPr>
          </w:pPr>
          <w:hyperlink w:anchor="_Toc149248781" w:history="1">
            <w:r w:rsidR="00F55BAD" w:rsidRPr="00A35513">
              <w:rPr>
                <w:rStyle w:val="Hyperlink"/>
                <w:noProof/>
              </w:rPr>
              <w:t>Scanning</w:t>
            </w:r>
            <w:r w:rsidR="00F55BAD">
              <w:rPr>
                <w:noProof/>
                <w:webHidden/>
              </w:rPr>
              <w:tab/>
            </w:r>
            <w:r w:rsidR="00F55BAD">
              <w:rPr>
                <w:noProof/>
                <w:webHidden/>
              </w:rPr>
              <w:fldChar w:fldCharType="begin"/>
            </w:r>
            <w:r w:rsidR="00F55BAD">
              <w:rPr>
                <w:noProof/>
                <w:webHidden/>
              </w:rPr>
              <w:instrText xml:space="preserve"> PAGEREF _Toc149248781 \h </w:instrText>
            </w:r>
            <w:r w:rsidR="00F55BAD">
              <w:rPr>
                <w:noProof/>
                <w:webHidden/>
              </w:rPr>
            </w:r>
            <w:r w:rsidR="00F55BAD">
              <w:rPr>
                <w:noProof/>
                <w:webHidden/>
              </w:rPr>
              <w:fldChar w:fldCharType="separate"/>
            </w:r>
            <w:r w:rsidR="00F55BAD">
              <w:rPr>
                <w:noProof/>
                <w:webHidden/>
              </w:rPr>
              <w:t>8</w:t>
            </w:r>
            <w:r w:rsidR="00F55BAD">
              <w:rPr>
                <w:noProof/>
                <w:webHidden/>
              </w:rPr>
              <w:fldChar w:fldCharType="end"/>
            </w:r>
          </w:hyperlink>
        </w:p>
        <w:p w14:paraId="2A92896A" w14:textId="23F5C166" w:rsidR="00F55BAD" w:rsidRDefault="00000000">
          <w:pPr>
            <w:pStyle w:val="TOC2"/>
            <w:tabs>
              <w:tab w:val="right" w:leader="dot" w:pos="10790"/>
            </w:tabs>
            <w:rPr>
              <w:rFonts w:eastAsiaTheme="minorEastAsia"/>
              <w:noProof/>
            </w:rPr>
          </w:pPr>
          <w:hyperlink w:anchor="_Toc149248782" w:history="1">
            <w:r w:rsidR="00F55BAD" w:rsidRPr="00A35513">
              <w:rPr>
                <w:rStyle w:val="Hyperlink"/>
                <w:noProof/>
              </w:rPr>
              <w:t>Using Nmap for scanning</w:t>
            </w:r>
            <w:r w:rsidR="00F55BAD">
              <w:rPr>
                <w:noProof/>
                <w:webHidden/>
              </w:rPr>
              <w:tab/>
            </w:r>
            <w:r w:rsidR="00F55BAD">
              <w:rPr>
                <w:noProof/>
                <w:webHidden/>
              </w:rPr>
              <w:fldChar w:fldCharType="begin"/>
            </w:r>
            <w:r w:rsidR="00F55BAD">
              <w:rPr>
                <w:noProof/>
                <w:webHidden/>
              </w:rPr>
              <w:instrText xml:space="preserve"> PAGEREF _Toc149248782 \h </w:instrText>
            </w:r>
            <w:r w:rsidR="00F55BAD">
              <w:rPr>
                <w:noProof/>
                <w:webHidden/>
              </w:rPr>
            </w:r>
            <w:r w:rsidR="00F55BAD">
              <w:rPr>
                <w:noProof/>
                <w:webHidden/>
              </w:rPr>
              <w:fldChar w:fldCharType="separate"/>
            </w:r>
            <w:r w:rsidR="00F55BAD">
              <w:rPr>
                <w:noProof/>
                <w:webHidden/>
              </w:rPr>
              <w:t>8</w:t>
            </w:r>
            <w:r w:rsidR="00F55BAD">
              <w:rPr>
                <w:noProof/>
                <w:webHidden/>
              </w:rPr>
              <w:fldChar w:fldCharType="end"/>
            </w:r>
          </w:hyperlink>
        </w:p>
        <w:p w14:paraId="52AE682C" w14:textId="156B3505" w:rsidR="00F55BAD" w:rsidRDefault="00000000">
          <w:pPr>
            <w:pStyle w:val="TOC2"/>
            <w:tabs>
              <w:tab w:val="right" w:leader="dot" w:pos="10790"/>
            </w:tabs>
            <w:rPr>
              <w:rFonts w:eastAsiaTheme="minorEastAsia"/>
              <w:noProof/>
            </w:rPr>
          </w:pPr>
          <w:hyperlink w:anchor="_Toc149248783" w:history="1">
            <w:r w:rsidR="00F55BAD" w:rsidRPr="00A35513">
              <w:rPr>
                <w:rStyle w:val="Hyperlink"/>
                <w:noProof/>
              </w:rPr>
              <w:t>Using final recon for scanning</w:t>
            </w:r>
            <w:r w:rsidR="00F55BAD">
              <w:rPr>
                <w:noProof/>
                <w:webHidden/>
              </w:rPr>
              <w:tab/>
            </w:r>
            <w:r w:rsidR="00F55BAD">
              <w:rPr>
                <w:noProof/>
                <w:webHidden/>
              </w:rPr>
              <w:fldChar w:fldCharType="begin"/>
            </w:r>
            <w:r w:rsidR="00F55BAD">
              <w:rPr>
                <w:noProof/>
                <w:webHidden/>
              </w:rPr>
              <w:instrText xml:space="preserve"> PAGEREF _Toc149248783 \h </w:instrText>
            </w:r>
            <w:r w:rsidR="00F55BAD">
              <w:rPr>
                <w:noProof/>
                <w:webHidden/>
              </w:rPr>
            </w:r>
            <w:r w:rsidR="00F55BAD">
              <w:rPr>
                <w:noProof/>
                <w:webHidden/>
              </w:rPr>
              <w:fldChar w:fldCharType="separate"/>
            </w:r>
            <w:r w:rsidR="00F55BAD">
              <w:rPr>
                <w:noProof/>
                <w:webHidden/>
              </w:rPr>
              <w:t>8</w:t>
            </w:r>
            <w:r w:rsidR="00F55BAD">
              <w:rPr>
                <w:noProof/>
                <w:webHidden/>
              </w:rPr>
              <w:fldChar w:fldCharType="end"/>
            </w:r>
          </w:hyperlink>
        </w:p>
        <w:p w14:paraId="07DF3076" w14:textId="62F66381" w:rsidR="00F55BAD" w:rsidRDefault="00000000">
          <w:pPr>
            <w:pStyle w:val="TOC1"/>
            <w:tabs>
              <w:tab w:val="right" w:leader="dot" w:pos="10790"/>
            </w:tabs>
            <w:rPr>
              <w:rFonts w:eastAsiaTheme="minorEastAsia"/>
              <w:noProof/>
            </w:rPr>
          </w:pPr>
          <w:hyperlink w:anchor="_Toc149248784" w:history="1">
            <w:r w:rsidR="00F55BAD" w:rsidRPr="00A35513">
              <w:rPr>
                <w:rStyle w:val="Hyperlink"/>
                <w:noProof/>
              </w:rPr>
              <w:t>Vulnerability checking</w:t>
            </w:r>
            <w:r w:rsidR="00F55BAD">
              <w:rPr>
                <w:noProof/>
                <w:webHidden/>
              </w:rPr>
              <w:tab/>
            </w:r>
            <w:r w:rsidR="00F55BAD">
              <w:rPr>
                <w:noProof/>
                <w:webHidden/>
              </w:rPr>
              <w:fldChar w:fldCharType="begin"/>
            </w:r>
            <w:r w:rsidR="00F55BAD">
              <w:rPr>
                <w:noProof/>
                <w:webHidden/>
              </w:rPr>
              <w:instrText xml:space="preserve"> PAGEREF _Toc149248784 \h </w:instrText>
            </w:r>
            <w:r w:rsidR="00F55BAD">
              <w:rPr>
                <w:noProof/>
                <w:webHidden/>
              </w:rPr>
            </w:r>
            <w:r w:rsidR="00F55BAD">
              <w:rPr>
                <w:noProof/>
                <w:webHidden/>
              </w:rPr>
              <w:fldChar w:fldCharType="separate"/>
            </w:r>
            <w:r w:rsidR="00F55BAD">
              <w:rPr>
                <w:noProof/>
                <w:webHidden/>
              </w:rPr>
              <w:t>9</w:t>
            </w:r>
            <w:r w:rsidR="00F55BAD">
              <w:rPr>
                <w:noProof/>
                <w:webHidden/>
              </w:rPr>
              <w:fldChar w:fldCharType="end"/>
            </w:r>
          </w:hyperlink>
        </w:p>
        <w:p w14:paraId="1852D57E" w14:textId="3B4E73D0" w:rsidR="00F55BAD" w:rsidRDefault="00000000">
          <w:pPr>
            <w:pStyle w:val="TOC2"/>
            <w:tabs>
              <w:tab w:val="right" w:leader="dot" w:pos="10790"/>
            </w:tabs>
            <w:rPr>
              <w:rFonts w:eastAsiaTheme="minorEastAsia"/>
              <w:noProof/>
            </w:rPr>
          </w:pPr>
          <w:hyperlink w:anchor="_Toc149248785" w:history="1">
            <w:r w:rsidR="00F55BAD" w:rsidRPr="00A35513">
              <w:rPr>
                <w:rStyle w:val="Hyperlink"/>
                <w:noProof/>
              </w:rPr>
              <w:t>Vulnerabilities found using NIKTO</w:t>
            </w:r>
            <w:r w:rsidR="00F55BAD">
              <w:rPr>
                <w:noProof/>
                <w:webHidden/>
              </w:rPr>
              <w:tab/>
            </w:r>
            <w:r w:rsidR="00F55BAD">
              <w:rPr>
                <w:noProof/>
                <w:webHidden/>
              </w:rPr>
              <w:fldChar w:fldCharType="begin"/>
            </w:r>
            <w:r w:rsidR="00F55BAD">
              <w:rPr>
                <w:noProof/>
                <w:webHidden/>
              </w:rPr>
              <w:instrText xml:space="preserve"> PAGEREF _Toc149248785 \h </w:instrText>
            </w:r>
            <w:r w:rsidR="00F55BAD">
              <w:rPr>
                <w:noProof/>
                <w:webHidden/>
              </w:rPr>
            </w:r>
            <w:r w:rsidR="00F55BAD">
              <w:rPr>
                <w:noProof/>
                <w:webHidden/>
              </w:rPr>
              <w:fldChar w:fldCharType="separate"/>
            </w:r>
            <w:r w:rsidR="00F55BAD">
              <w:rPr>
                <w:noProof/>
                <w:webHidden/>
              </w:rPr>
              <w:t>9</w:t>
            </w:r>
            <w:r w:rsidR="00F55BAD">
              <w:rPr>
                <w:noProof/>
                <w:webHidden/>
              </w:rPr>
              <w:fldChar w:fldCharType="end"/>
            </w:r>
          </w:hyperlink>
        </w:p>
        <w:p w14:paraId="3CD50636" w14:textId="4409E2AC" w:rsidR="00F55BAD" w:rsidRDefault="00000000">
          <w:pPr>
            <w:pStyle w:val="TOC2"/>
            <w:tabs>
              <w:tab w:val="right" w:leader="dot" w:pos="10790"/>
            </w:tabs>
            <w:rPr>
              <w:rFonts w:eastAsiaTheme="minorEastAsia"/>
              <w:noProof/>
            </w:rPr>
          </w:pPr>
          <w:hyperlink w:anchor="_Toc149248786" w:history="1">
            <w:r w:rsidR="00F55BAD" w:rsidRPr="00A35513">
              <w:rPr>
                <w:rStyle w:val="Hyperlink"/>
                <w:noProof/>
              </w:rPr>
              <w:t>Vulnerabilities found using rapidscan</w:t>
            </w:r>
            <w:r w:rsidR="00F55BAD">
              <w:rPr>
                <w:noProof/>
                <w:webHidden/>
              </w:rPr>
              <w:tab/>
            </w:r>
            <w:r w:rsidR="00F55BAD">
              <w:rPr>
                <w:noProof/>
                <w:webHidden/>
              </w:rPr>
              <w:fldChar w:fldCharType="begin"/>
            </w:r>
            <w:r w:rsidR="00F55BAD">
              <w:rPr>
                <w:noProof/>
                <w:webHidden/>
              </w:rPr>
              <w:instrText xml:space="preserve"> PAGEREF _Toc149248786 \h </w:instrText>
            </w:r>
            <w:r w:rsidR="00F55BAD">
              <w:rPr>
                <w:noProof/>
                <w:webHidden/>
              </w:rPr>
            </w:r>
            <w:r w:rsidR="00F55BAD">
              <w:rPr>
                <w:noProof/>
                <w:webHidden/>
              </w:rPr>
              <w:fldChar w:fldCharType="separate"/>
            </w:r>
            <w:r w:rsidR="00F55BAD">
              <w:rPr>
                <w:noProof/>
                <w:webHidden/>
              </w:rPr>
              <w:t>10</w:t>
            </w:r>
            <w:r w:rsidR="00F55BAD">
              <w:rPr>
                <w:noProof/>
                <w:webHidden/>
              </w:rPr>
              <w:fldChar w:fldCharType="end"/>
            </w:r>
          </w:hyperlink>
        </w:p>
        <w:p w14:paraId="03379B2F" w14:textId="535C0B60" w:rsidR="0056539C" w:rsidRDefault="0056539C">
          <w:r>
            <w:rPr>
              <w:b/>
              <w:bCs/>
              <w:noProof/>
            </w:rPr>
            <w:fldChar w:fldCharType="end"/>
          </w:r>
        </w:p>
      </w:sdtContent>
    </w:sdt>
    <w:p w14:paraId="2B8AE9CD" w14:textId="50F95F20" w:rsidR="0056539C" w:rsidRDefault="0056539C" w:rsidP="00322C17">
      <w:pPr>
        <w:jc w:val="center"/>
      </w:pPr>
    </w:p>
    <w:p w14:paraId="09C33428" w14:textId="77777777" w:rsidR="0056539C" w:rsidRDefault="0056539C">
      <w:r>
        <w:br w:type="page"/>
      </w:r>
    </w:p>
    <w:p w14:paraId="00FEFB3F" w14:textId="17B9FD46" w:rsidR="00B80E07" w:rsidRDefault="0056539C" w:rsidP="0056539C">
      <w:pPr>
        <w:pStyle w:val="Heading1"/>
      </w:pPr>
      <w:bookmarkStart w:id="0" w:name="_Toc149248773"/>
      <w:r>
        <w:lastRenderedPageBreak/>
        <w:t>Scope of the target</w:t>
      </w:r>
      <w:bookmarkEnd w:id="0"/>
    </w:p>
    <w:p w14:paraId="6EE249CA" w14:textId="77777777" w:rsidR="005757E1" w:rsidRDefault="005757E1" w:rsidP="005757E1"/>
    <w:p w14:paraId="793E65A7" w14:textId="096CA35E" w:rsidR="005757E1" w:rsidRPr="005757E1" w:rsidRDefault="005757E1" w:rsidP="005757E1">
      <w:r w:rsidRPr="005757E1">
        <w:rPr>
          <w:noProof/>
        </w:rPr>
        <w:drawing>
          <wp:inline distT="0" distB="0" distL="0" distR="0" wp14:anchorId="27C41202" wp14:editId="2C673BB5">
            <wp:extent cx="6858000" cy="1210310"/>
            <wp:effectExtent l="0" t="0" r="0" b="8890"/>
            <wp:docPr id="114847906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479060" name="Picture 1" descr="A white background with black text&#10;&#10;Description automatically generated"/>
                    <pic:cNvPicPr/>
                  </pic:nvPicPr>
                  <pic:blipFill>
                    <a:blip r:embed="rId12"/>
                    <a:stretch>
                      <a:fillRect/>
                    </a:stretch>
                  </pic:blipFill>
                  <pic:spPr>
                    <a:xfrm>
                      <a:off x="0" y="0"/>
                      <a:ext cx="6858000" cy="1210310"/>
                    </a:xfrm>
                    <a:prstGeom prst="rect">
                      <a:avLst/>
                    </a:prstGeom>
                  </pic:spPr>
                </pic:pic>
              </a:graphicData>
            </a:graphic>
          </wp:inline>
        </w:drawing>
      </w:r>
    </w:p>
    <w:p w14:paraId="1D873FD5" w14:textId="59EB6955" w:rsidR="0056539C" w:rsidRDefault="0056539C" w:rsidP="0056539C">
      <w:pPr>
        <w:pStyle w:val="Heading2"/>
      </w:pPr>
      <w:bookmarkStart w:id="1" w:name="_Toc149248774"/>
      <w:r>
        <w:t>In scope and rewards</w:t>
      </w:r>
      <w:bookmarkEnd w:id="1"/>
      <w:r>
        <w:t xml:space="preserve"> </w:t>
      </w:r>
    </w:p>
    <w:p w14:paraId="6C9E346C" w14:textId="00B08022" w:rsidR="00192008" w:rsidRDefault="00192008" w:rsidP="00192008"/>
    <w:p w14:paraId="79736030" w14:textId="1972D28C" w:rsidR="005757E1" w:rsidRDefault="005757E1" w:rsidP="00192008">
      <w:r w:rsidRPr="005757E1">
        <w:rPr>
          <w:noProof/>
        </w:rPr>
        <w:drawing>
          <wp:inline distT="0" distB="0" distL="0" distR="0" wp14:anchorId="65040020" wp14:editId="28942549">
            <wp:extent cx="6858000" cy="3561080"/>
            <wp:effectExtent l="0" t="0" r="0" b="1270"/>
            <wp:docPr id="987805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805444" name="Picture 1" descr="A screenshot of a computer&#10;&#10;Description automatically generated"/>
                    <pic:cNvPicPr/>
                  </pic:nvPicPr>
                  <pic:blipFill>
                    <a:blip r:embed="rId13"/>
                    <a:stretch>
                      <a:fillRect/>
                    </a:stretch>
                  </pic:blipFill>
                  <pic:spPr>
                    <a:xfrm>
                      <a:off x="0" y="0"/>
                      <a:ext cx="6858000" cy="3561080"/>
                    </a:xfrm>
                    <a:prstGeom prst="rect">
                      <a:avLst/>
                    </a:prstGeom>
                  </pic:spPr>
                </pic:pic>
              </a:graphicData>
            </a:graphic>
          </wp:inline>
        </w:drawing>
      </w:r>
    </w:p>
    <w:p w14:paraId="68B198BA" w14:textId="77777777" w:rsidR="005757E1" w:rsidRDefault="005757E1" w:rsidP="00192008"/>
    <w:p w14:paraId="207B0C5C" w14:textId="77777777" w:rsidR="005757E1" w:rsidRDefault="005757E1" w:rsidP="00192008"/>
    <w:p w14:paraId="03E52B57" w14:textId="77777777" w:rsidR="005757E1" w:rsidRDefault="005757E1" w:rsidP="00192008"/>
    <w:p w14:paraId="2524C10B" w14:textId="77777777" w:rsidR="005757E1" w:rsidRDefault="005757E1" w:rsidP="00192008"/>
    <w:p w14:paraId="4F72F3AB" w14:textId="77777777" w:rsidR="005757E1" w:rsidRDefault="005757E1" w:rsidP="00192008"/>
    <w:p w14:paraId="7A161008" w14:textId="77777777" w:rsidR="005757E1" w:rsidRDefault="005757E1" w:rsidP="00192008"/>
    <w:p w14:paraId="6FE1B57A" w14:textId="77777777" w:rsidR="005757E1" w:rsidRDefault="005757E1" w:rsidP="00192008"/>
    <w:p w14:paraId="49B3A0A6" w14:textId="77777777" w:rsidR="005757E1" w:rsidRPr="00192008" w:rsidRDefault="005757E1" w:rsidP="00192008"/>
    <w:p w14:paraId="2C26BEA2" w14:textId="5EC5600F" w:rsidR="0056539C" w:rsidRDefault="0056539C" w:rsidP="0056539C">
      <w:pPr>
        <w:pStyle w:val="Heading2"/>
      </w:pPr>
      <w:bookmarkStart w:id="2" w:name="_Toc149248775"/>
      <w:r>
        <w:lastRenderedPageBreak/>
        <w:t>Out of scope</w:t>
      </w:r>
      <w:bookmarkEnd w:id="2"/>
      <w:r>
        <w:t xml:space="preserve"> </w:t>
      </w:r>
    </w:p>
    <w:p w14:paraId="313FBF12" w14:textId="11D2E702" w:rsidR="005757E1" w:rsidRPr="005757E1" w:rsidRDefault="005757E1" w:rsidP="005757E1">
      <w:r w:rsidRPr="005757E1">
        <w:rPr>
          <w:noProof/>
        </w:rPr>
        <w:drawing>
          <wp:anchor distT="0" distB="0" distL="114300" distR="114300" simplePos="0" relativeHeight="251658240" behindDoc="0" locked="0" layoutInCell="1" allowOverlap="1" wp14:anchorId="0411EE1D" wp14:editId="0CA11E8E">
            <wp:simplePos x="0" y="0"/>
            <wp:positionH relativeFrom="column">
              <wp:posOffset>448357</wp:posOffset>
            </wp:positionH>
            <wp:positionV relativeFrom="paragraph">
              <wp:posOffset>380952</wp:posOffset>
            </wp:positionV>
            <wp:extent cx="5692633" cy="5471634"/>
            <wp:effectExtent l="0" t="0" r="3810" b="0"/>
            <wp:wrapTopAndBottom/>
            <wp:docPr id="385144651" name="Picture 1" descr="A screenshot of a computer program ru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44651" name="Picture 1" descr="A screenshot of a computer program rul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92633" cy="5471634"/>
                    </a:xfrm>
                    <a:prstGeom prst="rect">
                      <a:avLst/>
                    </a:prstGeom>
                  </pic:spPr>
                </pic:pic>
              </a:graphicData>
            </a:graphic>
          </wp:anchor>
        </w:drawing>
      </w:r>
    </w:p>
    <w:p w14:paraId="623E923C" w14:textId="37CBFC44" w:rsidR="0056539C" w:rsidRDefault="0056539C" w:rsidP="0056539C"/>
    <w:p w14:paraId="5F783B4D" w14:textId="2E7D23CB" w:rsidR="00192008" w:rsidRDefault="00192008" w:rsidP="0056539C"/>
    <w:p w14:paraId="56D1140F" w14:textId="77777777" w:rsidR="00192008" w:rsidRDefault="00192008" w:rsidP="0056539C"/>
    <w:p w14:paraId="42C53252" w14:textId="77777777" w:rsidR="00192008" w:rsidRDefault="00192008" w:rsidP="0056539C"/>
    <w:p w14:paraId="027836CB" w14:textId="77777777" w:rsidR="00192008" w:rsidRDefault="00192008" w:rsidP="0056539C"/>
    <w:p w14:paraId="2EDE9752" w14:textId="77777777" w:rsidR="00192008" w:rsidRDefault="00192008" w:rsidP="0056539C"/>
    <w:p w14:paraId="7E8AE23E" w14:textId="77777777" w:rsidR="00192008" w:rsidRDefault="00192008" w:rsidP="0056539C"/>
    <w:p w14:paraId="03863C01" w14:textId="77777777" w:rsidR="0056539C" w:rsidRDefault="0056539C" w:rsidP="0056539C">
      <w:pPr>
        <w:pStyle w:val="Heading1"/>
      </w:pPr>
      <w:bookmarkStart w:id="3" w:name="_Toc149164340"/>
      <w:bookmarkStart w:id="4" w:name="_Toc149248776"/>
      <w:r>
        <w:lastRenderedPageBreak/>
        <w:t>Reconnaissance</w:t>
      </w:r>
      <w:bookmarkEnd w:id="3"/>
      <w:bookmarkEnd w:id="4"/>
      <w:r>
        <w:t xml:space="preserve"> </w:t>
      </w:r>
    </w:p>
    <w:p w14:paraId="3A177D28" w14:textId="77777777" w:rsidR="0056539C" w:rsidRDefault="0056539C" w:rsidP="0056539C">
      <w:pPr>
        <w:pStyle w:val="Heading2"/>
      </w:pPr>
      <w:bookmarkStart w:id="5" w:name="_Toc149164341"/>
      <w:bookmarkStart w:id="6" w:name="_Toc149248777"/>
      <w:r w:rsidRPr="0024422B">
        <w:t>Subdomain enumeration</w:t>
      </w:r>
      <w:bookmarkEnd w:id="5"/>
      <w:bookmarkEnd w:id="6"/>
      <w:r w:rsidRPr="0024422B">
        <w:t xml:space="preserve"> </w:t>
      </w:r>
    </w:p>
    <w:p w14:paraId="06EF0E3B" w14:textId="049BFA54" w:rsidR="00FA0694" w:rsidRPr="00FA0694" w:rsidRDefault="00FA0694" w:rsidP="00FA0694">
      <w:pPr>
        <w:pStyle w:val="ListParagraph"/>
        <w:numPr>
          <w:ilvl w:val="0"/>
          <w:numId w:val="2"/>
        </w:numPr>
      </w:pPr>
      <w:r w:rsidRPr="00FA0694">
        <w:t>└─# python3 domained.py -d mergify.com --quick --notify</w:t>
      </w:r>
    </w:p>
    <w:p w14:paraId="213D666A" w14:textId="6DA2FBD0" w:rsidR="005757E1" w:rsidRPr="005757E1" w:rsidRDefault="00FA0694" w:rsidP="005757E1">
      <w:r w:rsidRPr="00FA0694">
        <w:rPr>
          <w:noProof/>
        </w:rPr>
        <w:drawing>
          <wp:inline distT="0" distB="0" distL="0" distR="0" wp14:anchorId="20A34BC8" wp14:editId="5DA3DBA1">
            <wp:extent cx="6857297" cy="3821502"/>
            <wp:effectExtent l="0" t="0" r="1270" b="7620"/>
            <wp:docPr id="299823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23197" name=""/>
                    <pic:cNvPicPr/>
                  </pic:nvPicPr>
                  <pic:blipFill>
                    <a:blip r:embed="rId15"/>
                    <a:stretch>
                      <a:fillRect/>
                    </a:stretch>
                  </pic:blipFill>
                  <pic:spPr>
                    <a:xfrm>
                      <a:off x="0" y="0"/>
                      <a:ext cx="6868796" cy="3827910"/>
                    </a:xfrm>
                    <a:prstGeom prst="rect">
                      <a:avLst/>
                    </a:prstGeom>
                  </pic:spPr>
                </pic:pic>
              </a:graphicData>
            </a:graphic>
          </wp:inline>
        </w:drawing>
      </w:r>
    </w:p>
    <w:p w14:paraId="3C676339" w14:textId="77777777" w:rsidR="0056539C" w:rsidRPr="0056539C" w:rsidRDefault="0056539C" w:rsidP="0056539C"/>
    <w:p w14:paraId="1C0D3D1D" w14:textId="4B2966EE" w:rsidR="0056539C" w:rsidRDefault="0056539C"/>
    <w:p w14:paraId="6E5D80B1" w14:textId="77777777" w:rsidR="00AD1000" w:rsidRDefault="00FA0694" w:rsidP="00FA0694">
      <w:pPr>
        <w:pStyle w:val="ListParagraph"/>
        <w:numPr>
          <w:ilvl w:val="0"/>
          <w:numId w:val="2"/>
        </w:numPr>
      </w:pPr>
      <w:r w:rsidRPr="00FA0694">
        <w:lastRenderedPageBreak/>
        <w:t xml:space="preserve">Running Command: </w:t>
      </w:r>
      <w:proofErr w:type="spellStart"/>
      <w:r w:rsidRPr="00FA0694">
        <w:t>subfinder</w:t>
      </w:r>
      <w:proofErr w:type="spellEnd"/>
      <w:r w:rsidRPr="00FA0694">
        <w:t xml:space="preserve"> -d mergify.com -o output/mergify.com_subfinder.txt </w:t>
      </w:r>
      <w:r w:rsidRPr="00FA0694">
        <w:rPr>
          <w:noProof/>
        </w:rPr>
        <w:drawing>
          <wp:anchor distT="0" distB="0" distL="114300" distR="114300" simplePos="0" relativeHeight="251660288" behindDoc="0" locked="0" layoutInCell="1" allowOverlap="1" wp14:anchorId="254E4325" wp14:editId="5C19D169">
            <wp:simplePos x="0" y="0"/>
            <wp:positionH relativeFrom="margin">
              <wp:align>right</wp:align>
            </wp:positionH>
            <wp:positionV relativeFrom="paragraph">
              <wp:posOffset>208915</wp:posOffset>
            </wp:positionV>
            <wp:extent cx="6858000" cy="5982335"/>
            <wp:effectExtent l="0" t="0" r="0" b="0"/>
            <wp:wrapTopAndBottom/>
            <wp:docPr id="7730819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81968" name="Picture 1" descr="A screenshot of a computer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858000" cy="5982335"/>
                    </a:xfrm>
                    <a:prstGeom prst="rect">
                      <a:avLst/>
                    </a:prstGeom>
                  </pic:spPr>
                </pic:pic>
              </a:graphicData>
            </a:graphic>
          </wp:anchor>
        </w:drawing>
      </w:r>
      <w:r w:rsidR="00AD1000">
        <w:t xml:space="preserve"> </w:t>
      </w:r>
    </w:p>
    <w:p w14:paraId="4A0C87E3" w14:textId="4BA2C43E" w:rsidR="0056539C" w:rsidRDefault="00AD1000" w:rsidP="00FA0694">
      <w:pPr>
        <w:pStyle w:val="ListParagraph"/>
        <w:numPr>
          <w:ilvl w:val="0"/>
          <w:numId w:val="2"/>
        </w:numPr>
      </w:pPr>
      <w:r>
        <w:t xml:space="preserve">Collected subdomains run through </w:t>
      </w:r>
      <w:proofErr w:type="spellStart"/>
      <w:r>
        <w:t>subjack</w:t>
      </w:r>
      <w:proofErr w:type="spellEnd"/>
      <w:r>
        <w:t xml:space="preserve"> tool to find if any of the subdomains are vulnerable</w:t>
      </w:r>
      <w:r w:rsidR="0056539C">
        <w:br w:type="page"/>
      </w:r>
    </w:p>
    <w:p w14:paraId="201F0D66" w14:textId="1A18A5E3" w:rsidR="00FA0694" w:rsidRDefault="00FD4B2B" w:rsidP="00156514">
      <w:pPr>
        <w:pStyle w:val="Heading2"/>
      </w:pPr>
      <w:bookmarkStart w:id="7" w:name="_Toc149165131"/>
      <w:bookmarkStart w:id="8" w:name="_Toc149248778"/>
      <w:r>
        <w:lastRenderedPageBreak/>
        <w:t>Gathering</w:t>
      </w:r>
      <w:r w:rsidR="0056539C">
        <w:t xml:space="preserve"> information about the target</w:t>
      </w:r>
      <w:bookmarkEnd w:id="7"/>
      <w:bookmarkEnd w:id="8"/>
      <w:r w:rsidR="0056539C">
        <w:t xml:space="preserve"> </w:t>
      </w:r>
    </w:p>
    <w:p w14:paraId="087DAD44" w14:textId="01C4820C" w:rsidR="00156514" w:rsidRDefault="00156514" w:rsidP="00156514">
      <w:pPr>
        <w:pStyle w:val="ListParagraph"/>
        <w:numPr>
          <w:ilvl w:val="0"/>
          <w:numId w:val="2"/>
        </w:numPr>
      </w:pPr>
      <w:r>
        <w:t>Security header checking</w:t>
      </w:r>
    </w:p>
    <w:p w14:paraId="38384C4A" w14:textId="594CAC6F" w:rsidR="00156514" w:rsidRPr="00FA0694" w:rsidRDefault="00156514" w:rsidP="00156514">
      <w:r w:rsidRPr="00156514">
        <w:rPr>
          <w:noProof/>
        </w:rPr>
        <w:drawing>
          <wp:inline distT="0" distB="0" distL="0" distR="0" wp14:anchorId="6D7FF7C9" wp14:editId="5A090408">
            <wp:extent cx="6858000" cy="4272280"/>
            <wp:effectExtent l="0" t="0" r="0" b="0"/>
            <wp:docPr id="978435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35309" name=""/>
                    <pic:cNvPicPr/>
                  </pic:nvPicPr>
                  <pic:blipFill>
                    <a:blip r:embed="rId17"/>
                    <a:stretch>
                      <a:fillRect/>
                    </a:stretch>
                  </pic:blipFill>
                  <pic:spPr>
                    <a:xfrm>
                      <a:off x="0" y="0"/>
                      <a:ext cx="6858000" cy="4272280"/>
                    </a:xfrm>
                    <a:prstGeom prst="rect">
                      <a:avLst/>
                    </a:prstGeom>
                  </pic:spPr>
                </pic:pic>
              </a:graphicData>
            </a:graphic>
          </wp:inline>
        </w:drawing>
      </w:r>
    </w:p>
    <w:p w14:paraId="117B885B" w14:textId="77777777" w:rsidR="0056539C" w:rsidRDefault="0056539C"/>
    <w:p w14:paraId="624BCF7B" w14:textId="77777777" w:rsidR="00156514" w:rsidRDefault="00156514" w:rsidP="00156514">
      <w:r>
        <w:t xml:space="preserve">missing headers - </w:t>
      </w:r>
      <w:r w:rsidRPr="00B84EB5">
        <w:t xml:space="preserve">Attackers try to learn more about the target from the amount of information exposed in the headers. An attacker may know what type of tech stack a web application is emphasizing and many other information.  </w:t>
      </w:r>
    </w:p>
    <w:p w14:paraId="1163947A" w14:textId="77777777" w:rsidR="00156514" w:rsidRDefault="00156514" w:rsidP="00156514">
      <w:pPr>
        <w:pStyle w:val="ListParagraph"/>
        <w:numPr>
          <w:ilvl w:val="1"/>
          <w:numId w:val="8"/>
        </w:numPr>
      </w:pPr>
      <w:r>
        <w:t>Strict-Transport-Security</w:t>
      </w:r>
    </w:p>
    <w:p w14:paraId="3443CA49" w14:textId="77777777" w:rsidR="00156514" w:rsidRDefault="00156514" w:rsidP="00156514">
      <w:pPr>
        <w:pStyle w:val="ListParagraph"/>
        <w:numPr>
          <w:ilvl w:val="2"/>
          <w:numId w:val="8"/>
        </w:numPr>
      </w:pPr>
      <w:r>
        <w:t xml:space="preserve">HTTP Strict Transport Security is an excellent feature to support on your site and strengthens your implementation of TLS by getting the User Agent to enforce the use of HTTPS. Recommended value "Strict-Transport-Security: max-age=31536000; </w:t>
      </w:r>
      <w:proofErr w:type="spellStart"/>
      <w:r>
        <w:t>includeSubDomains</w:t>
      </w:r>
      <w:proofErr w:type="spellEnd"/>
      <w:r>
        <w:t>".</w:t>
      </w:r>
    </w:p>
    <w:p w14:paraId="27B434AD" w14:textId="77777777" w:rsidR="00156514" w:rsidRDefault="00156514" w:rsidP="00156514">
      <w:pPr>
        <w:pStyle w:val="ListParagraph"/>
        <w:numPr>
          <w:ilvl w:val="1"/>
          <w:numId w:val="8"/>
        </w:numPr>
      </w:pPr>
      <w:r>
        <w:t>Content-Security-Policy</w:t>
      </w:r>
      <w:r>
        <w:tab/>
      </w:r>
    </w:p>
    <w:p w14:paraId="4755A8BD" w14:textId="77777777" w:rsidR="00156514" w:rsidRDefault="00156514" w:rsidP="00156514">
      <w:pPr>
        <w:pStyle w:val="ListParagraph"/>
        <w:numPr>
          <w:ilvl w:val="2"/>
          <w:numId w:val="8"/>
        </w:numPr>
      </w:pPr>
      <w:r>
        <w:t>Content Security Policy is an effective measure to protect your site from XSS attacks. By whitelisting sources of approved content, you can prevent the browser from loading malicious assets.</w:t>
      </w:r>
    </w:p>
    <w:p w14:paraId="3C3736F9" w14:textId="77777777" w:rsidR="00156514" w:rsidRDefault="00156514" w:rsidP="00156514">
      <w:pPr>
        <w:pStyle w:val="ListParagraph"/>
        <w:numPr>
          <w:ilvl w:val="1"/>
          <w:numId w:val="8"/>
        </w:numPr>
      </w:pPr>
      <w:r>
        <w:t>Referrer-Policy</w:t>
      </w:r>
    </w:p>
    <w:p w14:paraId="2D44BFE8" w14:textId="77777777" w:rsidR="00156514" w:rsidRDefault="00156514" w:rsidP="00156514">
      <w:pPr>
        <w:pStyle w:val="ListParagraph"/>
        <w:numPr>
          <w:ilvl w:val="2"/>
          <w:numId w:val="8"/>
        </w:numPr>
      </w:pPr>
      <w:r>
        <w:t>Referrer Policy is a new header that allows a site to control how much information the browser includes with navigations away from a document and should be set by all sites.</w:t>
      </w:r>
    </w:p>
    <w:p w14:paraId="4182EBC4" w14:textId="77777777" w:rsidR="00156514" w:rsidRDefault="00156514" w:rsidP="00156514">
      <w:pPr>
        <w:pStyle w:val="ListParagraph"/>
        <w:numPr>
          <w:ilvl w:val="1"/>
          <w:numId w:val="8"/>
        </w:numPr>
      </w:pPr>
      <w:r>
        <w:t>Permissions-Policy</w:t>
      </w:r>
    </w:p>
    <w:p w14:paraId="569B98CA" w14:textId="77777777" w:rsidR="00156514" w:rsidRDefault="00156514" w:rsidP="00156514">
      <w:r>
        <w:t xml:space="preserve">Permissions Policy is a new header that allows a site to control which features and APIs can be used in the browser. </w:t>
      </w:r>
    </w:p>
    <w:p w14:paraId="48598265" w14:textId="77777777" w:rsidR="00E720E8" w:rsidRDefault="00E720E8" w:rsidP="00156514"/>
    <w:p w14:paraId="7F3C56D2" w14:textId="4BCEAE02" w:rsidR="00E720E8" w:rsidRDefault="00E720E8" w:rsidP="00156514">
      <w:pPr>
        <w:rPr>
          <w:u w:val="single"/>
        </w:rPr>
      </w:pPr>
      <w:r w:rsidRPr="00E720E8">
        <w:rPr>
          <w:u w:val="single"/>
        </w:rPr>
        <w:lastRenderedPageBreak/>
        <w:t xml:space="preserve">Domain profile and </w:t>
      </w:r>
      <w:proofErr w:type="spellStart"/>
      <w:r w:rsidRPr="00E720E8">
        <w:rPr>
          <w:u w:val="single"/>
        </w:rPr>
        <w:t>whois</w:t>
      </w:r>
      <w:proofErr w:type="spellEnd"/>
      <w:r w:rsidRPr="00E720E8">
        <w:rPr>
          <w:u w:val="single"/>
        </w:rPr>
        <w:t xml:space="preserve"> records</w:t>
      </w:r>
    </w:p>
    <w:p w14:paraId="6D8FE859" w14:textId="5706BE63" w:rsidR="00E720E8" w:rsidRPr="00E720E8" w:rsidRDefault="00E720E8" w:rsidP="00E720E8">
      <w:pPr>
        <w:pStyle w:val="ListParagraph"/>
        <w:numPr>
          <w:ilvl w:val="0"/>
          <w:numId w:val="9"/>
        </w:numPr>
      </w:pPr>
      <w:r w:rsidRPr="00E720E8">
        <w:t>domain profile</w:t>
      </w:r>
    </w:p>
    <w:p w14:paraId="5263802A" w14:textId="6A3038FA" w:rsidR="00E720E8" w:rsidRDefault="00E720E8" w:rsidP="00156514">
      <w:r w:rsidRPr="00E720E8">
        <w:rPr>
          <w:noProof/>
        </w:rPr>
        <w:drawing>
          <wp:inline distT="0" distB="0" distL="0" distR="0" wp14:anchorId="1E93E9A1" wp14:editId="4DD17D8B">
            <wp:extent cx="4655819" cy="2794959"/>
            <wp:effectExtent l="0" t="0" r="0" b="5715"/>
            <wp:docPr id="951861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61321" name=""/>
                    <pic:cNvPicPr/>
                  </pic:nvPicPr>
                  <pic:blipFill>
                    <a:blip r:embed="rId18"/>
                    <a:stretch>
                      <a:fillRect/>
                    </a:stretch>
                  </pic:blipFill>
                  <pic:spPr>
                    <a:xfrm>
                      <a:off x="0" y="0"/>
                      <a:ext cx="4655819" cy="2794959"/>
                    </a:xfrm>
                    <a:prstGeom prst="rect">
                      <a:avLst/>
                    </a:prstGeom>
                  </pic:spPr>
                </pic:pic>
              </a:graphicData>
            </a:graphic>
          </wp:inline>
        </w:drawing>
      </w:r>
    </w:p>
    <w:p w14:paraId="43B3CA3B" w14:textId="149FD7B8" w:rsidR="0056539C" w:rsidRDefault="00E720E8" w:rsidP="00E720E8">
      <w:pPr>
        <w:pStyle w:val="ListParagraph"/>
        <w:numPr>
          <w:ilvl w:val="0"/>
          <w:numId w:val="9"/>
        </w:numPr>
      </w:pPr>
      <w:r w:rsidRPr="00E720E8">
        <w:rPr>
          <w:noProof/>
        </w:rPr>
        <w:drawing>
          <wp:anchor distT="0" distB="0" distL="114300" distR="114300" simplePos="0" relativeHeight="251664384" behindDoc="0" locked="0" layoutInCell="1" allowOverlap="1" wp14:anchorId="1AEDB63C" wp14:editId="5683B588">
            <wp:simplePos x="0" y="0"/>
            <wp:positionH relativeFrom="margin">
              <wp:align>left</wp:align>
            </wp:positionH>
            <wp:positionV relativeFrom="paragraph">
              <wp:posOffset>368348</wp:posOffset>
            </wp:positionV>
            <wp:extent cx="4813300" cy="4549140"/>
            <wp:effectExtent l="0" t="0" r="6350" b="3810"/>
            <wp:wrapTopAndBottom/>
            <wp:docPr id="1335559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59769"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17070" cy="4552476"/>
                    </a:xfrm>
                    <a:prstGeom prst="rect">
                      <a:avLst/>
                    </a:prstGeom>
                  </pic:spPr>
                </pic:pic>
              </a:graphicData>
            </a:graphic>
            <wp14:sizeRelH relativeFrom="margin">
              <wp14:pctWidth>0</wp14:pctWidth>
            </wp14:sizeRelH>
          </wp:anchor>
        </w:drawing>
      </w:r>
      <w:r>
        <w:t xml:space="preserve">who </w:t>
      </w:r>
      <w:proofErr w:type="gramStart"/>
      <w:r>
        <w:t>is</w:t>
      </w:r>
      <w:proofErr w:type="gramEnd"/>
      <w:r>
        <w:t xml:space="preserve"> records </w:t>
      </w:r>
      <w:r w:rsidR="0056539C">
        <w:br w:type="page"/>
      </w:r>
    </w:p>
    <w:p w14:paraId="378E3716" w14:textId="61AF9F70" w:rsidR="00CD0B0E" w:rsidRPr="00CD0B0E" w:rsidRDefault="0056539C" w:rsidP="00CD0B0E">
      <w:pPr>
        <w:pStyle w:val="Heading2"/>
      </w:pPr>
      <w:bookmarkStart w:id="9" w:name="_Toc149165132"/>
      <w:bookmarkStart w:id="10" w:name="_Toc149248779"/>
      <w:r>
        <w:lastRenderedPageBreak/>
        <w:t>Virtual host discovery</w:t>
      </w:r>
      <w:bookmarkEnd w:id="9"/>
      <w:bookmarkEnd w:id="10"/>
      <w:r>
        <w:t xml:space="preserve"> </w:t>
      </w:r>
    </w:p>
    <w:p w14:paraId="00C8DD0A" w14:textId="504F8FFA" w:rsidR="0056539C" w:rsidRDefault="00CD0B0E" w:rsidP="00CD0B0E">
      <w:pPr>
        <w:pStyle w:val="ListParagraph"/>
        <w:numPr>
          <w:ilvl w:val="0"/>
          <w:numId w:val="9"/>
        </w:numPr>
      </w:pPr>
      <w:r w:rsidRPr="00CD0B0E">
        <w:rPr>
          <w:noProof/>
        </w:rPr>
        <w:drawing>
          <wp:anchor distT="0" distB="0" distL="114300" distR="114300" simplePos="0" relativeHeight="251665408" behindDoc="0" locked="0" layoutInCell="1" allowOverlap="1" wp14:anchorId="6D549EDA" wp14:editId="373DE1B2">
            <wp:simplePos x="0" y="0"/>
            <wp:positionH relativeFrom="column">
              <wp:posOffset>-16881</wp:posOffset>
            </wp:positionH>
            <wp:positionV relativeFrom="paragraph">
              <wp:posOffset>441121</wp:posOffset>
            </wp:positionV>
            <wp:extent cx="6858000" cy="3578225"/>
            <wp:effectExtent l="0" t="0" r="0" b="3175"/>
            <wp:wrapTopAndBottom/>
            <wp:docPr id="125905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50028" name=""/>
                    <pic:cNvPicPr/>
                  </pic:nvPicPr>
                  <pic:blipFill>
                    <a:blip r:embed="rId20">
                      <a:extLst>
                        <a:ext uri="{28A0092B-C50C-407E-A947-70E740481C1C}">
                          <a14:useLocalDpi xmlns:a14="http://schemas.microsoft.com/office/drawing/2010/main" val="0"/>
                        </a:ext>
                      </a:extLst>
                    </a:blip>
                    <a:stretch>
                      <a:fillRect/>
                    </a:stretch>
                  </pic:blipFill>
                  <pic:spPr>
                    <a:xfrm>
                      <a:off x="0" y="0"/>
                      <a:ext cx="6858000" cy="3578225"/>
                    </a:xfrm>
                    <a:prstGeom prst="rect">
                      <a:avLst/>
                    </a:prstGeom>
                  </pic:spPr>
                </pic:pic>
              </a:graphicData>
            </a:graphic>
          </wp:anchor>
        </w:drawing>
      </w:r>
      <w:r>
        <w:t xml:space="preserve">hosts details gathered using the </w:t>
      </w:r>
      <w:proofErr w:type="spellStart"/>
      <w:r>
        <w:t>censys</w:t>
      </w:r>
      <w:proofErr w:type="spellEnd"/>
      <w:r>
        <w:t xml:space="preserve"> website </w:t>
      </w:r>
    </w:p>
    <w:p w14:paraId="5390B38A" w14:textId="77777777" w:rsidR="0056539C" w:rsidRDefault="0056539C">
      <w:r>
        <w:br w:type="page"/>
      </w:r>
    </w:p>
    <w:p w14:paraId="71448C89" w14:textId="77777777" w:rsidR="0056539C" w:rsidRDefault="0056539C" w:rsidP="0056539C">
      <w:pPr>
        <w:pStyle w:val="Heading2"/>
      </w:pPr>
      <w:bookmarkStart w:id="11" w:name="_Toc149165133"/>
      <w:bookmarkStart w:id="12" w:name="_Toc149248780"/>
      <w:r>
        <w:lastRenderedPageBreak/>
        <w:t>Subdomain takeover</w:t>
      </w:r>
      <w:bookmarkEnd w:id="11"/>
      <w:bookmarkEnd w:id="12"/>
    </w:p>
    <w:p w14:paraId="3604E4FA" w14:textId="11CAC1A6" w:rsidR="00FA0694" w:rsidRPr="00FA0694" w:rsidRDefault="00FA0694" w:rsidP="00FA0694">
      <w:pPr>
        <w:pStyle w:val="ListParagraph"/>
        <w:numPr>
          <w:ilvl w:val="0"/>
          <w:numId w:val="2"/>
        </w:numPr>
      </w:pPr>
      <w:r w:rsidRPr="00FA0694">
        <w:t xml:space="preserve">└─$ </w:t>
      </w:r>
      <w:proofErr w:type="spellStart"/>
      <w:r w:rsidRPr="00FA0694">
        <w:t>subjack</w:t>
      </w:r>
      <w:proofErr w:type="spellEnd"/>
      <w:r w:rsidRPr="00FA0694">
        <w:t xml:space="preserve"> -w Desktop/mergify.com-unique.txt -v</w:t>
      </w:r>
    </w:p>
    <w:p w14:paraId="0423EF76" w14:textId="40033BB7" w:rsidR="00FA0694" w:rsidRPr="00FA0694" w:rsidRDefault="00FA0694" w:rsidP="00FA0694">
      <w:r w:rsidRPr="00FA0694">
        <w:rPr>
          <w:noProof/>
        </w:rPr>
        <w:drawing>
          <wp:inline distT="0" distB="0" distL="0" distR="0" wp14:anchorId="5716B911" wp14:editId="2B7C6518">
            <wp:extent cx="6858000" cy="6119495"/>
            <wp:effectExtent l="0" t="0" r="0" b="0"/>
            <wp:docPr id="798140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40473" name=""/>
                    <pic:cNvPicPr/>
                  </pic:nvPicPr>
                  <pic:blipFill>
                    <a:blip r:embed="rId21"/>
                    <a:stretch>
                      <a:fillRect/>
                    </a:stretch>
                  </pic:blipFill>
                  <pic:spPr>
                    <a:xfrm>
                      <a:off x="0" y="0"/>
                      <a:ext cx="6858000" cy="6119495"/>
                    </a:xfrm>
                    <a:prstGeom prst="rect">
                      <a:avLst/>
                    </a:prstGeom>
                  </pic:spPr>
                </pic:pic>
              </a:graphicData>
            </a:graphic>
          </wp:inline>
        </w:drawing>
      </w:r>
    </w:p>
    <w:p w14:paraId="77DA1001" w14:textId="77777777" w:rsidR="00FA0694" w:rsidRDefault="00FA0694" w:rsidP="00FA0694">
      <w:pPr>
        <w:pStyle w:val="ListParagraph"/>
        <w:numPr>
          <w:ilvl w:val="0"/>
          <w:numId w:val="3"/>
        </w:numPr>
      </w:pPr>
      <w:bookmarkStart w:id="13" w:name="_Hlk149467213"/>
      <w:r>
        <w:t>Identifying if any of the found subdomains from the previous scans are vulnerable to takeover</w:t>
      </w:r>
    </w:p>
    <w:p w14:paraId="03A4F885" w14:textId="77777777" w:rsidR="00FA0694" w:rsidRDefault="00FA0694" w:rsidP="00FA0694">
      <w:pPr>
        <w:pStyle w:val="ListParagraph"/>
        <w:numPr>
          <w:ilvl w:val="0"/>
          <w:numId w:val="3"/>
        </w:numPr>
      </w:pPr>
      <w:bookmarkStart w:id="14" w:name="_Hlk149390576"/>
      <w:r>
        <w:t>No vulnerable subdomains were found</w:t>
      </w:r>
    </w:p>
    <w:p w14:paraId="6ADEA70F" w14:textId="77777777" w:rsidR="00FA0694" w:rsidRDefault="00FA0694" w:rsidP="00FA0694">
      <w:pPr>
        <w:pStyle w:val="ListParagraph"/>
        <w:numPr>
          <w:ilvl w:val="0"/>
          <w:numId w:val="3"/>
        </w:numPr>
      </w:pPr>
      <w:r>
        <w:t>All subdomains appear to be secure</w:t>
      </w:r>
    </w:p>
    <w:p w14:paraId="5F5EF0D6" w14:textId="25BB68A2" w:rsidR="0056539C" w:rsidRDefault="00FA0694" w:rsidP="00FA0694">
      <w:pPr>
        <w:pStyle w:val="ListParagraph"/>
        <w:numPr>
          <w:ilvl w:val="0"/>
          <w:numId w:val="3"/>
        </w:numPr>
      </w:pPr>
      <w:r>
        <w:t>No issues were identified in the subdomain analysis</w:t>
      </w:r>
      <w:bookmarkEnd w:id="14"/>
      <w:r>
        <w:t xml:space="preserve"> </w:t>
      </w:r>
      <w:bookmarkEnd w:id="13"/>
      <w:r w:rsidR="0056539C">
        <w:br w:type="page"/>
      </w:r>
    </w:p>
    <w:p w14:paraId="5D8C35F2" w14:textId="77777777" w:rsidR="0056539C" w:rsidRDefault="0056539C" w:rsidP="0056539C">
      <w:pPr>
        <w:pStyle w:val="Heading1"/>
      </w:pPr>
      <w:bookmarkStart w:id="15" w:name="_Toc149164345"/>
      <w:bookmarkStart w:id="16" w:name="_Toc149248781"/>
      <w:r>
        <w:lastRenderedPageBreak/>
        <w:t>Scanning</w:t>
      </w:r>
      <w:bookmarkEnd w:id="15"/>
      <w:bookmarkEnd w:id="16"/>
      <w:r>
        <w:t xml:space="preserve"> </w:t>
      </w:r>
    </w:p>
    <w:p w14:paraId="6695555D" w14:textId="77777777" w:rsidR="00FD4B2B" w:rsidRDefault="00FD4B2B" w:rsidP="00FD4B2B">
      <w:pPr>
        <w:pStyle w:val="Heading2"/>
      </w:pPr>
      <w:bookmarkStart w:id="17" w:name="_Toc149248782"/>
      <w:r w:rsidRPr="00FD4B2B">
        <w:t>Using Nmap for scanning</w:t>
      </w:r>
      <w:bookmarkEnd w:id="17"/>
    </w:p>
    <w:p w14:paraId="0A17D09A" w14:textId="0E1DCEB8" w:rsidR="00FA0694" w:rsidRPr="00FA0694" w:rsidRDefault="00D04810" w:rsidP="00D04810">
      <w:pPr>
        <w:pStyle w:val="ListParagraph"/>
        <w:numPr>
          <w:ilvl w:val="0"/>
          <w:numId w:val="5"/>
        </w:numPr>
      </w:pPr>
      <w:r w:rsidRPr="00D04810">
        <w:t xml:space="preserve">└─$ </w:t>
      </w:r>
      <w:proofErr w:type="spellStart"/>
      <w:r w:rsidRPr="00D04810">
        <w:t>sudo</w:t>
      </w:r>
      <w:proofErr w:type="spellEnd"/>
      <w:r w:rsidRPr="00D04810">
        <w:t xml:space="preserve"> </w:t>
      </w:r>
      <w:proofErr w:type="spellStart"/>
      <w:r w:rsidRPr="00D04810">
        <w:t>nmap</w:t>
      </w:r>
      <w:proofErr w:type="spellEnd"/>
      <w:r w:rsidRPr="00D04810">
        <w:t xml:space="preserve"> -</w:t>
      </w:r>
      <w:proofErr w:type="spellStart"/>
      <w:r w:rsidRPr="00D04810">
        <w:t>sV</w:t>
      </w:r>
      <w:proofErr w:type="spellEnd"/>
      <w:r w:rsidRPr="00D04810">
        <w:t xml:space="preserve"> mergify.com</w:t>
      </w:r>
    </w:p>
    <w:p w14:paraId="0EAB9D59" w14:textId="3446B48B" w:rsidR="00FD4B2B" w:rsidRDefault="00D04810" w:rsidP="00FD4B2B">
      <w:r w:rsidRPr="00D04810">
        <w:rPr>
          <w:noProof/>
        </w:rPr>
        <w:drawing>
          <wp:inline distT="0" distB="0" distL="0" distR="0" wp14:anchorId="17890F91" wp14:editId="0026E3B4">
            <wp:extent cx="6408975" cy="1958510"/>
            <wp:effectExtent l="0" t="0" r="0" b="3810"/>
            <wp:docPr id="1782526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26055" name=""/>
                    <pic:cNvPicPr/>
                  </pic:nvPicPr>
                  <pic:blipFill>
                    <a:blip r:embed="rId22"/>
                    <a:stretch>
                      <a:fillRect/>
                    </a:stretch>
                  </pic:blipFill>
                  <pic:spPr>
                    <a:xfrm>
                      <a:off x="0" y="0"/>
                      <a:ext cx="6408975" cy="1958510"/>
                    </a:xfrm>
                    <a:prstGeom prst="rect">
                      <a:avLst/>
                    </a:prstGeom>
                  </pic:spPr>
                </pic:pic>
              </a:graphicData>
            </a:graphic>
          </wp:inline>
        </w:drawing>
      </w:r>
    </w:p>
    <w:p w14:paraId="25BCC113" w14:textId="7259E911" w:rsidR="00D04810" w:rsidRDefault="00D04810" w:rsidP="00D04810">
      <w:pPr>
        <w:pStyle w:val="ListParagraph"/>
        <w:numPr>
          <w:ilvl w:val="0"/>
          <w:numId w:val="5"/>
        </w:numPr>
      </w:pPr>
      <w:r>
        <w:t>Port 80 open</w:t>
      </w:r>
    </w:p>
    <w:p w14:paraId="3D79DB54" w14:textId="2BE40B09" w:rsidR="00D04810" w:rsidRPr="00FD4B2B" w:rsidRDefault="00D04810" w:rsidP="00D04810">
      <w:pPr>
        <w:pStyle w:val="ListParagraph"/>
        <w:numPr>
          <w:ilvl w:val="0"/>
          <w:numId w:val="5"/>
        </w:numPr>
      </w:pPr>
      <w:r>
        <w:t>Port 443 open</w:t>
      </w:r>
    </w:p>
    <w:p w14:paraId="09F8B9B0" w14:textId="77777777" w:rsidR="00FD4B2B" w:rsidRDefault="00FD4B2B" w:rsidP="00FD4B2B">
      <w:pPr>
        <w:pStyle w:val="Heading2"/>
      </w:pPr>
      <w:bookmarkStart w:id="18" w:name="_Toc149248783"/>
      <w:r w:rsidRPr="00FD4B2B">
        <w:t>Using final recon for scanning</w:t>
      </w:r>
      <w:bookmarkEnd w:id="18"/>
      <w:r w:rsidRPr="00FD4B2B">
        <w:t xml:space="preserve"> </w:t>
      </w:r>
    </w:p>
    <w:p w14:paraId="1D2A65E4" w14:textId="331B63CA" w:rsidR="00D04810" w:rsidRPr="00D04810" w:rsidRDefault="00D04810" w:rsidP="00D04810">
      <w:pPr>
        <w:rPr>
          <w:u w:val="single"/>
        </w:rPr>
      </w:pPr>
      <w:r w:rsidRPr="00D04810">
        <w:rPr>
          <w:u w:val="single"/>
        </w:rPr>
        <w:t>Information gathered using crawlers</w:t>
      </w:r>
    </w:p>
    <w:p w14:paraId="2B8A41C7" w14:textId="47E7D361" w:rsidR="00FD4B2B" w:rsidRPr="00FD4B2B" w:rsidRDefault="00D04810" w:rsidP="00FD4B2B">
      <w:r w:rsidRPr="00CA36C0">
        <w:rPr>
          <w:noProof/>
        </w:rPr>
        <w:drawing>
          <wp:inline distT="0" distB="0" distL="0" distR="0" wp14:anchorId="23A504FC" wp14:editId="74F6ECCE">
            <wp:extent cx="6858000" cy="1815465"/>
            <wp:effectExtent l="0" t="0" r="0" b="0"/>
            <wp:docPr id="1147065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65194" name=""/>
                    <pic:cNvPicPr/>
                  </pic:nvPicPr>
                  <pic:blipFill>
                    <a:blip r:embed="rId23"/>
                    <a:stretch>
                      <a:fillRect/>
                    </a:stretch>
                  </pic:blipFill>
                  <pic:spPr>
                    <a:xfrm>
                      <a:off x="0" y="0"/>
                      <a:ext cx="6858000" cy="1815465"/>
                    </a:xfrm>
                    <a:prstGeom prst="rect">
                      <a:avLst/>
                    </a:prstGeom>
                  </pic:spPr>
                </pic:pic>
              </a:graphicData>
            </a:graphic>
          </wp:inline>
        </w:drawing>
      </w:r>
    </w:p>
    <w:p w14:paraId="30CEDAEC" w14:textId="00A9C21D" w:rsidR="00FD4B2B" w:rsidRPr="00FD4B2B" w:rsidRDefault="00FD4B2B" w:rsidP="00FD4B2B"/>
    <w:p w14:paraId="0EFED66E" w14:textId="1A70EED2" w:rsidR="0056539C" w:rsidRDefault="00E264F5" w:rsidP="00E264F5">
      <w:pPr>
        <w:pStyle w:val="ListParagraph"/>
        <w:numPr>
          <w:ilvl w:val="0"/>
          <w:numId w:val="15"/>
        </w:numPr>
      </w:pPr>
      <w:r w:rsidRPr="00E264F5">
        <w:t xml:space="preserve">Sometimes robots.txt or sitemap.xml may contain rules such that certain links that are not supposed to be accessed/indexed by crawlers and search engines. Search engines may skip those </w:t>
      </w:r>
      <w:proofErr w:type="gramStart"/>
      <w:r w:rsidRPr="00E264F5">
        <w:t>links</w:t>
      </w:r>
      <w:proofErr w:type="gramEnd"/>
      <w:r w:rsidRPr="00E264F5">
        <w:t xml:space="preserve"> but attackers will be able to access it directly</w:t>
      </w:r>
    </w:p>
    <w:p w14:paraId="2D8EB588" w14:textId="77777777" w:rsidR="00D04810" w:rsidRDefault="00D04810" w:rsidP="00D04810">
      <w:pPr>
        <w:ind w:left="720"/>
      </w:pPr>
    </w:p>
    <w:p w14:paraId="4888C6B5" w14:textId="77777777" w:rsidR="00D04810" w:rsidRDefault="00D04810" w:rsidP="00D04810">
      <w:pPr>
        <w:ind w:left="720"/>
      </w:pPr>
    </w:p>
    <w:p w14:paraId="5B853089" w14:textId="77777777" w:rsidR="00D04810" w:rsidRDefault="00D04810" w:rsidP="00D04810">
      <w:pPr>
        <w:ind w:left="720"/>
      </w:pPr>
    </w:p>
    <w:p w14:paraId="0CFFF7F2" w14:textId="77777777" w:rsidR="00D04810" w:rsidRDefault="00D04810" w:rsidP="00D04810"/>
    <w:p w14:paraId="6CA70894" w14:textId="77777777" w:rsidR="00D04810" w:rsidRDefault="00D04810" w:rsidP="00D04810"/>
    <w:p w14:paraId="0DC835D4" w14:textId="77777777" w:rsidR="00D04810" w:rsidRDefault="00D04810" w:rsidP="00D04810"/>
    <w:p w14:paraId="482D5769" w14:textId="77777777" w:rsidR="00D04810" w:rsidRDefault="00D04810" w:rsidP="00D04810"/>
    <w:p w14:paraId="2BB07232" w14:textId="618930E7" w:rsidR="00D04810" w:rsidRPr="00D04810" w:rsidRDefault="00D04810" w:rsidP="00D04810">
      <w:pPr>
        <w:pStyle w:val="ListParagraph"/>
        <w:numPr>
          <w:ilvl w:val="0"/>
          <w:numId w:val="7"/>
        </w:numPr>
      </w:pPr>
      <w:r w:rsidRPr="00CA36C0">
        <w:rPr>
          <w:noProof/>
        </w:rPr>
        <w:drawing>
          <wp:anchor distT="0" distB="0" distL="114300" distR="114300" simplePos="0" relativeHeight="251661312" behindDoc="0" locked="0" layoutInCell="1" allowOverlap="1" wp14:anchorId="7230735F" wp14:editId="2D14C202">
            <wp:simplePos x="0" y="0"/>
            <wp:positionH relativeFrom="margin">
              <wp:align>right</wp:align>
            </wp:positionH>
            <wp:positionV relativeFrom="paragraph">
              <wp:posOffset>190692</wp:posOffset>
            </wp:positionV>
            <wp:extent cx="6856095" cy="3639820"/>
            <wp:effectExtent l="0" t="0" r="1905" b="0"/>
            <wp:wrapTopAndBottom/>
            <wp:docPr id="1329093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93877"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873942" cy="3649565"/>
                    </a:xfrm>
                    <a:prstGeom prst="rect">
                      <a:avLst/>
                    </a:prstGeom>
                  </pic:spPr>
                </pic:pic>
              </a:graphicData>
            </a:graphic>
            <wp14:sizeRelV relativeFrom="margin">
              <wp14:pctHeight>0</wp14:pctHeight>
            </wp14:sizeRelV>
          </wp:anchor>
        </w:drawing>
      </w:r>
      <w:r w:rsidRPr="00D04810">
        <w:t>Sitemaps and robotos.txt and robot’s links found</w:t>
      </w:r>
    </w:p>
    <w:p w14:paraId="418BB527" w14:textId="08B86B83" w:rsidR="0056539C" w:rsidRDefault="0056539C" w:rsidP="0056539C"/>
    <w:p w14:paraId="3893B522" w14:textId="62D3E22A" w:rsidR="0056539C" w:rsidRDefault="00D04810" w:rsidP="00D04810">
      <w:pPr>
        <w:pStyle w:val="ListParagraph"/>
        <w:numPr>
          <w:ilvl w:val="0"/>
          <w:numId w:val="7"/>
        </w:numPr>
      </w:pPr>
      <w:r w:rsidRPr="00CA36C0">
        <w:rPr>
          <w:noProof/>
        </w:rPr>
        <w:lastRenderedPageBreak/>
        <w:drawing>
          <wp:anchor distT="0" distB="0" distL="114300" distR="114300" simplePos="0" relativeHeight="251663360" behindDoc="0" locked="0" layoutInCell="1" allowOverlap="1" wp14:anchorId="67A6846E" wp14:editId="45EE13CD">
            <wp:simplePos x="0" y="0"/>
            <wp:positionH relativeFrom="margin">
              <wp:align>left</wp:align>
            </wp:positionH>
            <wp:positionV relativeFrom="paragraph">
              <wp:posOffset>260985</wp:posOffset>
            </wp:positionV>
            <wp:extent cx="6935470" cy="4076700"/>
            <wp:effectExtent l="0" t="0" r="0" b="0"/>
            <wp:wrapTopAndBottom/>
            <wp:docPr id="6283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149" name=""/>
                    <pic:cNvPicPr/>
                  </pic:nvPicPr>
                  <pic:blipFill>
                    <a:blip r:embed="rId25">
                      <a:extLst>
                        <a:ext uri="{28A0092B-C50C-407E-A947-70E740481C1C}">
                          <a14:useLocalDpi xmlns:a14="http://schemas.microsoft.com/office/drawing/2010/main" val="0"/>
                        </a:ext>
                      </a:extLst>
                    </a:blip>
                    <a:stretch>
                      <a:fillRect/>
                    </a:stretch>
                  </pic:blipFill>
                  <pic:spPr>
                    <a:xfrm>
                      <a:off x="0" y="0"/>
                      <a:ext cx="6935470" cy="4076700"/>
                    </a:xfrm>
                    <a:prstGeom prst="rect">
                      <a:avLst/>
                    </a:prstGeom>
                  </pic:spPr>
                </pic:pic>
              </a:graphicData>
            </a:graphic>
            <wp14:sizeRelH relativeFrom="margin">
              <wp14:pctWidth>0</wp14:pctWidth>
            </wp14:sizeRelH>
            <wp14:sizeRelV relativeFrom="margin">
              <wp14:pctHeight>0</wp14:pctHeight>
            </wp14:sizeRelV>
          </wp:anchor>
        </w:drawing>
      </w:r>
      <w:r>
        <w:t>DNS records gathered</w:t>
      </w:r>
      <w:r w:rsidR="0056539C">
        <w:br w:type="page"/>
      </w:r>
    </w:p>
    <w:p w14:paraId="63115741" w14:textId="77777777" w:rsidR="0056539C" w:rsidRDefault="0056539C" w:rsidP="0056539C">
      <w:pPr>
        <w:pStyle w:val="Heading1"/>
      </w:pPr>
      <w:bookmarkStart w:id="19" w:name="_Toc149164348"/>
      <w:bookmarkStart w:id="20" w:name="_Toc149248784"/>
      <w:r>
        <w:lastRenderedPageBreak/>
        <w:t xml:space="preserve">Vulnerability </w:t>
      </w:r>
      <w:bookmarkEnd w:id="19"/>
      <w:r>
        <w:t>checking</w:t>
      </w:r>
      <w:bookmarkEnd w:id="20"/>
    </w:p>
    <w:p w14:paraId="207332E2" w14:textId="1F2A6A93" w:rsidR="00893FC7" w:rsidRDefault="00893FC7" w:rsidP="00893FC7">
      <w:pPr>
        <w:pStyle w:val="Heading2"/>
      </w:pPr>
      <w:bookmarkStart w:id="21" w:name="_Toc149248785"/>
      <w:r>
        <w:t>Vulnerabilities found using NIKTO</w:t>
      </w:r>
      <w:bookmarkEnd w:id="21"/>
    </w:p>
    <w:p w14:paraId="0CCCE5C7" w14:textId="77777777" w:rsidR="00893FC7" w:rsidRDefault="00893FC7" w:rsidP="00893FC7"/>
    <w:p w14:paraId="68168DAC" w14:textId="77777777" w:rsidR="00D04810" w:rsidRDefault="00D04810" w:rsidP="00D04810">
      <w:pPr>
        <w:pStyle w:val="ListParagraph"/>
        <w:numPr>
          <w:ilvl w:val="0"/>
          <w:numId w:val="4"/>
        </w:numPr>
      </w:pPr>
      <w:r>
        <w:t xml:space="preserve">└─$ </w:t>
      </w:r>
      <w:proofErr w:type="spellStart"/>
      <w:r>
        <w:t>nikto</w:t>
      </w:r>
      <w:proofErr w:type="spellEnd"/>
      <w:r>
        <w:t xml:space="preserve"> -h mergify.com </w:t>
      </w:r>
    </w:p>
    <w:p w14:paraId="4445DF51" w14:textId="77777777" w:rsidR="00D04810" w:rsidRDefault="00D04810" w:rsidP="00D04810">
      <w:r>
        <w:t xml:space="preserve">- </w:t>
      </w:r>
      <w:proofErr w:type="spellStart"/>
      <w:r>
        <w:t>Nikto</w:t>
      </w:r>
      <w:proofErr w:type="spellEnd"/>
      <w:r>
        <w:t xml:space="preserve"> v2.1.6</w:t>
      </w:r>
    </w:p>
    <w:p w14:paraId="47950C7A" w14:textId="77777777" w:rsidR="00D04810" w:rsidRDefault="00D04810" w:rsidP="00D04810">
      <w:r>
        <w:t>---------------------------------------------------------------------------</w:t>
      </w:r>
    </w:p>
    <w:p w14:paraId="3C0C8D4C" w14:textId="77777777" w:rsidR="00D04810" w:rsidRDefault="00D04810" w:rsidP="00D04810">
      <w:r>
        <w:t>+ Target IP:          65.0.79.182</w:t>
      </w:r>
    </w:p>
    <w:p w14:paraId="48956271" w14:textId="77777777" w:rsidR="00D04810" w:rsidRDefault="00D04810" w:rsidP="00D04810">
      <w:r>
        <w:t>+ Target Hostname:    mergify.com</w:t>
      </w:r>
    </w:p>
    <w:p w14:paraId="25EE6DFB" w14:textId="77777777" w:rsidR="00D04810" w:rsidRDefault="00D04810" w:rsidP="00D04810">
      <w:r>
        <w:t>+ Target Port:        80</w:t>
      </w:r>
    </w:p>
    <w:p w14:paraId="46FE035C" w14:textId="77777777" w:rsidR="00D04810" w:rsidRDefault="00D04810" w:rsidP="00D04810">
      <w:r>
        <w:t>+ Message:            Multiple IP addresses found: 65.0.79.182, 13.200.123.229, 13.234.100.116</w:t>
      </w:r>
    </w:p>
    <w:p w14:paraId="19D3BDB6" w14:textId="77777777" w:rsidR="00D04810" w:rsidRDefault="00D04810" w:rsidP="00D04810">
      <w:r>
        <w:t>+ Start Time:         2023-10-29 08:07:08 (GMT-4)</w:t>
      </w:r>
    </w:p>
    <w:p w14:paraId="6B21A80F" w14:textId="77777777" w:rsidR="00D04810" w:rsidRDefault="00D04810" w:rsidP="00D04810">
      <w:r>
        <w:t>---------------------------------------------------------------------------</w:t>
      </w:r>
    </w:p>
    <w:p w14:paraId="05394974" w14:textId="77777777" w:rsidR="00D04810" w:rsidRDefault="00D04810" w:rsidP="00D04810">
      <w:r>
        <w:t>+ Server: No banner retrieved</w:t>
      </w:r>
    </w:p>
    <w:p w14:paraId="01C3A051" w14:textId="77777777" w:rsidR="00D04810" w:rsidRDefault="00D04810" w:rsidP="00D04810">
      <w:r>
        <w:t>+ The anti-clickjacking X-Frame-Options header is not present.</w:t>
      </w:r>
    </w:p>
    <w:p w14:paraId="48E9E73E" w14:textId="77777777" w:rsidR="00D04810" w:rsidRDefault="00D04810" w:rsidP="00D04810">
      <w:r>
        <w:t>+ The X-XSS-Protection header is not defined. This header can hint to the user agent to protect against some forms of XSS</w:t>
      </w:r>
    </w:p>
    <w:p w14:paraId="5059089F" w14:textId="77777777" w:rsidR="00D04810" w:rsidRDefault="00D04810" w:rsidP="00D04810">
      <w:r>
        <w:t>+ The X-Content-Type-Options header is not set. This could allow the user agent to render the content of the site in a different fashion to the MIME type</w:t>
      </w:r>
    </w:p>
    <w:p w14:paraId="02AC971A" w14:textId="77777777" w:rsidR="00D04810" w:rsidRDefault="00D04810" w:rsidP="00D04810">
      <w:r>
        <w:t>+ Root page / redirects to: https://mergify.com/</w:t>
      </w:r>
    </w:p>
    <w:p w14:paraId="322D8408" w14:textId="77777777" w:rsidR="00D04810" w:rsidRDefault="00D04810" w:rsidP="00D04810">
      <w:r>
        <w:t xml:space="preserve">+ No CGI Directories found (use '-C all' to force check all possible </w:t>
      </w:r>
      <w:proofErr w:type="spellStart"/>
      <w:r>
        <w:t>dirs</w:t>
      </w:r>
      <w:proofErr w:type="spellEnd"/>
      <w:r>
        <w:t>)</w:t>
      </w:r>
    </w:p>
    <w:p w14:paraId="172EFA9B" w14:textId="77777777" w:rsidR="00D04810" w:rsidRDefault="00D04810" w:rsidP="00D04810">
      <w:r>
        <w:t>+ Uncommon header 'x-cluster-name' found, with contents: ap-south-1-prod-hosting-red</w:t>
      </w:r>
    </w:p>
    <w:p w14:paraId="0050D2AC" w14:textId="77777777" w:rsidR="00D04810" w:rsidRDefault="00D04810" w:rsidP="00D04810">
      <w:r>
        <w:t>+ 7785 requests: 0 error(s) and 4 item(s) reported on remote host</w:t>
      </w:r>
    </w:p>
    <w:p w14:paraId="37AEB31A" w14:textId="77777777" w:rsidR="00D04810" w:rsidRDefault="00D04810" w:rsidP="00D04810">
      <w:r>
        <w:t>+ End Time:           2023-10-29 08:37:54 (GMT-4) (1846 seconds)</w:t>
      </w:r>
    </w:p>
    <w:p w14:paraId="4419C324" w14:textId="77777777" w:rsidR="00D04810" w:rsidRDefault="00D04810" w:rsidP="00D04810">
      <w:r>
        <w:t>---------------------------------------------------------------------------</w:t>
      </w:r>
    </w:p>
    <w:p w14:paraId="78901B1C" w14:textId="2B600403" w:rsidR="00893FC7" w:rsidRDefault="00D04810" w:rsidP="00D04810">
      <w:r>
        <w:t>+ 1 host(s) tested</w:t>
      </w:r>
    </w:p>
    <w:p w14:paraId="3183FE7C" w14:textId="77777777" w:rsidR="00893FC7" w:rsidRDefault="00893FC7" w:rsidP="00893FC7"/>
    <w:p w14:paraId="70E60A5F" w14:textId="77777777" w:rsidR="00893FC7" w:rsidRDefault="00893FC7" w:rsidP="00893FC7"/>
    <w:p w14:paraId="6F484066" w14:textId="77777777" w:rsidR="00893FC7" w:rsidRDefault="00893FC7" w:rsidP="00893FC7"/>
    <w:p w14:paraId="1D72A335" w14:textId="77777777" w:rsidR="00893FC7" w:rsidRDefault="00893FC7" w:rsidP="00893FC7"/>
    <w:p w14:paraId="6244F07D" w14:textId="77777777" w:rsidR="00893FC7" w:rsidRDefault="00893FC7" w:rsidP="00893FC7"/>
    <w:p w14:paraId="0E04F3F5" w14:textId="77777777" w:rsidR="00893FC7" w:rsidRPr="00893FC7" w:rsidRDefault="00893FC7" w:rsidP="00893FC7"/>
    <w:p w14:paraId="55193A6E" w14:textId="43E37A3B" w:rsidR="005757E1" w:rsidRDefault="00893FC7" w:rsidP="005757E1">
      <w:pPr>
        <w:pStyle w:val="Heading2"/>
      </w:pPr>
      <w:bookmarkStart w:id="22" w:name="_Toc149248786"/>
      <w:r>
        <w:lastRenderedPageBreak/>
        <w:t xml:space="preserve">Vulnerabilities found using </w:t>
      </w:r>
      <w:proofErr w:type="spellStart"/>
      <w:r>
        <w:t>rapidscan</w:t>
      </w:r>
      <w:bookmarkEnd w:id="22"/>
      <w:proofErr w:type="spellEnd"/>
    </w:p>
    <w:p w14:paraId="71A026EE" w14:textId="37431FA8" w:rsidR="005757E1" w:rsidRPr="005757E1" w:rsidRDefault="005757E1" w:rsidP="005757E1"/>
    <w:p w14:paraId="4BEA9B9C" w14:textId="3FECDCD2" w:rsidR="005757E1" w:rsidRPr="005757E1" w:rsidRDefault="005757E1" w:rsidP="005757E1">
      <w:pPr>
        <w:pStyle w:val="ListParagraph"/>
        <w:numPr>
          <w:ilvl w:val="0"/>
          <w:numId w:val="1"/>
        </w:numPr>
      </w:pPr>
      <w:r w:rsidRPr="005757E1">
        <w:rPr>
          <w:noProof/>
        </w:rPr>
        <w:drawing>
          <wp:anchor distT="0" distB="0" distL="114300" distR="114300" simplePos="0" relativeHeight="251659264" behindDoc="0" locked="0" layoutInCell="1" allowOverlap="1" wp14:anchorId="47315F6B" wp14:editId="6013E17A">
            <wp:simplePos x="0" y="0"/>
            <wp:positionH relativeFrom="column">
              <wp:posOffset>-25879</wp:posOffset>
            </wp:positionH>
            <wp:positionV relativeFrom="paragraph">
              <wp:posOffset>337580</wp:posOffset>
            </wp:positionV>
            <wp:extent cx="6858000" cy="4866005"/>
            <wp:effectExtent l="0" t="0" r="0" b="0"/>
            <wp:wrapTopAndBottom/>
            <wp:docPr id="1965214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214349" name=""/>
                    <pic:cNvPicPr/>
                  </pic:nvPicPr>
                  <pic:blipFill>
                    <a:blip r:embed="rId26">
                      <a:extLst>
                        <a:ext uri="{28A0092B-C50C-407E-A947-70E740481C1C}">
                          <a14:useLocalDpi xmlns:a14="http://schemas.microsoft.com/office/drawing/2010/main" val="0"/>
                        </a:ext>
                      </a:extLst>
                    </a:blip>
                    <a:stretch>
                      <a:fillRect/>
                    </a:stretch>
                  </pic:blipFill>
                  <pic:spPr>
                    <a:xfrm>
                      <a:off x="0" y="0"/>
                      <a:ext cx="6858000" cy="4866005"/>
                    </a:xfrm>
                    <a:prstGeom prst="rect">
                      <a:avLst/>
                    </a:prstGeom>
                  </pic:spPr>
                </pic:pic>
              </a:graphicData>
            </a:graphic>
          </wp:anchor>
        </w:drawing>
      </w:r>
      <w:r w:rsidRPr="005757E1">
        <w:t>└─</w:t>
      </w:r>
      <w:proofErr w:type="gramStart"/>
      <w:r w:rsidRPr="005757E1">
        <w:t># .</w:t>
      </w:r>
      <w:proofErr w:type="gramEnd"/>
      <w:r w:rsidRPr="005757E1">
        <w:t xml:space="preserve">/rapidscan.py  </w:t>
      </w:r>
    </w:p>
    <w:p w14:paraId="1184F29A" w14:textId="77777777" w:rsidR="00A86A37" w:rsidRDefault="00A86A37" w:rsidP="00A86A37"/>
    <w:p w14:paraId="3AF1E215" w14:textId="77777777" w:rsidR="00A86A37" w:rsidRDefault="00A86A37" w:rsidP="00A86A37"/>
    <w:p w14:paraId="48173314" w14:textId="77777777" w:rsidR="00A86A37" w:rsidRDefault="00A86A37" w:rsidP="00A86A37"/>
    <w:p w14:paraId="11A1C096" w14:textId="77777777" w:rsidR="00A86A37" w:rsidRDefault="00A86A37" w:rsidP="00A86A37"/>
    <w:p w14:paraId="35A8AF43" w14:textId="77777777" w:rsidR="00A86A37" w:rsidRDefault="00A86A37" w:rsidP="00A86A37"/>
    <w:p w14:paraId="12EF7C40" w14:textId="77777777" w:rsidR="00A86A37" w:rsidRDefault="00A86A37" w:rsidP="00A86A37"/>
    <w:p w14:paraId="71E32E77" w14:textId="77777777" w:rsidR="00A86A37" w:rsidRDefault="00A86A37" w:rsidP="00A86A37"/>
    <w:p w14:paraId="7B7E1E85" w14:textId="77777777" w:rsidR="00A86A37" w:rsidRDefault="00A86A37" w:rsidP="00A86A37"/>
    <w:p w14:paraId="4F1AD2AE" w14:textId="77777777" w:rsidR="00A86A37" w:rsidRDefault="00A86A37" w:rsidP="00A86A37"/>
    <w:p w14:paraId="559C695A" w14:textId="77777777" w:rsidR="00A86A37" w:rsidRDefault="00A86A37" w:rsidP="00A86A37"/>
    <w:p w14:paraId="0E26203A" w14:textId="53113148" w:rsidR="00FD4B2B" w:rsidRPr="00FD4B2B" w:rsidRDefault="00A86A37" w:rsidP="00A86A37">
      <w:pPr>
        <w:pStyle w:val="ListParagraph"/>
        <w:numPr>
          <w:ilvl w:val="0"/>
          <w:numId w:val="12"/>
        </w:numPr>
      </w:pPr>
      <w:r>
        <w:lastRenderedPageBreak/>
        <w:t xml:space="preserve">Vulnerability title - vulnerable to </w:t>
      </w:r>
      <w:proofErr w:type="spellStart"/>
      <w:r>
        <w:t>slowloris</w:t>
      </w:r>
      <w:proofErr w:type="spellEnd"/>
      <w:r>
        <w:t xml:space="preserve"> denial of service</w:t>
      </w:r>
    </w:p>
    <w:p w14:paraId="1F1CCB91" w14:textId="761D7541" w:rsidR="0057428F" w:rsidRDefault="0057428F" w:rsidP="0056539C">
      <w:r w:rsidRPr="0057428F">
        <w:rPr>
          <w:noProof/>
        </w:rPr>
        <w:drawing>
          <wp:inline distT="0" distB="0" distL="0" distR="0" wp14:anchorId="5F498AE1" wp14:editId="4724852D">
            <wp:extent cx="6858000" cy="1609725"/>
            <wp:effectExtent l="0" t="0" r="0" b="9525"/>
            <wp:docPr id="1203148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48704" name=""/>
                    <pic:cNvPicPr/>
                  </pic:nvPicPr>
                  <pic:blipFill>
                    <a:blip r:embed="rId27"/>
                    <a:stretch>
                      <a:fillRect/>
                    </a:stretch>
                  </pic:blipFill>
                  <pic:spPr>
                    <a:xfrm>
                      <a:off x="0" y="0"/>
                      <a:ext cx="6858000" cy="1609725"/>
                    </a:xfrm>
                    <a:prstGeom prst="rect">
                      <a:avLst/>
                    </a:prstGeom>
                  </pic:spPr>
                </pic:pic>
              </a:graphicData>
            </a:graphic>
          </wp:inline>
        </w:drawing>
      </w:r>
    </w:p>
    <w:p w14:paraId="71F65D7B" w14:textId="77777777" w:rsidR="00A86A37" w:rsidRDefault="00A86A37" w:rsidP="00A86A37">
      <w:pPr>
        <w:pStyle w:val="ListParagraph"/>
        <w:numPr>
          <w:ilvl w:val="0"/>
          <w:numId w:val="11"/>
        </w:numPr>
      </w:pPr>
      <w:bookmarkStart w:id="23" w:name="_Hlk149248124"/>
      <w:r>
        <w:t xml:space="preserve">Vulnerability threat level </w:t>
      </w:r>
    </w:p>
    <w:bookmarkEnd w:id="23"/>
    <w:p w14:paraId="136D24EF" w14:textId="77777777" w:rsidR="00A86A37" w:rsidRDefault="00A86A37" w:rsidP="00A86A37">
      <w:pPr>
        <w:pStyle w:val="ListParagraph"/>
        <w:numPr>
          <w:ilvl w:val="1"/>
          <w:numId w:val="11"/>
        </w:numPr>
      </w:pPr>
      <w:r>
        <w:t>Critical</w:t>
      </w:r>
    </w:p>
    <w:p w14:paraId="5D2E9201" w14:textId="77777777" w:rsidR="00A86A37" w:rsidRDefault="00A86A37" w:rsidP="00A86A37">
      <w:pPr>
        <w:pStyle w:val="ListParagraph"/>
        <w:numPr>
          <w:ilvl w:val="0"/>
          <w:numId w:val="11"/>
        </w:numPr>
      </w:pPr>
      <w:r>
        <w:t>Vulnerability description</w:t>
      </w:r>
    </w:p>
    <w:p w14:paraId="5EA41E82" w14:textId="77777777" w:rsidR="00A86A37" w:rsidRDefault="00A86A37" w:rsidP="00A86A37">
      <w:pPr>
        <w:pStyle w:val="ListParagraph"/>
        <w:numPr>
          <w:ilvl w:val="1"/>
          <w:numId w:val="11"/>
        </w:numPr>
      </w:pPr>
      <w:r w:rsidRPr="005D0BDF">
        <w:t>This attack works by opening multiple simultaneous connections to the web server and it keeps them alive as long as possible by continuously sending partial HTTP requests, which never get completed. They easily slip through IDS by sending partial requests.</w:t>
      </w:r>
    </w:p>
    <w:p w14:paraId="59333B84" w14:textId="77777777" w:rsidR="00A86A37" w:rsidRDefault="00A86A37" w:rsidP="00A86A37">
      <w:pPr>
        <w:pStyle w:val="ListParagraph"/>
        <w:numPr>
          <w:ilvl w:val="0"/>
          <w:numId w:val="11"/>
        </w:numPr>
      </w:pPr>
      <w:r>
        <w:t xml:space="preserve">Affected components </w:t>
      </w:r>
    </w:p>
    <w:p w14:paraId="1D7F0C13" w14:textId="77777777" w:rsidR="00A86A37" w:rsidRDefault="00A86A37" w:rsidP="00A86A37">
      <w:pPr>
        <w:pStyle w:val="ListParagraph"/>
        <w:numPr>
          <w:ilvl w:val="1"/>
          <w:numId w:val="11"/>
        </w:numPr>
      </w:pPr>
      <w:r>
        <w:t xml:space="preserve"> affects web servers, could include a wide range if web server software’s</w:t>
      </w:r>
    </w:p>
    <w:p w14:paraId="2DFEF591" w14:textId="77777777" w:rsidR="00A86A37" w:rsidRDefault="00A86A37" w:rsidP="00A86A37">
      <w:pPr>
        <w:pStyle w:val="ListParagraph"/>
        <w:numPr>
          <w:ilvl w:val="0"/>
          <w:numId w:val="11"/>
        </w:numPr>
      </w:pPr>
      <w:r>
        <w:t xml:space="preserve">Impact assessment </w:t>
      </w:r>
    </w:p>
    <w:p w14:paraId="291F8C27" w14:textId="77777777" w:rsidR="00A86A37" w:rsidRDefault="00A86A37" w:rsidP="00A86A37">
      <w:pPr>
        <w:pStyle w:val="ListParagraph"/>
        <w:numPr>
          <w:ilvl w:val="1"/>
          <w:numId w:val="11"/>
        </w:numPr>
      </w:pPr>
      <w:r>
        <w:t xml:space="preserve"> </w:t>
      </w:r>
      <w:r w:rsidRPr="005D0BDF">
        <w:t>it can effectively deny legitimate users access to the targeted web server, disrupt services, and potentially lead to significant downtime.</w:t>
      </w:r>
    </w:p>
    <w:p w14:paraId="3A506ACB" w14:textId="77777777" w:rsidR="00A86A37" w:rsidRDefault="00A86A37" w:rsidP="00A86A37">
      <w:pPr>
        <w:pStyle w:val="ListParagraph"/>
        <w:numPr>
          <w:ilvl w:val="0"/>
          <w:numId w:val="11"/>
        </w:numPr>
      </w:pPr>
      <w:r>
        <w:t xml:space="preserve">How an attack could be carried out </w:t>
      </w:r>
    </w:p>
    <w:p w14:paraId="3A1DB12F" w14:textId="77777777" w:rsidR="00A86A37" w:rsidRDefault="00A86A37" w:rsidP="00A86A37">
      <w:pPr>
        <w:pStyle w:val="ListParagraph"/>
        <w:numPr>
          <w:ilvl w:val="1"/>
          <w:numId w:val="11"/>
        </w:numPr>
      </w:pPr>
      <w:r w:rsidRPr="005D0BDF">
        <w:t>Establish multiple simultaneous connections to the target web server.</w:t>
      </w:r>
    </w:p>
    <w:p w14:paraId="20231DD6" w14:textId="77777777" w:rsidR="00A86A37" w:rsidRDefault="00A86A37" w:rsidP="00A86A37">
      <w:pPr>
        <w:pStyle w:val="ListParagraph"/>
        <w:numPr>
          <w:ilvl w:val="1"/>
          <w:numId w:val="11"/>
        </w:numPr>
      </w:pPr>
      <w:r w:rsidRPr="005D0BDF">
        <w:t>Keep these connections open by sending partial HTTP requests that are never completed.</w:t>
      </w:r>
    </w:p>
    <w:p w14:paraId="7E3C5256" w14:textId="77777777" w:rsidR="00A86A37" w:rsidRDefault="00A86A37" w:rsidP="00A86A37">
      <w:pPr>
        <w:pStyle w:val="ListParagraph"/>
        <w:numPr>
          <w:ilvl w:val="1"/>
          <w:numId w:val="11"/>
        </w:numPr>
      </w:pPr>
      <w:r w:rsidRPr="005D0BDF">
        <w:t>Continuously maintain these connections to exhaust server resources.</w:t>
      </w:r>
    </w:p>
    <w:p w14:paraId="6B2FA4E6" w14:textId="77777777" w:rsidR="00A86A37" w:rsidRDefault="00A86A37" w:rsidP="00A86A37">
      <w:pPr>
        <w:pStyle w:val="ListParagraph"/>
        <w:numPr>
          <w:ilvl w:val="0"/>
          <w:numId w:val="11"/>
        </w:numPr>
      </w:pPr>
      <w:r>
        <w:t xml:space="preserve">Proposed mitigation or fix – </w:t>
      </w:r>
    </w:p>
    <w:p w14:paraId="1DD60EE8" w14:textId="77777777" w:rsidR="00A86A37" w:rsidRDefault="00A86A37" w:rsidP="00A86A37">
      <w:pPr>
        <w:pStyle w:val="ListParagraph"/>
        <w:numPr>
          <w:ilvl w:val="1"/>
          <w:numId w:val="11"/>
        </w:numPr>
      </w:pPr>
      <w:r>
        <w:t>Implementation of rate limiting to limit the number of concurrent connections from a single Ip address.</w:t>
      </w:r>
    </w:p>
    <w:p w14:paraId="38069DCB" w14:textId="77777777" w:rsidR="00A86A37" w:rsidRDefault="00A86A37" w:rsidP="00A86A37">
      <w:pPr>
        <w:pStyle w:val="ListParagraph"/>
        <w:numPr>
          <w:ilvl w:val="1"/>
          <w:numId w:val="11"/>
        </w:numPr>
      </w:pPr>
      <w:r>
        <w:t>Implementing intrusion detection and prevention systems</w:t>
      </w:r>
    </w:p>
    <w:p w14:paraId="70E04178" w14:textId="77777777" w:rsidR="00A86A37" w:rsidRDefault="00A86A37" w:rsidP="00A86A37">
      <w:pPr>
        <w:pStyle w:val="ListParagraph"/>
        <w:numPr>
          <w:ilvl w:val="1"/>
          <w:numId w:val="11"/>
        </w:numPr>
      </w:pPr>
      <w:r>
        <w:t>Distribute traffic across multiple servers to reduce the impact of these type of attacks</w:t>
      </w:r>
    </w:p>
    <w:p w14:paraId="2F8DE77C" w14:textId="77777777" w:rsidR="00A86A37" w:rsidRDefault="00A86A37" w:rsidP="0056539C"/>
    <w:p w14:paraId="632832E6" w14:textId="77777777" w:rsidR="0057428F" w:rsidRDefault="0057428F">
      <w:r>
        <w:br w:type="page"/>
      </w:r>
    </w:p>
    <w:p w14:paraId="68EA0DBA" w14:textId="227151F8" w:rsidR="0056539C" w:rsidRDefault="00A86A37" w:rsidP="00A86A37">
      <w:pPr>
        <w:pStyle w:val="ListParagraph"/>
        <w:numPr>
          <w:ilvl w:val="0"/>
          <w:numId w:val="12"/>
        </w:numPr>
      </w:pPr>
      <w:r w:rsidRPr="0057428F">
        <w:rPr>
          <w:noProof/>
        </w:rPr>
        <w:lastRenderedPageBreak/>
        <w:drawing>
          <wp:anchor distT="0" distB="0" distL="114300" distR="114300" simplePos="0" relativeHeight="251666432" behindDoc="0" locked="0" layoutInCell="1" allowOverlap="1" wp14:anchorId="48D424FA" wp14:editId="706255CE">
            <wp:simplePos x="0" y="0"/>
            <wp:positionH relativeFrom="margin">
              <wp:align>right</wp:align>
            </wp:positionH>
            <wp:positionV relativeFrom="page">
              <wp:posOffset>1077643</wp:posOffset>
            </wp:positionV>
            <wp:extent cx="6858000" cy="2152650"/>
            <wp:effectExtent l="0" t="0" r="0" b="0"/>
            <wp:wrapTopAndBottom/>
            <wp:docPr id="617351039"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51039" name="Picture 1" descr="A screenshot of a computer erro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858000" cy="2152650"/>
                    </a:xfrm>
                    <a:prstGeom prst="rect">
                      <a:avLst/>
                    </a:prstGeom>
                  </pic:spPr>
                </pic:pic>
              </a:graphicData>
            </a:graphic>
          </wp:anchor>
        </w:drawing>
      </w:r>
      <w:r w:rsidRPr="00A86A37">
        <w:t>Vulnerability title - possible XSS, SQLi, BSQL</w:t>
      </w:r>
    </w:p>
    <w:p w14:paraId="4D1A6678" w14:textId="77777777" w:rsidR="00A86A37" w:rsidRDefault="00A86A37" w:rsidP="00A86A37">
      <w:pPr>
        <w:pStyle w:val="ListParagraph"/>
        <w:numPr>
          <w:ilvl w:val="0"/>
          <w:numId w:val="13"/>
        </w:numPr>
      </w:pPr>
      <w:r>
        <w:t xml:space="preserve">vulnerability threat level </w:t>
      </w:r>
    </w:p>
    <w:p w14:paraId="08D9D905" w14:textId="77777777" w:rsidR="00A86A37" w:rsidRDefault="00A86A37" w:rsidP="00A86A37">
      <w:pPr>
        <w:pStyle w:val="ListParagraph"/>
        <w:numPr>
          <w:ilvl w:val="1"/>
          <w:numId w:val="13"/>
        </w:numPr>
      </w:pPr>
      <w:r>
        <w:t>high</w:t>
      </w:r>
    </w:p>
    <w:p w14:paraId="28675CF9" w14:textId="77777777" w:rsidR="00A86A37" w:rsidRDefault="00A86A37" w:rsidP="00A86A37">
      <w:pPr>
        <w:pStyle w:val="ListParagraph"/>
        <w:numPr>
          <w:ilvl w:val="0"/>
          <w:numId w:val="13"/>
        </w:numPr>
      </w:pPr>
      <w:r>
        <w:t>vulnerability description</w:t>
      </w:r>
    </w:p>
    <w:p w14:paraId="2066933A" w14:textId="77777777" w:rsidR="00A86A37" w:rsidRDefault="00A86A37" w:rsidP="00A86A37">
      <w:pPr>
        <w:pStyle w:val="ListParagraph"/>
        <w:numPr>
          <w:ilvl w:val="1"/>
          <w:numId w:val="13"/>
        </w:numPr>
      </w:pPr>
      <w:r>
        <w:t>Hackers</w:t>
      </w:r>
      <w:r w:rsidRPr="001C5161">
        <w:t xml:space="preserve"> will be able to steal data from the backend and, they can authenticate themselves to the website and can impersonate as any user since they have total control over the backend. They can even wipe out the entire database. Attackers can also steal cookie information of an authenticated user and they can even redirect the target to any malicious address or totally deface the application.</w:t>
      </w:r>
    </w:p>
    <w:p w14:paraId="1A2AD896" w14:textId="77777777" w:rsidR="00A86A37" w:rsidRDefault="00A86A37" w:rsidP="00A86A37">
      <w:pPr>
        <w:pStyle w:val="ListParagraph"/>
        <w:numPr>
          <w:ilvl w:val="0"/>
          <w:numId w:val="13"/>
        </w:numPr>
      </w:pPr>
      <w:r w:rsidRPr="00095BDB">
        <w:t>Affected components</w:t>
      </w:r>
    </w:p>
    <w:p w14:paraId="78C3B506" w14:textId="77777777" w:rsidR="00A86A37" w:rsidRDefault="00A86A37" w:rsidP="00A86A37">
      <w:pPr>
        <w:pStyle w:val="ListParagraph"/>
        <w:numPr>
          <w:ilvl w:val="1"/>
          <w:numId w:val="13"/>
        </w:numPr>
      </w:pPr>
      <w:r w:rsidRPr="00095BDB">
        <w:t>This vulnerability impacts the application's backend and data storage components</w:t>
      </w:r>
    </w:p>
    <w:p w14:paraId="0704B2C6" w14:textId="77777777" w:rsidR="00A86A37" w:rsidRDefault="00A86A37" w:rsidP="00A86A37">
      <w:pPr>
        <w:pStyle w:val="ListParagraph"/>
        <w:numPr>
          <w:ilvl w:val="0"/>
          <w:numId w:val="13"/>
        </w:numPr>
      </w:pPr>
      <w:r w:rsidRPr="00095BDB">
        <w:t>Impact assessment</w:t>
      </w:r>
    </w:p>
    <w:p w14:paraId="5A4B18B1" w14:textId="77777777" w:rsidR="00A86A37" w:rsidRDefault="00A86A37" w:rsidP="00A86A37">
      <w:pPr>
        <w:pStyle w:val="ListParagraph"/>
        <w:numPr>
          <w:ilvl w:val="1"/>
          <w:numId w:val="13"/>
        </w:numPr>
      </w:pPr>
      <w:r w:rsidRPr="00095BDB">
        <w:t>The impact of this vulnerability is high, as it allows for data theft, unauthorized access, potential data loss, and various forms of user manipulation.</w:t>
      </w:r>
    </w:p>
    <w:p w14:paraId="0DFF1213" w14:textId="77777777" w:rsidR="00A86A37" w:rsidRDefault="00A86A37" w:rsidP="00A86A37">
      <w:pPr>
        <w:pStyle w:val="ListParagraph"/>
        <w:numPr>
          <w:ilvl w:val="0"/>
          <w:numId w:val="13"/>
        </w:numPr>
      </w:pPr>
      <w:r w:rsidRPr="00095BDB">
        <w:t>Steps to reproduce</w:t>
      </w:r>
    </w:p>
    <w:p w14:paraId="0D65193B" w14:textId="77777777" w:rsidR="00A86A37" w:rsidRDefault="00A86A37" w:rsidP="00A86A37">
      <w:pPr>
        <w:pStyle w:val="ListParagraph"/>
        <w:numPr>
          <w:ilvl w:val="1"/>
          <w:numId w:val="13"/>
        </w:numPr>
      </w:pPr>
      <w:r>
        <w:t>Identify input fields or areas in the application that lack proper validation.</w:t>
      </w:r>
    </w:p>
    <w:p w14:paraId="363AE3E0" w14:textId="45BEB23D" w:rsidR="00AC5F31" w:rsidRDefault="00AC5F31" w:rsidP="0056539C"/>
    <w:p w14:paraId="3FC89D5C" w14:textId="77777777" w:rsidR="00AC5F31" w:rsidRDefault="00AC5F31">
      <w:r>
        <w:br w:type="page"/>
      </w:r>
    </w:p>
    <w:p w14:paraId="1F4218D0" w14:textId="4B4E6D30" w:rsidR="00A86A37" w:rsidRDefault="00AC5F31" w:rsidP="00AC5F31">
      <w:pPr>
        <w:pStyle w:val="ListParagraph"/>
        <w:numPr>
          <w:ilvl w:val="0"/>
          <w:numId w:val="12"/>
        </w:numPr>
      </w:pPr>
      <w:r w:rsidRPr="00AC5F31">
        <w:rPr>
          <w:noProof/>
        </w:rPr>
        <w:lastRenderedPageBreak/>
        <w:drawing>
          <wp:anchor distT="0" distB="0" distL="114300" distR="114300" simplePos="0" relativeHeight="251667456" behindDoc="0" locked="0" layoutInCell="1" allowOverlap="1" wp14:anchorId="5190A868" wp14:editId="468DF39F">
            <wp:simplePos x="0" y="0"/>
            <wp:positionH relativeFrom="margin">
              <wp:align>right</wp:align>
            </wp:positionH>
            <wp:positionV relativeFrom="paragraph">
              <wp:posOffset>260350</wp:posOffset>
            </wp:positionV>
            <wp:extent cx="6858000" cy="1632585"/>
            <wp:effectExtent l="0" t="0" r="0" b="5715"/>
            <wp:wrapTopAndBottom/>
            <wp:docPr id="2052472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72294" name=""/>
                    <pic:cNvPicPr/>
                  </pic:nvPicPr>
                  <pic:blipFill>
                    <a:blip r:embed="rId29">
                      <a:extLst>
                        <a:ext uri="{28A0092B-C50C-407E-A947-70E740481C1C}">
                          <a14:useLocalDpi xmlns:a14="http://schemas.microsoft.com/office/drawing/2010/main" val="0"/>
                        </a:ext>
                      </a:extLst>
                    </a:blip>
                    <a:stretch>
                      <a:fillRect/>
                    </a:stretch>
                  </pic:blipFill>
                  <pic:spPr>
                    <a:xfrm>
                      <a:off x="0" y="0"/>
                      <a:ext cx="6858000" cy="1632585"/>
                    </a:xfrm>
                    <a:prstGeom prst="rect">
                      <a:avLst/>
                    </a:prstGeom>
                  </pic:spPr>
                </pic:pic>
              </a:graphicData>
            </a:graphic>
          </wp:anchor>
        </w:drawing>
      </w:r>
      <w:r w:rsidRPr="00AC5F31">
        <w:t xml:space="preserve">vulnerability title – RDP server detected over UDP </w:t>
      </w:r>
    </w:p>
    <w:p w14:paraId="64FDD8EF" w14:textId="7CE07DFE" w:rsidR="00AC5F31" w:rsidRDefault="00AC5F31" w:rsidP="00AC5F31">
      <w:pPr>
        <w:pStyle w:val="ListParagraph"/>
        <w:numPr>
          <w:ilvl w:val="0"/>
          <w:numId w:val="14"/>
        </w:numPr>
      </w:pPr>
      <w:r w:rsidRPr="00E36A5F">
        <w:t>Vulnerability threat level</w:t>
      </w:r>
      <w:r>
        <w:t xml:space="preserve"> </w:t>
      </w:r>
    </w:p>
    <w:p w14:paraId="79783E15" w14:textId="77777777" w:rsidR="00AC5F31" w:rsidRDefault="00AC5F31" w:rsidP="00AC5F31">
      <w:pPr>
        <w:pStyle w:val="ListParagraph"/>
        <w:numPr>
          <w:ilvl w:val="1"/>
          <w:numId w:val="14"/>
        </w:numPr>
      </w:pPr>
      <w:r>
        <w:t>High</w:t>
      </w:r>
      <w:r>
        <w:tab/>
      </w:r>
    </w:p>
    <w:p w14:paraId="14F2B619" w14:textId="77777777" w:rsidR="00AC5F31" w:rsidRDefault="00AC5F31" w:rsidP="00AC5F31">
      <w:pPr>
        <w:pStyle w:val="ListParagraph"/>
        <w:numPr>
          <w:ilvl w:val="0"/>
          <w:numId w:val="14"/>
        </w:numPr>
      </w:pPr>
      <w:r w:rsidRPr="00E36A5F">
        <w:t>Vulnerability description</w:t>
      </w:r>
    </w:p>
    <w:p w14:paraId="3E40AA55" w14:textId="77777777" w:rsidR="00AC5F31" w:rsidRDefault="00AC5F31" w:rsidP="00AC5F31">
      <w:pPr>
        <w:pStyle w:val="ListParagraph"/>
        <w:numPr>
          <w:ilvl w:val="1"/>
          <w:numId w:val="14"/>
        </w:numPr>
      </w:pPr>
      <w:r>
        <w:t xml:space="preserve">Attacker may launch remote exploits to either crash the service or tools like </w:t>
      </w:r>
      <w:proofErr w:type="spellStart"/>
      <w:r>
        <w:t>ncrack</w:t>
      </w:r>
      <w:proofErr w:type="spellEnd"/>
      <w:r>
        <w:t xml:space="preserve"> to try brute-forcing the password of the target.</w:t>
      </w:r>
    </w:p>
    <w:p w14:paraId="51D36322" w14:textId="77777777" w:rsidR="00AC5F31" w:rsidRDefault="00AC5F31" w:rsidP="00AC5F31">
      <w:pPr>
        <w:pStyle w:val="ListParagraph"/>
        <w:numPr>
          <w:ilvl w:val="0"/>
          <w:numId w:val="14"/>
        </w:numPr>
      </w:pPr>
      <w:r>
        <w:t>Impact assessment</w:t>
      </w:r>
    </w:p>
    <w:p w14:paraId="358EEA8A" w14:textId="77777777" w:rsidR="00AC5F31" w:rsidRDefault="00AC5F31" w:rsidP="00AC5F31">
      <w:pPr>
        <w:pStyle w:val="ListParagraph"/>
        <w:numPr>
          <w:ilvl w:val="1"/>
          <w:numId w:val="14"/>
        </w:numPr>
      </w:pPr>
      <w:r w:rsidRPr="00B242C0">
        <w:t xml:space="preserve">The vulnerability has a high threat level, as it can lead to service disruptions or unauthorized </w:t>
      </w:r>
      <w:r>
        <w:t>access</w:t>
      </w:r>
    </w:p>
    <w:p w14:paraId="46C88C25" w14:textId="77777777" w:rsidR="00AC5F31" w:rsidRDefault="00AC5F31" w:rsidP="00AC5F31">
      <w:pPr>
        <w:pStyle w:val="ListParagraph"/>
        <w:numPr>
          <w:ilvl w:val="0"/>
          <w:numId w:val="14"/>
        </w:numPr>
      </w:pPr>
      <w:r>
        <w:t>Proposed mitigation or fix</w:t>
      </w:r>
    </w:p>
    <w:p w14:paraId="16B54362" w14:textId="6E7168C4" w:rsidR="00AC5F31" w:rsidRDefault="00AC5F31" w:rsidP="00AC5F31">
      <w:pPr>
        <w:pStyle w:val="ListParagraph"/>
        <w:numPr>
          <w:ilvl w:val="1"/>
          <w:numId w:val="14"/>
        </w:numPr>
      </w:pPr>
      <w:r>
        <w:t>It is recommended that to block the service outside world and make the service accessible only through the set of allowed IPs only necessary to prevent potential exploits.</w:t>
      </w:r>
    </w:p>
    <w:p w14:paraId="1417F5E7" w14:textId="0FCD09F6" w:rsidR="00AC5F31" w:rsidRPr="0056539C" w:rsidRDefault="00E264F5" w:rsidP="0056539C">
      <w:r w:rsidRPr="00E264F5">
        <w:rPr>
          <w:noProof/>
        </w:rPr>
        <w:drawing>
          <wp:anchor distT="0" distB="0" distL="114300" distR="114300" simplePos="0" relativeHeight="251668480" behindDoc="0" locked="0" layoutInCell="1" allowOverlap="1" wp14:anchorId="34581C53" wp14:editId="504380DE">
            <wp:simplePos x="0" y="0"/>
            <wp:positionH relativeFrom="margin">
              <wp:align>right</wp:align>
            </wp:positionH>
            <wp:positionV relativeFrom="paragraph">
              <wp:posOffset>757854</wp:posOffset>
            </wp:positionV>
            <wp:extent cx="6858000" cy="1792605"/>
            <wp:effectExtent l="0" t="0" r="0" b="0"/>
            <wp:wrapTopAndBottom/>
            <wp:docPr id="1111391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91588" name=""/>
                    <pic:cNvPicPr/>
                  </pic:nvPicPr>
                  <pic:blipFill>
                    <a:blip r:embed="rId30">
                      <a:extLst>
                        <a:ext uri="{28A0092B-C50C-407E-A947-70E740481C1C}">
                          <a14:useLocalDpi xmlns:a14="http://schemas.microsoft.com/office/drawing/2010/main" val="0"/>
                        </a:ext>
                      </a:extLst>
                    </a:blip>
                    <a:stretch>
                      <a:fillRect/>
                    </a:stretch>
                  </pic:blipFill>
                  <pic:spPr>
                    <a:xfrm>
                      <a:off x="0" y="0"/>
                      <a:ext cx="6858000" cy="1792605"/>
                    </a:xfrm>
                    <a:prstGeom prst="rect">
                      <a:avLst/>
                    </a:prstGeom>
                  </pic:spPr>
                </pic:pic>
              </a:graphicData>
            </a:graphic>
          </wp:anchor>
        </w:drawing>
      </w:r>
    </w:p>
    <w:sectPr w:rsidR="00AC5F31" w:rsidRPr="0056539C" w:rsidSect="00021CA6">
      <w:headerReference w:type="default" r:id="rId31"/>
      <w:footerReference w:type="default" r:id="rId3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FC498B" w14:textId="77777777" w:rsidR="0059385E" w:rsidRDefault="0059385E" w:rsidP="00322C17">
      <w:pPr>
        <w:spacing w:after="0" w:line="240" w:lineRule="auto"/>
      </w:pPr>
      <w:r>
        <w:separator/>
      </w:r>
    </w:p>
  </w:endnote>
  <w:endnote w:type="continuationSeparator" w:id="0">
    <w:p w14:paraId="2172B1F9" w14:textId="77777777" w:rsidR="0059385E" w:rsidRDefault="0059385E" w:rsidP="00322C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Bright">
    <w:altName w:val="Lucida Bright"/>
    <w:panose1 w:val="02040602050505020304"/>
    <w:charset w:val="00"/>
    <w:family w:val="roman"/>
    <w:pitch w:val="variable"/>
    <w:sig w:usb0="00000003" w:usb1="00000000" w:usb2="00000000" w:usb3="00000000" w:csb0="00000001" w:csb1="00000000"/>
  </w:font>
  <w:font w:name="CIDFont+F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9747743"/>
      <w:docPartObj>
        <w:docPartGallery w:val="Page Numbers (Bottom of Page)"/>
        <w:docPartUnique/>
      </w:docPartObj>
    </w:sdtPr>
    <w:sdtEndPr>
      <w:rPr>
        <w:noProof/>
      </w:rPr>
    </w:sdtEndPr>
    <w:sdtContent>
      <w:p w14:paraId="01E444F3" w14:textId="07436DB1" w:rsidR="00021CA6" w:rsidRDefault="00021CA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5B1F4A" w14:textId="77777777" w:rsidR="00322C17" w:rsidRDefault="00322C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96D73D" w14:textId="77777777" w:rsidR="0059385E" w:rsidRDefault="0059385E" w:rsidP="00322C17">
      <w:pPr>
        <w:spacing w:after="0" w:line="240" w:lineRule="auto"/>
      </w:pPr>
      <w:r>
        <w:separator/>
      </w:r>
    </w:p>
  </w:footnote>
  <w:footnote w:type="continuationSeparator" w:id="0">
    <w:p w14:paraId="5869EEE4" w14:textId="77777777" w:rsidR="0059385E" w:rsidRDefault="0059385E" w:rsidP="00322C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863B7" w14:textId="77777777" w:rsidR="00322C17" w:rsidRDefault="00322C17">
    <w:pPr>
      <w:pStyle w:val="Header"/>
    </w:pPr>
    <w:r>
      <w:rPr>
        <w:noProof/>
      </w:rPr>
      <mc:AlternateContent>
        <mc:Choice Requires="wpg">
          <w:drawing>
            <wp:anchor distT="0" distB="0" distL="114300" distR="114300" simplePos="0" relativeHeight="251659264" behindDoc="0" locked="0" layoutInCell="1" allowOverlap="1" wp14:anchorId="47A510C4" wp14:editId="22810659">
              <wp:simplePos x="0" y="0"/>
              <wp:positionH relativeFrom="page">
                <wp:align>left</wp:align>
              </wp:positionH>
              <wp:positionV relativeFrom="paragraph">
                <wp:posOffset>-458165</wp:posOffset>
              </wp:positionV>
              <wp:extent cx="7780020" cy="514350"/>
              <wp:effectExtent l="0" t="0" r="0" b="0"/>
              <wp:wrapNone/>
              <wp:docPr id="8" name="Group 8"/>
              <wp:cNvGraphicFramePr/>
              <a:graphic xmlns:a="http://schemas.openxmlformats.org/drawingml/2006/main">
                <a:graphicData uri="http://schemas.microsoft.com/office/word/2010/wordprocessingGroup">
                  <wpg:wgp>
                    <wpg:cNvGrpSpPr/>
                    <wpg:grpSpPr>
                      <a:xfrm>
                        <a:off x="0" y="0"/>
                        <a:ext cx="7780020" cy="514350"/>
                        <a:chOff x="0" y="0"/>
                        <a:chExt cx="7780020" cy="792480"/>
                      </a:xfrm>
                    </wpg:grpSpPr>
                    <wps:wsp>
                      <wps:cNvPr id="9" name="Right Triangle 9"/>
                      <wps:cNvSpPr/>
                      <wps:spPr>
                        <a:xfrm rot="10800000" flipH="1">
                          <a:off x="7620" y="0"/>
                          <a:ext cx="7772400" cy="792480"/>
                        </a:xfrm>
                        <a:prstGeom prst="rtTriangle">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18B984" w14:textId="77777777" w:rsidR="00322C17" w:rsidRDefault="00322C17" w:rsidP="00322C1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ight Triangle 10"/>
                      <wps:cNvSpPr/>
                      <wps:spPr>
                        <a:xfrm rot="10800000" flipH="1">
                          <a:off x="0" y="0"/>
                          <a:ext cx="7772400" cy="487680"/>
                        </a:xfrm>
                        <a:prstGeom prst="rtTriangle">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7A510C4" id="Group 8" o:spid="_x0000_s1026" style="position:absolute;margin-left:0;margin-top:-36.1pt;width:612.6pt;height:40.5pt;z-index:251659264;mso-position-horizontal:left;mso-position-horizontal-relative:page;mso-height-relative:margin" coordsize="77800,7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">
              <v:shapetype id="_x0000_t6" coordsize="21600,21600" o:spt="6" path="m,l,21600r21600,xe">
                <v:stroke joinstyle="miter"/>
                <v:path gradientshapeok="t" o:connecttype="custom" o:connectlocs="0,0;0,10800;0,21600;10800,21600;21600,21600;10800,10800" textboxrect="1800,12600,12600,19800"/>
              </v:shapetype>
              <v:shape id="Right Triangle 9" o:spid="_x0000_s1027" type="#_x0000_t6" style="position:absolute;left:76;width:77724;height:7924;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" fillcolor="#ed7d31 [3205]" stroked="f" strokeweight="1pt">
                <v:textbox>
                  <w:txbxContent>
                    <w:p w14:paraId="5318B984" w14:textId="77777777" w:rsidR="00322C17" w:rsidRDefault="00322C17" w:rsidP="00322C17">
                      <w:pPr>
                        <w:jc w:val="center"/>
                      </w:pPr>
                    </w:p>
                  </w:txbxContent>
                </v:textbox>
              </v:shape>
              <v:shape id="Right Triangle 10" o:spid="_x0000_s1028" type="#_x0000_t6" style="position:absolute;width:77724;height:4876;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" fillcolor="#1f3763 [1604]" stroked="f" strokeweight="1pt"/>
              <w10:wrap anchorx="page"/>
            </v:group>
          </w:pict>
        </mc:Fallback>
      </mc:AlternateContent>
    </w:r>
  </w:p>
  <w:p w14:paraId="50261455" w14:textId="77777777" w:rsidR="00322C17" w:rsidRDefault="00322C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751E8"/>
    <w:multiLevelType w:val="hybridMultilevel"/>
    <w:tmpl w:val="078CC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F559CF"/>
    <w:multiLevelType w:val="hybridMultilevel"/>
    <w:tmpl w:val="1E6C58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095CE3"/>
    <w:multiLevelType w:val="hybridMultilevel"/>
    <w:tmpl w:val="CBD441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12194B"/>
    <w:multiLevelType w:val="hybridMultilevel"/>
    <w:tmpl w:val="262A6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314371"/>
    <w:multiLevelType w:val="hybridMultilevel"/>
    <w:tmpl w:val="22547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8214C3"/>
    <w:multiLevelType w:val="hybridMultilevel"/>
    <w:tmpl w:val="10223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AE7983"/>
    <w:multiLevelType w:val="hybridMultilevel"/>
    <w:tmpl w:val="E854A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182F35"/>
    <w:multiLevelType w:val="hybridMultilevel"/>
    <w:tmpl w:val="E42E6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967DA5"/>
    <w:multiLevelType w:val="hybridMultilevel"/>
    <w:tmpl w:val="328A3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BC6C28"/>
    <w:multiLevelType w:val="hybridMultilevel"/>
    <w:tmpl w:val="0A8AB2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F1E5CAA"/>
    <w:multiLevelType w:val="hybridMultilevel"/>
    <w:tmpl w:val="7BD2A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AE1279"/>
    <w:multiLevelType w:val="hybridMultilevel"/>
    <w:tmpl w:val="9A94B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7D0EEF"/>
    <w:multiLevelType w:val="hybridMultilevel"/>
    <w:tmpl w:val="388A67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2B2231"/>
    <w:multiLevelType w:val="hybridMultilevel"/>
    <w:tmpl w:val="4DCCFBE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7BBE076E"/>
    <w:multiLevelType w:val="hybridMultilevel"/>
    <w:tmpl w:val="7584C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6755243">
    <w:abstractNumId w:val="0"/>
  </w:num>
  <w:num w:numId="2" w16cid:durableId="972444162">
    <w:abstractNumId w:val="7"/>
  </w:num>
  <w:num w:numId="3" w16cid:durableId="1331373431">
    <w:abstractNumId w:val="14"/>
  </w:num>
  <w:num w:numId="4" w16cid:durableId="343022831">
    <w:abstractNumId w:val="4"/>
  </w:num>
  <w:num w:numId="5" w16cid:durableId="11274028">
    <w:abstractNumId w:val="6"/>
  </w:num>
  <w:num w:numId="6" w16cid:durableId="255598609">
    <w:abstractNumId w:val="10"/>
  </w:num>
  <w:num w:numId="7" w16cid:durableId="481702713">
    <w:abstractNumId w:val="9"/>
  </w:num>
  <w:num w:numId="8" w16cid:durableId="1621179863">
    <w:abstractNumId w:val="13"/>
  </w:num>
  <w:num w:numId="9" w16cid:durableId="122314175">
    <w:abstractNumId w:val="5"/>
  </w:num>
  <w:num w:numId="10" w16cid:durableId="594362795">
    <w:abstractNumId w:val="12"/>
  </w:num>
  <w:num w:numId="11" w16cid:durableId="1198546696">
    <w:abstractNumId w:val="1"/>
  </w:num>
  <w:num w:numId="12" w16cid:durableId="1625380160">
    <w:abstractNumId w:val="8"/>
  </w:num>
  <w:num w:numId="13" w16cid:durableId="1170097742">
    <w:abstractNumId w:val="11"/>
  </w:num>
  <w:num w:numId="14" w16cid:durableId="933592739">
    <w:abstractNumId w:val="2"/>
  </w:num>
  <w:num w:numId="15" w16cid:durableId="19208634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968"/>
    <w:rsid w:val="00021CA6"/>
    <w:rsid w:val="00094F8F"/>
    <w:rsid w:val="000C6E2B"/>
    <w:rsid w:val="00150734"/>
    <w:rsid w:val="00153B05"/>
    <w:rsid w:val="00156514"/>
    <w:rsid w:val="00192008"/>
    <w:rsid w:val="0020339E"/>
    <w:rsid w:val="00243F88"/>
    <w:rsid w:val="002D10B7"/>
    <w:rsid w:val="00310B62"/>
    <w:rsid w:val="00322C17"/>
    <w:rsid w:val="00347A5D"/>
    <w:rsid w:val="0056539C"/>
    <w:rsid w:val="0057428F"/>
    <w:rsid w:val="005757E1"/>
    <w:rsid w:val="0059385E"/>
    <w:rsid w:val="00650ED4"/>
    <w:rsid w:val="006A0968"/>
    <w:rsid w:val="007826EF"/>
    <w:rsid w:val="00783E6E"/>
    <w:rsid w:val="007D65B7"/>
    <w:rsid w:val="00893FC7"/>
    <w:rsid w:val="00896A5F"/>
    <w:rsid w:val="00914E8E"/>
    <w:rsid w:val="00A86A37"/>
    <w:rsid w:val="00AC5F31"/>
    <w:rsid w:val="00AD1000"/>
    <w:rsid w:val="00B80E07"/>
    <w:rsid w:val="00C11F9A"/>
    <w:rsid w:val="00CD0B0E"/>
    <w:rsid w:val="00D04810"/>
    <w:rsid w:val="00E264F5"/>
    <w:rsid w:val="00E65933"/>
    <w:rsid w:val="00E720E8"/>
    <w:rsid w:val="00F55BAD"/>
    <w:rsid w:val="00FA0694"/>
    <w:rsid w:val="00FD4B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E72657"/>
  <w15:chartTrackingRefBased/>
  <w15:docId w15:val="{4203C9E4-34C4-46EA-8E79-F7C970E75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2C17"/>
  </w:style>
  <w:style w:type="paragraph" w:styleId="Heading1">
    <w:name w:val="heading 1"/>
    <w:basedOn w:val="Normal"/>
    <w:next w:val="Normal"/>
    <w:link w:val="Heading1Char"/>
    <w:uiPriority w:val="9"/>
    <w:qFormat/>
    <w:rsid w:val="005653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53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2C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2C17"/>
  </w:style>
  <w:style w:type="paragraph" w:styleId="Footer">
    <w:name w:val="footer"/>
    <w:basedOn w:val="Normal"/>
    <w:link w:val="FooterChar"/>
    <w:uiPriority w:val="99"/>
    <w:unhideWhenUsed/>
    <w:rsid w:val="00322C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2C17"/>
  </w:style>
  <w:style w:type="paragraph" w:customStyle="1" w:styleId="Default">
    <w:name w:val="Default"/>
    <w:rsid w:val="00322C17"/>
    <w:pPr>
      <w:autoSpaceDE w:val="0"/>
      <w:autoSpaceDN w:val="0"/>
      <w:adjustRightInd w:val="0"/>
      <w:spacing w:after="0" w:line="240" w:lineRule="auto"/>
    </w:pPr>
    <w:rPr>
      <w:rFonts w:ascii="Lucida Bright" w:hAnsi="Lucida Bright" w:cs="Lucida Bright"/>
      <w:color w:val="000000"/>
      <w:kern w:val="0"/>
      <w:sz w:val="24"/>
      <w:szCs w:val="24"/>
      <w14:ligatures w14:val="none"/>
    </w:rPr>
  </w:style>
  <w:style w:type="table" w:styleId="TableGrid">
    <w:name w:val="Table Grid"/>
    <w:basedOn w:val="TableNormal"/>
    <w:uiPriority w:val="39"/>
    <w:rsid w:val="00322C1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22C17"/>
    <w:rPr>
      <w:color w:val="0000FF"/>
      <w:u w:val="single"/>
    </w:rPr>
  </w:style>
  <w:style w:type="paragraph" w:styleId="FootnoteText">
    <w:name w:val="footnote text"/>
    <w:basedOn w:val="Normal"/>
    <w:link w:val="FootnoteTextChar"/>
    <w:uiPriority w:val="99"/>
    <w:semiHidden/>
    <w:unhideWhenUsed/>
    <w:rsid w:val="00021C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1CA6"/>
    <w:rPr>
      <w:sz w:val="20"/>
      <w:szCs w:val="20"/>
    </w:rPr>
  </w:style>
  <w:style w:type="character" w:styleId="FootnoteReference">
    <w:name w:val="footnote reference"/>
    <w:basedOn w:val="DefaultParagraphFont"/>
    <w:uiPriority w:val="99"/>
    <w:semiHidden/>
    <w:unhideWhenUsed/>
    <w:rsid w:val="00021CA6"/>
    <w:rPr>
      <w:vertAlign w:val="superscript"/>
    </w:rPr>
  </w:style>
  <w:style w:type="character" w:customStyle="1" w:styleId="Heading1Char">
    <w:name w:val="Heading 1 Char"/>
    <w:basedOn w:val="DefaultParagraphFont"/>
    <w:link w:val="Heading1"/>
    <w:uiPriority w:val="9"/>
    <w:rsid w:val="0056539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6539C"/>
    <w:pPr>
      <w:outlineLvl w:val="9"/>
    </w:pPr>
    <w:rPr>
      <w:kern w:val="0"/>
      <w14:ligatures w14:val="none"/>
    </w:rPr>
  </w:style>
  <w:style w:type="character" w:customStyle="1" w:styleId="Heading2Char">
    <w:name w:val="Heading 2 Char"/>
    <w:basedOn w:val="DefaultParagraphFont"/>
    <w:link w:val="Heading2"/>
    <w:uiPriority w:val="9"/>
    <w:rsid w:val="0056539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56539C"/>
    <w:pPr>
      <w:spacing w:after="100"/>
    </w:pPr>
  </w:style>
  <w:style w:type="paragraph" w:styleId="TOC2">
    <w:name w:val="toc 2"/>
    <w:basedOn w:val="Normal"/>
    <w:next w:val="Normal"/>
    <w:autoRedefine/>
    <w:uiPriority w:val="39"/>
    <w:unhideWhenUsed/>
    <w:rsid w:val="0056539C"/>
    <w:pPr>
      <w:spacing w:after="100"/>
      <w:ind w:left="220"/>
    </w:pPr>
  </w:style>
  <w:style w:type="paragraph" w:styleId="ListParagraph">
    <w:name w:val="List Paragraph"/>
    <w:basedOn w:val="Normal"/>
    <w:uiPriority w:val="34"/>
    <w:qFormat/>
    <w:rsid w:val="005757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vin\AppData\Local\Microsoft\Windows\INetCache\IE\4S8SEUF7\scanning_report_template%5b1%5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f80da1b9-f4d9-4514-b23d-300513a523b1"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470BBD6EA15E94491AE8D0F4A4E9895" ma:contentTypeVersion="14" ma:contentTypeDescription="Create a new document." ma:contentTypeScope="" ma:versionID="f7665b5c1c37a18a06f03fbeac1094a7">
  <xsd:schema xmlns:xsd="http://www.w3.org/2001/XMLSchema" xmlns:xs="http://www.w3.org/2001/XMLSchema" xmlns:p="http://schemas.microsoft.com/office/2006/metadata/properties" xmlns:ns3="f80da1b9-f4d9-4514-b23d-300513a523b1" xmlns:ns4="e0e3d82c-99db-4cec-a82e-dba217d9a3f5" targetNamespace="http://schemas.microsoft.com/office/2006/metadata/properties" ma:root="true" ma:fieldsID="234f1d9946629038e1ef2db714ba2581" ns3:_="" ns4:_="">
    <xsd:import namespace="f80da1b9-f4d9-4514-b23d-300513a523b1"/>
    <xsd:import namespace="e0e3d82c-99db-4cec-a82e-dba217d9a3f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0da1b9-f4d9-4514-b23d-300513a523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e3d82c-99db-4cec-a82e-dba217d9a3f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10C6CE-831A-4C60-8F54-7C09C0577CF0}">
  <ds:schemaRefs>
    <ds:schemaRef ds:uri="http://schemas.microsoft.com/sharepoint/v3/contenttype/forms"/>
  </ds:schemaRefs>
</ds:datastoreItem>
</file>

<file path=customXml/itemProps2.xml><?xml version="1.0" encoding="utf-8"?>
<ds:datastoreItem xmlns:ds="http://schemas.openxmlformats.org/officeDocument/2006/customXml" ds:itemID="{1290838D-6032-42F6-AF8A-BE1B943658D5}">
  <ds:schemaRefs>
    <ds:schemaRef ds:uri="http://schemas.openxmlformats.org/officeDocument/2006/bibliography"/>
  </ds:schemaRefs>
</ds:datastoreItem>
</file>

<file path=customXml/itemProps3.xml><?xml version="1.0" encoding="utf-8"?>
<ds:datastoreItem xmlns:ds="http://schemas.openxmlformats.org/officeDocument/2006/customXml" ds:itemID="{48F7D2E1-A714-4235-B268-EDA795CE0A00}">
  <ds:schemaRefs>
    <ds:schemaRef ds:uri="http://schemas.microsoft.com/office/2006/metadata/properties"/>
    <ds:schemaRef ds:uri="http://schemas.microsoft.com/office/infopath/2007/PartnerControls"/>
    <ds:schemaRef ds:uri="f80da1b9-f4d9-4514-b23d-300513a523b1"/>
  </ds:schemaRefs>
</ds:datastoreItem>
</file>

<file path=customXml/itemProps4.xml><?xml version="1.0" encoding="utf-8"?>
<ds:datastoreItem xmlns:ds="http://schemas.openxmlformats.org/officeDocument/2006/customXml" ds:itemID="{EE3BC5F7-1489-4271-9A7A-EABDE55AE2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0da1b9-f4d9-4514-b23d-300513a523b1"/>
    <ds:schemaRef ds:uri="e0e3d82c-99db-4cec-a82e-dba217d9a3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scanning_report_template[1]</Template>
  <TotalTime>1</TotalTime>
  <Pages>18</Pages>
  <Words>1162</Words>
  <Characters>6624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Kavindu Weerasinghe</dc:creator>
  <cp:keywords/>
  <dc:description/>
  <cp:lastModifiedBy>Weerasinghe K.M it21831904</cp:lastModifiedBy>
  <cp:revision>2</cp:revision>
  <dcterms:created xsi:type="dcterms:W3CDTF">2023-10-29T16:33:00Z</dcterms:created>
  <dcterms:modified xsi:type="dcterms:W3CDTF">2023-10-29T16:33:00Z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0x0101001470BBD6EA15E94491AE8D0F4A4E9895</vt:lpwstr>
  </property>
</Properties>
</file>