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43F9F" w14:textId="77777777" w:rsidR="00322C17" w:rsidRDefault="00322C17" w:rsidP="00322C17">
      <w:pPr>
        <w:jc w:val="center"/>
      </w:pPr>
      <w:r>
        <w:rPr>
          <w:noProof/>
        </w:rPr>
        <w:drawing>
          <wp:inline distT="0" distB="0" distL="0" distR="0" wp14:anchorId="0B38287B" wp14:editId="1B737E88">
            <wp:extent cx="1724025" cy="2092183"/>
            <wp:effectExtent l="0" t="0" r="0" b="3810"/>
            <wp:docPr id="3" name="Picture 3" descr="A blu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and orange 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724025" cy="2092183"/>
                    </a:xfrm>
                    <a:prstGeom prst="rect">
                      <a:avLst/>
                    </a:prstGeom>
                  </pic:spPr>
                </pic:pic>
              </a:graphicData>
            </a:graphic>
          </wp:inline>
        </w:drawing>
      </w:r>
    </w:p>
    <w:p w14:paraId="5FA9A641" w14:textId="77777777" w:rsidR="00322C17" w:rsidRDefault="00322C17" w:rsidP="00322C17">
      <w:pPr>
        <w:jc w:val="center"/>
      </w:pPr>
    </w:p>
    <w:p w14:paraId="0A5BF03F" w14:textId="77777777" w:rsidR="00322C17" w:rsidRDefault="00322C17" w:rsidP="00322C17">
      <w:pPr>
        <w:jc w:val="center"/>
      </w:pPr>
    </w:p>
    <w:p w14:paraId="041C5232" w14:textId="77777777" w:rsidR="00322C17" w:rsidRDefault="00322C17" w:rsidP="00322C17">
      <w:pPr>
        <w:jc w:val="center"/>
      </w:pPr>
    </w:p>
    <w:p w14:paraId="4D89E935" w14:textId="406FB0F2" w:rsidR="00322C17" w:rsidRDefault="00650ED4" w:rsidP="00322C17">
      <w:pPr>
        <w:autoSpaceDE w:val="0"/>
        <w:autoSpaceDN w:val="0"/>
        <w:adjustRightInd w:val="0"/>
        <w:spacing w:after="0" w:line="360" w:lineRule="auto"/>
        <w:jc w:val="center"/>
        <w:rPr>
          <w:rFonts w:ascii="Lucida Bright" w:hAnsi="Lucida Bright" w:cs="CIDFont+F2"/>
          <w:b/>
          <w:bCs/>
          <w:sz w:val="40"/>
          <w:szCs w:val="40"/>
        </w:rPr>
      </w:pPr>
      <w:r>
        <w:rPr>
          <w:rFonts w:ascii="Lucida Bright" w:hAnsi="Lucida Bright" w:cs="CIDFont+F2"/>
          <w:b/>
          <w:bCs/>
          <w:sz w:val="40"/>
          <w:szCs w:val="40"/>
        </w:rPr>
        <w:t>IE20</w:t>
      </w:r>
      <w:r w:rsidR="00347A5D">
        <w:rPr>
          <w:rFonts w:ascii="Lucida Bright" w:hAnsi="Lucida Bright" w:cs="CIDFont+F2"/>
          <w:b/>
          <w:bCs/>
          <w:sz w:val="40"/>
          <w:szCs w:val="40"/>
        </w:rPr>
        <w:t>6</w:t>
      </w:r>
      <w:r>
        <w:rPr>
          <w:rFonts w:ascii="Lucida Bright" w:hAnsi="Lucida Bright" w:cs="CIDFont+F2"/>
          <w:b/>
          <w:bCs/>
          <w:sz w:val="40"/>
          <w:szCs w:val="40"/>
        </w:rPr>
        <w:t>2</w:t>
      </w:r>
      <w:r w:rsidR="00322C17" w:rsidRPr="00A42848">
        <w:rPr>
          <w:rFonts w:ascii="Lucida Bright" w:hAnsi="Lucida Bright" w:cs="CIDFont+F2"/>
          <w:b/>
          <w:bCs/>
          <w:sz w:val="40"/>
          <w:szCs w:val="40"/>
        </w:rPr>
        <w:t xml:space="preserve"> </w:t>
      </w:r>
      <w:r w:rsidR="00322C17">
        <w:rPr>
          <w:rFonts w:ascii="Lucida Bright" w:hAnsi="Lucida Bright" w:cs="CIDFont+F2"/>
          <w:b/>
          <w:bCs/>
          <w:sz w:val="40"/>
          <w:szCs w:val="40"/>
        </w:rPr>
        <w:t>–</w:t>
      </w:r>
      <w:r w:rsidR="00322C17" w:rsidRPr="00A42848">
        <w:rPr>
          <w:rFonts w:ascii="Lucida Bright" w:hAnsi="Lucida Bright" w:cs="CIDFont+F2"/>
          <w:b/>
          <w:bCs/>
          <w:sz w:val="40"/>
          <w:szCs w:val="40"/>
        </w:rPr>
        <w:t xml:space="preserve"> </w:t>
      </w:r>
      <w:r>
        <w:rPr>
          <w:rFonts w:ascii="Lucida Bright" w:hAnsi="Lucida Bright" w:cs="CIDFont+F2"/>
          <w:b/>
          <w:bCs/>
          <w:sz w:val="40"/>
          <w:szCs w:val="40"/>
        </w:rPr>
        <w:t>Web Security</w:t>
      </w:r>
    </w:p>
    <w:p w14:paraId="3EC47411" w14:textId="77777777" w:rsidR="00322C17" w:rsidRDefault="00322C17" w:rsidP="00322C17">
      <w:pPr>
        <w:pStyle w:val="Default"/>
        <w:spacing w:line="360" w:lineRule="auto"/>
        <w:jc w:val="center"/>
        <w:rPr>
          <w:b/>
          <w:bCs/>
          <w:sz w:val="40"/>
          <w:szCs w:val="40"/>
        </w:rPr>
      </w:pPr>
      <w:r w:rsidRPr="00A42848">
        <w:rPr>
          <w:b/>
          <w:bCs/>
          <w:sz w:val="40"/>
          <w:szCs w:val="40"/>
        </w:rPr>
        <w:t>Year 2, Semester 2</w:t>
      </w:r>
    </w:p>
    <w:p w14:paraId="11A5738A" w14:textId="77777777" w:rsidR="00322C17" w:rsidRDefault="00322C17" w:rsidP="00322C17">
      <w:pPr>
        <w:pStyle w:val="Default"/>
        <w:spacing w:line="360" w:lineRule="auto"/>
        <w:jc w:val="center"/>
        <w:rPr>
          <w:b/>
          <w:bCs/>
          <w:sz w:val="40"/>
          <w:szCs w:val="40"/>
        </w:rPr>
      </w:pPr>
    </w:p>
    <w:p w14:paraId="134E33ED" w14:textId="77777777" w:rsidR="00322C17" w:rsidRPr="00A42848" w:rsidRDefault="00322C17" w:rsidP="00322C17">
      <w:pPr>
        <w:pStyle w:val="Default"/>
        <w:spacing w:line="360" w:lineRule="auto"/>
        <w:jc w:val="center"/>
        <w:rPr>
          <w:b/>
          <w:bCs/>
          <w:sz w:val="40"/>
          <w:szCs w:val="40"/>
        </w:rPr>
      </w:pPr>
    </w:p>
    <w:p w14:paraId="402EA16A" w14:textId="43992DC0" w:rsidR="00650ED4" w:rsidRDefault="00322C17" w:rsidP="00650ED4">
      <w:pPr>
        <w:spacing w:line="360" w:lineRule="auto"/>
        <w:jc w:val="center"/>
        <w:rPr>
          <w:rFonts w:ascii="Lucida Bright" w:hAnsi="Lucida Bright" w:cs="CIDFont+F2"/>
          <w:b/>
          <w:bCs/>
          <w:sz w:val="40"/>
          <w:szCs w:val="40"/>
        </w:rPr>
      </w:pPr>
      <w:r>
        <w:rPr>
          <w:rFonts w:ascii="Lucida Bright" w:hAnsi="Lucida Bright" w:cs="CIDFont+F2"/>
          <w:b/>
          <w:bCs/>
          <w:sz w:val="40"/>
          <w:szCs w:val="40"/>
        </w:rPr>
        <w:t xml:space="preserve">Scanning report </w:t>
      </w:r>
      <w:r w:rsidR="00650ED4">
        <w:rPr>
          <w:rFonts w:ascii="Lucida Bright" w:hAnsi="Lucida Bright" w:cs="CIDFont+F2"/>
          <w:b/>
          <w:bCs/>
          <w:sz w:val="40"/>
          <w:szCs w:val="40"/>
        </w:rPr>
        <w:t>–</w:t>
      </w:r>
      <w:r>
        <w:rPr>
          <w:rFonts w:ascii="Lucida Bright" w:hAnsi="Lucida Bright" w:cs="CIDFont+F2"/>
          <w:b/>
          <w:bCs/>
          <w:sz w:val="40"/>
          <w:szCs w:val="40"/>
        </w:rPr>
        <w:t xml:space="preserve"> </w:t>
      </w:r>
      <w:r w:rsidR="000A6C7F">
        <w:rPr>
          <w:rFonts w:ascii="Lucida Bright" w:hAnsi="Lucida Bright" w:cs="CIDFont+F2"/>
          <w:b/>
          <w:bCs/>
          <w:sz w:val="40"/>
          <w:szCs w:val="40"/>
        </w:rPr>
        <w:t>sorare.com</w:t>
      </w:r>
    </w:p>
    <w:p w14:paraId="1D38ADC5" w14:textId="27FB991A" w:rsidR="00650ED4" w:rsidRDefault="00650ED4" w:rsidP="00650ED4">
      <w:pPr>
        <w:spacing w:line="360" w:lineRule="auto"/>
        <w:jc w:val="center"/>
        <w:rPr>
          <w:rFonts w:ascii="Lucida Bright" w:hAnsi="Lucida Bright" w:cs="CIDFont+F2"/>
          <w:b/>
          <w:bCs/>
          <w:sz w:val="40"/>
          <w:szCs w:val="40"/>
        </w:rPr>
      </w:pPr>
      <w:r>
        <w:rPr>
          <w:rFonts w:ascii="Lucida Bright" w:hAnsi="Lucida Bright" w:cs="CIDFont+F2"/>
          <w:b/>
          <w:bCs/>
          <w:sz w:val="40"/>
          <w:szCs w:val="40"/>
        </w:rPr>
        <w:t>IT21831904 – K.M. Weerasinghe</w:t>
      </w:r>
    </w:p>
    <w:p w14:paraId="161A10DA" w14:textId="77777777" w:rsidR="00322C17" w:rsidRDefault="00322C17" w:rsidP="00322C17">
      <w:pPr>
        <w:spacing w:line="360" w:lineRule="auto"/>
        <w:jc w:val="center"/>
        <w:rPr>
          <w:rFonts w:ascii="Lucida Bright" w:hAnsi="Lucida Bright" w:cs="CIDFont+F2"/>
          <w:b/>
          <w:bCs/>
          <w:sz w:val="40"/>
          <w:szCs w:val="40"/>
        </w:rPr>
      </w:pPr>
    </w:p>
    <w:p w14:paraId="01053545" w14:textId="77777777" w:rsidR="00322C17" w:rsidRDefault="00322C17" w:rsidP="00322C17">
      <w:pPr>
        <w:spacing w:line="360" w:lineRule="auto"/>
        <w:jc w:val="center"/>
        <w:rPr>
          <w:rFonts w:ascii="Lucida Bright" w:hAnsi="Lucida Bright" w:cs="CIDFont+F2"/>
          <w:b/>
          <w:bCs/>
          <w:sz w:val="40"/>
          <w:szCs w:val="40"/>
        </w:rPr>
      </w:pPr>
    </w:p>
    <w:p w14:paraId="3FD942C7" w14:textId="77777777" w:rsidR="00322C17" w:rsidRPr="009907AC" w:rsidRDefault="00322C17" w:rsidP="00322C17">
      <w:pPr>
        <w:spacing w:line="360" w:lineRule="auto"/>
        <w:jc w:val="center"/>
        <w:rPr>
          <w:rFonts w:ascii="Lucida Bright" w:hAnsi="Lucida Bright" w:cs="CIDFont+F2"/>
          <w:b/>
          <w:bCs/>
          <w:sz w:val="40"/>
          <w:szCs w:val="40"/>
        </w:rPr>
      </w:pPr>
    </w:p>
    <w:p w14:paraId="3335A529" w14:textId="77777777" w:rsidR="00322C17" w:rsidRDefault="00322C17" w:rsidP="00322C17">
      <w:pPr>
        <w:jc w:val="center"/>
      </w:pPr>
    </w:p>
    <w:p w14:paraId="2C0DE159" w14:textId="77777777" w:rsidR="00322C17" w:rsidRDefault="00322C17">
      <w:r>
        <w:br w:type="page"/>
      </w:r>
    </w:p>
    <w:sdt>
      <w:sdtPr>
        <w:rPr>
          <w:rFonts w:asciiTheme="minorHAnsi" w:eastAsiaTheme="minorHAnsi" w:hAnsiTheme="minorHAnsi" w:cstheme="minorBidi"/>
          <w:color w:val="auto"/>
          <w:kern w:val="2"/>
          <w:sz w:val="22"/>
          <w:szCs w:val="22"/>
        </w:rPr>
        <w:id w:val="57062537"/>
        <w:docPartObj>
          <w:docPartGallery w:val="Table of Contents"/>
          <w:docPartUnique/>
        </w:docPartObj>
      </w:sdtPr>
      <w:sdtEndPr>
        <w:rPr>
          <w:b/>
          <w:bCs/>
          <w:noProof/>
        </w:rPr>
      </w:sdtEndPr>
      <w:sdtContent>
        <w:p w14:paraId="44C98D1E" w14:textId="2E72B5C0" w:rsidR="0056539C" w:rsidRDefault="0056539C">
          <w:pPr>
            <w:pStyle w:val="TOCHeading"/>
          </w:pPr>
          <w:r>
            <w:t>Table of Contents</w:t>
          </w:r>
        </w:p>
        <w:p w14:paraId="226E58F5" w14:textId="038B279B" w:rsidR="00495289" w:rsidRDefault="0056539C">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49509664" w:history="1">
            <w:r w:rsidR="00495289" w:rsidRPr="006F44AD">
              <w:rPr>
                <w:rStyle w:val="Hyperlink"/>
                <w:noProof/>
              </w:rPr>
              <w:t>Scope of the target</w:t>
            </w:r>
            <w:r w:rsidR="00495289">
              <w:rPr>
                <w:noProof/>
                <w:webHidden/>
              </w:rPr>
              <w:tab/>
            </w:r>
            <w:r w:rsidR="00495289">
              <w:rPr>
                <w:noProof/>
                <w:webHidden/>
              </w:rPr>
              <w:fldChar w:fldCharType="begin"/>
            </w:r>
            <w:r w:rsidR="00495289">
              <w:rPr>
                <w:noProof/>
                <w:webHidden/>
              </w:rPr>
              <w:instrText xml:space="preserve"> PAGEREF _Toc149509664 \h </w:instrText>
            </w:r>
            <w:r w:rsidR="00495289">
              <w:rPr>
                <w:noProof/>
                <w:webHidden/>
              </w:rPr>
            </w:r>
            <w:r w:rsidR="00495289">
              <w:rPr>
                <w:noProof/>
                <w:webHidden/>
              </w:rPr>
              <w:fldChar w:fldCharType="separate"/>
            </w:r>
            <w:r w:rsidR="00495289">
              <w:rPr>
                <w:noProof/>
                <w:webHidden/>
              </w:rPr>
              <w:t>3</w:t>
            </w:r>
            <w:r w:rsidR="00495289">
              <w:rPr>
                <w:noProof/>
                <w:webHidden/>
              </w:rPr>
              <w:fldChar w:fldCharType="end"/>
            </w:r>
          </w:hyperlink>
        </w:p>
        <w:p w14:paraId="7E577D60" w14:textId="29BEF352" w:rsidR="00495289" w:rsidRDefault="00000000">
          <w:pPr>
            <w:pStyle w:val="TOC2"/>
            <w:tabs>
              <w:tab w:val="right" w:leader="dot" w:pos="10790"/>
            </w:tabs>
            <w:rPr>
              <w:rFonts w:eastAsiaTheme="minorEastAsia"/>
              <w:noProof/>
            </w:rPr>
          </w:pPr>
          <w:hyperlink w:anchor="_Toc149509665" w:history="1">
            <w:r w:rsidR="00495289" w:rsidRPr="006F44AD">
              <w:rPr>
                <w:rStyle w:val="Hyperlink"/>
                <w:noProof/>
              </w:rPr>
              <w:t>In scope and rewards</w:t>
            </w:r>
            <w:r w:rsidR="00495289">
              <w:rPr>
                <w:noProof/>
                <w:webHidden/>
              </w:rPr>
              <w:tab/>
            </w:r>
            <w:r w:rsidR="00495289">
              <w:rPr>
                <w:noProof/>
                <w:webHidden/>
              </w:rPr>
              <w:fldChar w:fldCharType="begin"/>
            </w:r>
            <w:r w:rsidR="00495289">
              <w:rPr>
                <w:noProof/>
                <w:webHidden/>
              </w:rPr>
              <w:instrText xml:space="preserve"> PAGEREF _Toc149509665 \h </w:instrText>
            </w:r>
            <w:r w:rsidR="00495289">
              <w:rPr>
                <w:noProof/>
                <w:webHidden/>
              </w:rPr>
            </w:r>
            <w:r w:rsidR="00495289">
              <w:rPr>
                <w:noProof/>
                <w:webHidden/>
              </w:rPr>
              <w:fldChar w:fldCharType="separate"/>
            </w:r>
            <w:r w:rsidR="00495289">
              <w:rPr>
                <w:noProof/>
                <w:webHidden/>
              </w:rPr>
              <w:t>3</w:t>
            </w:r>
            <w:r w:rsidR="00495289">
              <w:rPr>
                <w:noProof/>
                <w:webHidden/>
              </w:rPr>
              <w:fldChar w:fldCharType="end"/>
            </w:r>
          </w:hyperlink>
        </w:p>
        <w:p w14:paraId="7D71CBED" w14:textId="031DF759" w:rsidR="00495289" w:rsidRDefault="00000000">
          <w:pPr>
            <w:pStyle w:val="TOC2"/>
            <w:tabs>
              <w:tab w:val="right" w:leader="dot" w:pos="10790"/>
            </w:tabs>
            <w:rPr>
              <w:rFonts w:eastAsiaTheme="minorEastAsia"/>
              <w:noProof/>
            </w:rPr>
          </w:pPr>
          <w:hyperlink w:anchor="_Toc149509666" w:history="1">
            <w:r w:rsidR="00495289" w:rsidRPr="006F44AD">
              <w:rPr>
                <w:rStyle w:val="Hyperlink"/>
                <w:noProof/>
              </w:rPr>
              <w:t>Out of scope</w:t>
            </w:r>
            <w:r w:rsidR="00495289">
              <w:rPr>
                <w:noProof/>
                <w:webHidden/>
              </w:rPr>
              <w:tab/>
            </w:r>
            <w:r w:rsidR="00495289">
              <w:rPr>
                <w:noProof/>
                <w:webHidden/>
              </w:rPr>
              <w:fldChar w:fldCharType="begin"/>
            </w:r>
            <w:r w:rsidR="00495289">
              <w:rPr>
                <w:noProof/>
                <w:webHidden/>
              </w:rPr>
              <w:instrText xml:space="preserve"> PAGEREF _Toc149509666 \h </w:instrText>
            </w:r>
            <w:r w:rsidR="00495289">
              <w:rPr>
                <w:noProof/>
                <w:webHidden/>
              </w:rPr>
            </w:r>
            <w:r w:rsidR="00495289">
              <w:rPr>
                <w:noProof/>
                <w:webHidden/>
              </w:rPr>
              <w:fldChar w:fldCharType="separate"/>
            </w:r>
            <w:r w:rsidR="00495289">
              <w:rPr>
                <w:noProof/>
                <w:webHidden/>
              </w:rPr>
              <w:t>4</w:t>
            </w:r>
            <w:r w:rsidR="00495289">
              <w:rPr>
                <w:noProof/>
                <w:webHidden/>
              </w:rPr>
              <w:fldChar w:fldCharType="end"/>
            </w:r>
          </w:hyperlink>
        </w:p>
        <w:p w14:paraId="11A92D46" w14:textId="67C3F1C0" w:rsidR="00495289" w:rsidRDefault="00000000">
          <w:pPr>
            <w:pStyle w:val="TOC1"/>
            <w:tabs>
              <w:tab w:val="right" w:leader="dot" w:pos="10790"/>
            </w:tabs>
            <w:rPr>
              <w:rFonts w:eastAsiaTheme="minorEastAsia"/>
              <w:noProof/>
            </w:rPr>
          </w:pPr>
          <w:hyperlink w:anchor="_Toc149509667" w:history="1">
            <w:r w:rsidR="00495289" w:rsidRPr="006F44AD">
              <w:rPr>
                <w:rStyle w:val="Hyperlink"/>
                <w:noProof/>
              </w:rPr>
              <w:t>Reconnaissance</w:t>
            </w:r>
            <w:r w:rsidR="00495289">
              <w:rPr>
                <w:noProof/>
                <w:webHidden/>
              </w:rPr>
              <w:tab/>
            </w:r>
            <w:r w:rsidR="00495289">
              <w:rPr>
                <w:noProof/>
                <w:webHidden/>
              </w:rPr>
              <w:fldChar w:fldCharType="begin"/>
            </w:r>
            <w:r w:rsidR="00495289">
              <w:rPr>
                <w:noProof/>
                <w:webHidden/>
              </w:rPr>
              <w:instrText xml:space="preserve"> PAGEREF _Toc149509667 \h </w:instrText>
            </w:r>
            <w:r w:rsidR="00495289">
              <w:rPr>
                <w:noProof/>
                <w:webHidden/>
              </w:rPr>
            </w:r>
            <w:r w:rsidR="00495289">
              <w:rPr>
                <w:noProof/>
                <w:webHidden/>
              </w:rPr>
              <w:fldChar w:fldCharType="separate"/>
            </w:r>
            <w:r w:rsidR="00495289">
              <w:rPr>
                <w:noProof/>
                <w:webHidden/>
              </w:rPr>
              <w:t>5</w:t>
            </w:r>
            <w:r w:rsidR="00495289">
              <w:rPr>
                <w:noProof/>
                <w:webHidden/>
              </w:rPr>
              <w:fldChar w:fldCharType="end"/>
            </w:r>
          </w:hyperlink>
        </w:p>
        <w:p w14:paraId="223A98BE" w14:textId="0774A658" w:rsidR="00495289" w:rsidRDefault="00000000">
          <w:pPr>
            <w:pStyle w:val="TOC2"/>
            <w:tabs>
              <w:tab w:val="right" w:leader="dot" w:pos="10790"/>
            </w:tabs>
            <w:rPr>
              <w:rFonts w:eastAsiaTheme="minorEastAsia"/>
              <w:noProof/>
            </w:rPr>
          </w:pPr>
          <w:hyperlink w:anchor="_Toc149509668" w:history="1">
            <w:r w:rsidR="00495289" w:rsidRPr="006F44AD">
              <w:rPr>
                <w:rStyle w:val="Hyperlink"/>
                <w:noProof/>
              </w:rPr>
              <w:t>Subdomain enumeration</w:t>
            </w:r>
            <w:r w:rsidR="00495289">
              <w:rPr>
                <w:noProof/>
                <w:webHidden/>
              </w:rPr>
              <w:tab/>
            </w:r>
            <w:r w:rsidR="00495289">
              <w:rPr>
                <w:noProof/>
                <w:webHidden/>
              </w:rPr>
              <w:fldChar w:fldCharType="begin"/>
            </w:r>
            <w:r w:rsidR="00495289">
              <w:rPr>
                <w:noProof/>
                <w:webHidden/>
              </w:rPr>
              <w:instrText xml:space="preserve"> PAGEREF _Toc149509668 \h </w:instrText>
            </w:r>
            <w:r w:rsidR="00495289">
              <w:rPr>
                <w:noProof/>
                <w:webHidden/>
              </w:rPr>
            </w:r>
            <w:r w:rsidR="00495289">
              <w:rPr>
                <w:noProof/>
                <w:webHidden/>
              </w:rPr>
              <w:fldChar w:fldCharType="separate"/>
            </w:r>
            <w:r w:rsidR="00495289">
              <w:rPr>
                <w:noProof/>
                <w:webHidden/>
              </w:rPr>
              <w:t>5</w:t>
            </w:r>
            <w:r w:rsidR="00495289">
              <w:rPr>
                <w:noProof/>
                <w:webHidden/>
              </w:rPr>
              <w:fldChar w:fldCharType="end"/>
            </w:r>
          </w:hyperlink>
        </w:p>
        <w:p w14:paraId="3D028159" w14:textId="5C3B77DF" w:rsidR="00495289" w:rsidRDefault="00000000">
          <w:pPr>
            <w:pStyle w:val="TOC2"/>
            <w:tabs>
              <w:tab w:val="right" w:leader="dot" w:pos="10790"/>
            </w:tabs>
            <w:rPr>
              <w:rFonts w:eastAsiaTheme="minorEastAsia"/>
              <w:noProof/>
            </w:rPr>
          </w:pPr>
          <w:hyperlink w:anchor="_Toc149509669" w:history="1">
            <w:r w:rsidR="00495289" w:rsidRPr="006F44AD">
              <w:rPr>
                <w:rStyle w:val="Hyperlink"/>
                <w:noProof/>
              </w:rPr>
              <w:t>Gathering information about the target</w:t>
            </w:r>
            <w:r w:rsidR="00495289">
              <w:rPr>
                <w:noProof/>
                <w:webHidden/>
              </w:rPr>
              <w:tab/>
            </w:r>
            <w:r w:rsidR="00495289">
              <w:rPr>
                <w:noProof/>
                <w:webHidden/>
              </w:rPr>
              <w:fldChar w:fldCharType="begin"/>
            </w:r>
            <w:r w:rsidR="00495289">
              <w:rPr>
                <w:noProof/>
                <w:webHidden/>
              </w:rPr>
              <w:instrText xml:space="preserve"> PAGEREF _Toc149509669 \h </w:instrText>
            </w:r>
            <w:r w:rsidR="00495289">
              <w:rPr>
                <w:noProof/>
                <w:webHidden/>
              </w:rPr>
            </w:r>
            <w:r w:rsidR="00495289">
              <w:rPr>
                <w:noProof/>
                <w:webHidden/>
              </w:rPr>
              <w:fldChar w:fldCharType="separate"/>
            </w:r>
            <w:r w:rsidR="00495289">
              <w:rPr>
                <w:noProof/>
                <w:webHidden/>
              </w:rPr>
              <w:t>6</w:t>
            </w:r>
            <w:r w:rsidR="00495289">
              <w:rPr>
                <w:noProof/>
                <w:webHidden/>
              </w:rPr>
              <w:fldChar w:fldCharType="end"/>
            </w:r>
          </w:hyperlink>
        </w:p>
        <w:p w14:paraId="24290262" w14:textId="0DFDA495" w:rsidR="00495289" w:rsidRDefault="00000000">
          <w:pPr>
            <w:pStyle w:val="TOC2"/>
            <w:tabs>
              <w:tab w:val="right" w:leader="dot" w:pos="10790"/>
            </w:tabs>
            <w:rPr>
              <w:rFonts w:eastAsiaTheme="minorEastAsia"/>
              <w:noProof/>
            </w:rPr>
          </w:pPr>
          <w:hyperlink w:anchor="_Toc149509670" w:history="1">
            <w:r w:rsidR="00495289" w:rsidRPr="006F44AD">
              <w:rPr>
                <w:rStyle w:val="Hyperlink"/>
                <w:noProof/>
              </w:rPr>
              <w:t>Virtual host discovery</w:t>
            </w:r>
            <w:r w:rsidR="00495289">
              <w:rPr>
                <w:noProof/>
                <w:webHidden/>
              </w:rPr>
              <w:tab/>
            </w:r>
            <w:r w:rsidR="00495289">
              <w:rPr>
                <w:noProof/>
                <w:webHidden/>
              </w:rPr>
              <w:fldChar w:fldCharType="begin"/>
            </w:r>
            <w:r w:rsidR="00495289">
              <w:rPr>
                <w:noProof/>
                <w:webHidden/>
              </w:rPr>
              <w:instrText xml:space="preserve"> PAGEREF _Toc149509670 \h </w:instrText>
            </w:r>
            <w:r w:rsidR="00495289">
              <w:rPr>
                <w:noProof/>
                <w:webHidden/>
              </w:rPr>
            </w:r>
            <w:r w:rsidR="00495289">
              <w:rPr>
                <w:noProof/>
                <w:webHidden/>
              </w:rPr>
              <w:fldChar w:fldCharType="separate"/>
            </w:r>
            <w:r w:rsidR="00495289">
              <w:rPr>
                <w:noProof/>
                <w:webHidden/>
              </w:rPr>
              <w:t>8</w:t>
            </w:r>
            <w:r w:rsidR="00495289">
              <w:rPr>
                <w:noProof/>
                <w:webHidden/>
              </w:rPr>
              <w:fldChar w:fldCharType="end"/>
            </w:r>
          </w:hyperlink>
        </w:p>
        <w:p w14:paraId="544D3547" w14:textId="254615F3" w:rsidR="00495289" w:rsidRDefault="00000000">
          <w:pPr>
            <w:pStyle w:val="TOC2"/>
            <w:tabs>
              <w:tab w:val="right" w:leader="dot" w:pos="10790"/>
            </w:tabs>
            <w:rPr>
              <w:rFonts w:eastAsiaTheme="minorEastAsia"/>
              <w:noProof/>
            </w:rPr>
          </w:pPr>
          <w:hyperlink w:anchor="_Toc149509671" w:history="1">
            <w:r w:rsidR="00495289" w:rsidRPr="006F44AD">
              <w:rPr>
                <w:rStyle w:val="Hyperlink"/>
                <w:noProof/>
              </w:rPr>
              <w:t>Subdomain takeover</w:t>
            </w:r>
            <w:r w:rsidR="00495289">
              <w:rPr>
                <w:noProof/>
                <w:webHidden/>
              </w:rPr>
              <w:tab/>
            </w:r>
            <w:r w:rsidR="00495289">
              <w:rPr>
                <w:noProof/>
                <w:webHidden/>
              </w:rPr>
              <w:fldChar w:fldCharType="begin"/>
            </w:r>
            <w:r w:rsidR="00495289">
              <w:rPr>
                <w:noProof/>
                <w:webHidden/>
              </w:rPr>
              <w:instrText xml:space="preserve"> PAGEREF _Toc149509671 \h </w:instrText>
            </w:r>
            <w:r w:rsidR="00495289">
              <w:rPr>
                <w:noProof/>
                <w:webHidden/>
              </w:rPr>
            </w:r>
            <w:r w:rsidR="00495289">
              <w:rPr>
                <w:noProof/>
                <w:webHidden/>
              </w:rPr>
              <w:fldChar w:fldCharType="separate"/>
            </w:r>
            <w:r w:rsidR="00495289">
              <w:rPr>
                <w:noProof/>
                <w:webHidden/>
              </w:rPr>
              <w:t>9</w:t>
            </w:r>
            <w:r w:rsidR="00495289">
              <w:rPr>
                <w:noProof/>
                <w:webHidden/>
              </w:rPr>
              <w:fldChar w:fldCharType="end"/>
            </w:r>
          </w:hyperlink>
        </w:p>
        <w:p w14:paraId="3101D02B" w14:textId="2D551D42" w:rsidR="00495289" w:rsidRDefault="00000000">
          <w:pPr>
            <w:pStyle w:val="TOC1"/>
            <w:tabs>
              <w:tab w:val="right" w:leader="dot" w:pos="10790"/>
            </w:tabs>
            <w:rPr>
              <w:rFonts w:eastAsiaTheme="minorEastAsia"/>
              <w:noProof/>
            </w:rPr>
          </w:pPr>
          <w:hyperlink w:anchor="_Toc149509672" w:history="1">
            <w:r w:rsidR="00495289" w:rsidRPr="006F44AD">
              <w:rPr>
                <w:rStyle w:val="Hyperlink"/>
                <w:noProof/>
              </w:rPr>
              <w:t>Scanning</w:t>
            </w:r>
            <w:r w:rsidR="00495289">
              <w:rPr>
                <w:noProof/>
                <w:webHidden/>
              </w:rPr>
              <w:tab/>
            </w:r>
            <w:r w:rsidR="00495289">
              <w:rPr>
                <w:noProof/>
                <w:webHidden/>
              </w:rPr>
              <w:fldChar w:fldCharType="begin"/>
            </w:r>
            <w:r w:rsidR="00495289">
              <w:rPr>
                <w:noProof/>
                <w:webHidden/>
              </w:rPr>
              <w:instrText xml:space="preserve"> PAGEREF _Toc149509672 \h </w:instrText>
            </w:r>
            <w:r w:rsidR="00495289">
              <w:rPr>
                <w:noProof/>
                <w:webHidden/>
              </w:rPr>
            </w:r>
            <w:r w:rsidR="00495289">
              <w:rPr>
                <w:noProof/>
                <w:webHidden/>
              </w:rPr>
              <w:fldChar w:fldCharType="separate"/>
            </w:r>
            <w:r w:rsidR="00495289">
              <w:rPr>
                <w:noProof/>
                <w:webHidden/>
              </w:rPr>
              <w:t>10</w:t>
            </w:r>
            <w:r w:rsidR="00495289">
              <w:rPr>
                <w:noProof/>
                <w:webHidden/>
              </w:rPr>
              <w:fldChar w:fldCharType="end"/>
            </w:r>
          </w:hyperlink>
        </w:p>
        <w:p w14:paraId="2D9BC043" w14:textId="16DBC7D6" w:rsidR="00495289" w:rsidRDefault="00000000">
          <w:pPr>
            <w:pStyle w:val="TOC2"/>
            <w:tabs>
              <w:tab w:val="right" w:leader="dot" w:pos="10790"/>
            </w:tabs>
            <w:rPr>
              <w:rFonts w:eastAsiaTheme="minorEastAsia"/>
              <w:noProof/>
            </w:rPr>
          </w:pPr>
          <w:hyperlink w:anchor="_Toc149509673" w:history="1">
            <w:r w:rsidR="00495289" w:rsidRPr="006F44AD">
              <w:rPr>
                <w:rStyle w:val="Hyperlink"/>
                <w:noProof/>
              </w:rPr>
              <w:t>Using Nmap for scanning</w:t>
            </w:r>
            <w:r w:rsidR="00495289">
              <w:rPr>
                <w:noProof/>
                <w:webHidden/>
              </w:rPr>
              <w:tab/>
            </w:r>
            <w:r w:rsidR="00495289">
              <w:rPr>
                <w:noProof/>
                <w:webHidden/>
              </w:rPr>
              <w:fldChar w:fldCharType="begin"/>
            </w:r>
            <w:r w:rsidR="00495289">
              <w:rPr>
                <w:noProof/>
                <w:webHidden/>
              </w:rPr>
              <w:instrText xml:space="preserve"> PAGEREF _Toc149509673 \h </w:instrText>
            </w:r>
            <w:r w:rsidR="00495289">
              <w:rPr>
                <w:noProof/>
                <w:webHidden/>
              </w:rPr>
            </w:r>
            <w:r w:rsidR="00495289">
              <w:rPr>
                <w:noProof/>
                <w:webHidden/>
              </w:rPr>
              <w:fldChar w:fldCharType="separate"/>
            </w:r>
            <w:r w:rsidR="00495289">
              <w:rPr>
                <w:noProof/>
                <w:webHidden/>
              </w:rPr>
              <w:t>10</w:t>
            </w:r>
            <w:r w:rsidR="00495289">
              <w:rPr>
                <w:noProof/>
                <w:webHidden/>
              </w:rPr>
              <w:fldChar w:fldCharType="end"/>
            </w:r>
          </w:hyperlink>
        </w:p>
        <w:p w14:paraId="4B2B9E7C" w14:textId="1CB7472F" w:rsidR="00495289" w:rsidRDefault="00000000">
          <w:pPr>
            <w:pStyle w:val="TOC2"/>
            <w:tabs>
              <w:tab w:val="right" w:leader="dot" w:pos="10790"/>
            </w:tabs>
            <w:rPr>
              <w:rFonts w:eastAsiaTheme="minorEastAsia"/>
              <w:noProof/>
            </w:rPr>
          </w:pPr>
          <w:hyperlink w:anchor="_Toc149509674" w:history="1">
            <w:r w:rsidR="00495289" w:rsidRPr="006F44AD">
              <w:rPr>
                <w:rStyle w:val="Hyperlink"/>
                <w:noProof/>
              </w:rPr>
              <w:t>Using final recon for scanning</w:t>
            </w:r>
            <w:r w:rsidR="00495289">
              <w:rPr>
                <w:noProof/>
                <w:webHidden/>
              </w:rPr>
              <w:tab/>
            </w:r>
            <w:r w:rsidR="00495289">
              <w:rPr>
                <w:noProof/>
                <w:webHidden/>
              </w:rPr>
              <w:fldChar w:fldCharType="begin"/>
            </w:r>
            <w:r w:rsidR="00495289">
              <w:rPr>
                <w:noProof/>
                <w:webHidden/>
              </w:rPr>
              <w:instrText xml:space="preserve"> PAGEREF _Toc149509674 \h </w:instrText>
            </w:r>
            <w:r w:rsidR="00495289">
              <w:rPr>
                <w:noProof/>
                <w:webHidden/>
              </w:rPr>
            </w:r>
            <w:r w:rsidR="00495289">
              <w:rPr>
                <w:noProof/>
                <w:webHidden/>
              </w:rPr>
              <w:fldChar w:fldCharType="separate"/>
            </w:r>
            <w:r w:rsidR="00495289">
              <w:rPr>
                <w:noProof/>
                <w:webHidden/>
              </w:rPr>
              <w:t>10</w:t>
            </w:r>
            <w:r w:rsidR="00495289">
              <w:rPr>
                <w:noProof/>
                <w:webHidden/>
              </w:rPr>
              <w:fldChar w:fldCharType="end"/>
            </w:r>
          </w:hyperlink>
        </w:p>
        <w:p w14:paraId="636BD436" w14:textId="67EA382D" w:rsidR="00495289" w:rsidRDefault="00000000">
          <w:pPr>
            <w:pStyle w:val="TOC1"/>
            <w:tabs>
              <w:tab w:val="right" w:leader="dot" w:pos="10790"/>
            </w:tabs>
            <w:rPr>
              <w:rFonts w:eastAsiaTheme="minorEastAsia"/>
              <w:noProof/>
            </w:rPr>
          </w:pPr>
          <w:hyperlink w:anchor="_Toc149509675" w:history="1">
            <w:r w:rsidR="00495289" w:rsidRPr="006F44AD">
              <w:rPr>
                <w:rStyle w:val="Hyperlink"/>
                <w:noProof/>
              </w:rPr>
              <w:t>Vulnerability checking</w:t>
            </w:r>
            <w:r w:rsidR="00495289">
              <w:rPr>
                <w:noProof/>
                <w:webHidden/>
              </w:rPr>
              <w:tab/>
            </w:r>
            <w:r w:rsidR="00495289">
              <w:rPr>
                <w:noProof/>
                <w:webHidden/>
              </w:rPr>
              <w:fldChar w:fldCharType="begin"/>
            </w:r>
            <w:r w:rsidR="00495289">
              <w:rPr>
                <w:noProof/>
                <w:webHidden/>
              </w:rPr>
              <w:instrText xml:space="preserve"> PAGEREF _Toc149509675 \h </w:instrText>
            </w:r>
            <w:r w:rsidR="00495289">
              <w:rPr>
                <w:noProof/>
                <w:webHidden/>
              </w:rPr>
            </w:r>
            <w:r w:rsidR="00495289">
              <w:rPr>
                <w:noProof/>
                <w:webHidden/>
              </w:rPr>
              <w:fldChar w:fldCharType="separate"/>
            </w:r>
            <w:r w:rsidR="00495289">
              <w:rPr>
                <w:noProof/>
                <w:webHidden/>
              </w:rPr>
              <w:t>12</w:t>
            </w:r>
            <w:r w:rsidR="00495289">
              <w:rPr>
                <w:noProof/>
                <w:webHidden/>
              </w:rPr>
              <w:fldChar w:fldCharType="end"/>
            </w:r>
          </w:hyperlink>
        </w:p>
        <w:p w14:paraId="3AB8FB4D" w14:textId="2C59527F" w:rsidR="00495289" w:rsidRDefault="00000000">
          <w:pPr>
            <w:pStyle w:val="TOC2"/>
            <w:tabs>
              <w:tab w:val="right" w:leader="dot" w:pos="10790"/>
            </w:tabs>
            <w:rPr>
              <w:rFonts w:eastAsiaTheme="minorEastAsia"/>
              <w:noProof/>
            </w:rPr>
          </w:pPr>
          <w:hyperlink w:anchor="_Toc149509676" w:history="1">
            <w:r w:rsidR="00495289" w:rsidRPr="006F44AD">
              <w:rPr>
                <w:rStyle w:val="Hyperlink"/>
                <w:noProof/>
              </w:rPr>
              <w:t>Vulnerabilities found using NIKTO</w:t>
            </w:r>
            <w:r w:rsidR="00495289">
              <w:rPr>
                <w:noProof/>
                <w:webHidden/>
              </w:rPr>
              <w:tab/>
            </w:r>
            <w:r w:rsidR="00495289">
              <w:rPr>
                <w:noProof/>
                <w:webHidden/>
              </w:rPr>
              <w:fldChar w:fldCharType="begin"/>
            </w:r>
            <w:r w:rsidR="00495289">
              <w:rPr>
                <w:noProof/>
                <w:webHidden/>
              </w:rPr>
              <w:instrText xml:space="preserve"> PAGEREF _Toc149509676 \h </w:instrText>
            </w:r>
            <w:r w:rsidR="00495289">
              <w:rPr>
                <w:noProof/>
                <w:webHidden/>
              </w:rPr>
            </w:r>
            <w:r w:rsidR="00495289">
              <w:rPr>
                <w:noProof/>
                <w:webHidden/>
              </w:rPr>
              <w:fldChar w:fldCharType="separate"/>
            </w:r>
            <w:r w:rsidR="00495289">
              <w:rPr>
                <w:noProof/>
                <w:webHidden/>
              </w:rPr>
              <w:t>12</w:t>
            </w:r>
            <w:r w:rsidR="00495289">
              <w:rPr>
                <w:noProof/>
                <w:webHidden/>
              </w:rPr>
              <w:fldChar w:fldCharType="end"/>
            </w:r>
          </w:hyperlink>
        </w:p>
        <w:p w14:paraId="658D9116" w14:textId="441C70DD" w:rsidR="00495289" w:rsidRDefault="00000000">
          <w:pPr>
            <w:pStyle w:val="TOC2"/>
            <w:tabs>
              <w:tab w:val="right" w:leader="dot" w:pos="10790"/>
            </w:tabs>
            <w:rPr>
              <w:rFonts w:eastAsiaTheme="minorEastAsia"/>
              <w:noProof/>
            </w:rPr>
          </w:pPr>
          <w:hyperlink w:anchor="_Toc149509677" w:history="1">
            <w:r w:rsidR="00495289" w:rsidRPr="006F44AD">
              <w:rPr>
                <w:rStyle w:val="Hyperlink"/>
                <w:noProof/>
              </w:rPr>
              <w:t>Vulnerabilities found using rapidscan</w:t>
            </w:r>
            <w:r w:rsidR="00495289">
              <w:rPr>
                <w:noProof/>
                <w:webHidden/>
              </w:rPr>
              <w:tab/>
            </w:r>
            <w:r w:rsidR="00495289">
              <w:rPr>
                <w:noProof/>
                <w:webHidden/>
              </w:rPr>
              <w:fldChar w:fldCharType="begin"/>
            </w:r>
            <w:r w:rsidR="00495289">
              <w:rPr>
                <w:noProof/>
                <w:webHidden/>
              </w:rPr>
              <w:instrText xml:space="preserve"> PAGEREF _Toc149509677 \h </w:instrText>
            </w:r>
            <w:r w:rsidR="00495289">
              <w:rPr>
                <w:noProof/>
                <w:webHidden/>
              </w:rPr>
            </w:r>
            <w:r w:rsidR="00495289">
              <w:rPr>
                <w:noProof/>
                <w:webHidden/>
              </w:rPr>
              <w:fldChar w:fldCharType="separate"/>
            </w:r>
            <w:r w:rsidR="00495289">
              <w:rPr>
                <w:noProof/>
                <w:webHidden/>
              </w:rPr>
              <w:t>13</w:t>
            </w:r>
            <w:r w:rsidR="00495289">
              <w:rPr>
                <w:noProof/>
                <w:webHidden/>
              </w:rPr>
              <w:fldChar w:fldCharType="end"/>
            </w:r>
          </w:hyperlink>
        </w:p>
        <w:p w14:paraId="03379B2F" w14:textId="0303EA36" w:rsidR="0056539C" w:rsidRDefault="0056539C">
          <w:r>
            <w:rPr>
              <w:b/>
              <w:bCs/>
              <w:noProof/>
            </w:rPr>
            <w:fldChar w:fldCharType="end"/>
          </w:r>
        </w:p>
      </w:sdtContent>
    </w:sdt>
    <w:p w14:paraId="2B8AE9CD" w14:textId="50F95F20" w:rsidR="0056539C" w:rsidRDefault="0056539C" w:rsidP="00322C17">
      <w:pPr>
        <w:jc w:val="center"/>
      </w:pPr>
    </w:p>
    <w:p w14:paraId="09C33428" w14:textId="77777777" w:rsidR="0056539C" w:rsidRDefault="0056539C">
      <w:r>
        <w:br w:type="page"/>
      </w:r>
    </w:p>
    <w:p w14:paraId="00FEFB3F" w14:textId="17B9FD46" w:rsidR="00B80E07" w:rsidRDefault="0056539C" w:rsidP="0056539C">
      <w:pPr>
        <w:pStyle w:val="Heading1"/>
      </w:pPr>
      <w:bookmarkStart w:id="0" w:name="_Toc149509664"/>
      <w:r>
        <w:lastRenderedPageBreak/>
        <w:t>Scope of the target</w:t>
      </w:r>
      <w:bookmarkEnd w:id="0"/>
    </w:p>
    <w:p w14:paraId="76B2DAE1" w14:textId="5C35F27A" w:rsidR="001E2322" w:rsidRPr="001E2322" w:rsidRDefault="001E2322" w:rsidP="001E2322">
      <w:r w:rsidRPr="001E2322">
        <w:rPr>
          <w:noProof/>
        </w:rPr>
        <w:drawing>
          <wp:inline distT="0" distB="0" distL="0" distR="0" wp14:anchorId="1CA4293C" wp14:editId="008D2658">
            <wp:extent cx="6858000" cy="1383665"/>
            <wp:effectExtent l="0" t="0" r="0" b="6985"/>
            <wp:docPr id="735792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92558" name=""/>
                    <pic:cNvPicPr/>
                  </pic:nvPicPr>
                  <pic:blipFill>
                    <a:blip r:embed="rId12"/>
                    <a:stretch>
                      <a:fillRect/>
                    </a:stretch>
                  </pic:blipFill>
                  <pic:spPr>
                    <a:xfrm>
                      <a:off x="0" y="0"/>
                      <a:ext cx="6858000" cy="1383665"/>
                    </a:xfrm>
                    <a:prstGeom prst="rect">
                      <a:avLst/>
                    </a:prstGeom>
                  </pic:spPr>
                </pic:pic>
              </a:graphicData>
            </a:graphic>
          </wp:inline>
        </w:drawing>
      </w:r>
    </w:p>
    <w:p w14:paraId="1D873FD5" w14:textId="59EB6955" w:rsidR="0056539C" w:rsidRDefault="0056539C" w:rsidP="0056539C">
      <w:pPr>
        <w:pStyle w:val="Heading2"/>
      </w:pPr>
      <w:bookmarkStart w:id="1" w:name="_Toc149509665"/>
      <w:r>
        <w:t>In scope and rewards</w:t>
      </w:r>
      <w:bookmarkEnd w:id="1"/>
      <w:r>
        <w:t xml:space="preserve"> </w:t>
      </w:r>
    </w:p>
    <w:p w14:paraId="6C9E346C" w14:textId="2FE3F2E2" w:rsidR="00192008" w:rsidRDefault="001E2322" w:rsidP="00192008">
      <w:r w:rsidRPr="001E2322">
        <w:rPr>
          <w:noProof/>
        </w:rPr>
        <w:drawing>
          <wp:inline distT="0" distB="0" distL="0" distR="0" wp14:anchorId="56E9A2C4" wp14:editId="2CC2BC83">
            <wp:extent cx="6858000" cy="3987165"/>
            <wp:effectExtent l="0" t="0" r="0" b="0"/>
            <wp:docPr id="758286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86784" name="Picture 1" descr="A screenshot of a computer&#10;&#10;Description automatically generated"/>
                    <pic:cNvPicPr/>
                  </pic:nvPicPr>
                  <pic:blipFill>
                    <a:blip r:embed="rId13"/>
                    <a:stretch>
                      <a:fillRect/>
                    </a:stretch>
                  </pic:blipFill>
                  <pic:spPr>
                    <a:xfrm>
                      <a:off x="0" y="0"/>
                      <a:ext cx="6858000" cy="3987165"/>
                    </a:xfrm>
                    <a:prstGeom prst="rect">
                      <a:avLst/>
                    </a:prstGeom>
                  </pic:spPr>
                </pic:pic>
              </a:graphicData>
            </a:graphic>
          </wp:inline>
        </w:drawing>
      </w:r>
    </w:p>
    <w:p w14:paraId="24DAD979" w14:textId="77777777" w:rsidR="001E2322" w:rsidRDefault="001E2322" w:rsidP="00192008"/>
    <w:p w14:paraId="790DA105" w14:textId="77777777" w:rsidR="001E2322" w:rsidRDefault="001E2322" w:rsidP="00192008"/>
    <w:p w14:paraId="6E0190F9" w14:textId="77777777" w:rsidR="001E2322" w:rsidRDefault="001E2322" w:rsidP="00192008"/>
    <w:p w14:paraId="57223C1E" w14:textId="77777777" w:rsidR="001E2322" w:rsidRDefault="001E2322" w:rsidP="00192008"/>
    <w:p w14:paraId="73BA1415" w14:textId="77777777" w:rsidR="001E2322" w:rsidRDefault="001E2322" w:rsidP="00192008"/>
    <w:p w14:paraId="3AEED73C" w14:textId="77777777" w:rsidR="001E2322" w:rsidRDefault="001E2322" w:rsidP="00192008"/>
    <w:p w14:paraId="77F9618E" w14:textId="77777777" w:rsidR="001E2322" w:rsidRDefault="001E2322" w:rsidP="00192008"/>
    <w:p w14:paraId="3833AF6D" w14:textId="77777777" w:rsidR="001E2322" w:rsidRPr="00192008" w:rsidRDefault="001E2322" w:rsidP="00192008"/>
    <w:p w14:paraId="2C26BEA2" w14:textId="632734D9" w:rsidR="0056539C" w:rsidRDefault="0056539C" w:rsidP="0056539C">
      <w:pPr>
        <w:pStyle w:val="Heading2"/>
      </w:pPr>
      <w:bookmarkStart w:id="2" w:name="_Toc149509666"/>
      <w:r>
        <w:lastRenderedPageBreak/>
        <w:t>Out of scope</w:t>
      </w:r>
      <w:bookmarkEnd w:id="2"/>
      <w:r>
        <w:t xml:space="preserve"> </w:t>
      </w:r>
    </w:p>
    <w:p w14:paraId="623E923C" w14:textId="033EC4A7" w:rsidR="0056539C" w:rsidRDefault="0056539C" w:rsidP="0056539C"/>
    <w:p w14:paraId="5F783B4D" w14:textId="1A0AE95A" w:rsidR="00192008" w:rsidRDefault="005D59DF" w:rsidP="0056539C">
      <w:r w:rsidRPr="005D59DF">
        <w:rPr>
          <w:noProof/>
        </w:rPr>
        <w:drawing>
          <wp:anchor distT="0" distB="0" distL="114300" distR="114300" simplePos="0" relativeHeight="251652608" behindDoc="0" locked="0" layoutInCell="1" allowOverlap="1" wp14:anchorId="583FC5E3" wp14:editId="2940DD9E">
            <wp:simplePos x="0" y="0"/>
            <wp:positionH relativeFrom="margin">
              <wp:align>center</wp:align>
            </wp:positionH>
            <wp:positionV relativeFrom="paragraph">
              <wp:posOffset>256752</wp:posOffset>
            </wp:positionV>
            <wp:extent cx="5654530" cy="5235394"/>
            <wp:effectExtent l="0" t="0" r="3810" b="3810"/>
            <wp:wrapTopAndBottom/>
            <wp:docPr id="1512251783" name="Picture 1" descr="A screenshot of a computer program ru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51783" name="Picture 1" descr="A screenshot of a computer program rul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54530" cy="5235394"/>
                    </a:xfrm>
                    <a:prstGeom prst="rect">
                      <a:avLst/>
                    </a:prstGeom>
                  </pic:spPr>
                </pic:pic>
              </a:graphicData>
            </a:graphic>
          </wp:anchor>
        </w:drawing>
      </w:r>
    </w:p>
    <w:p w14:paraId="56D1140F" w14:textId="77777777" w:rsidR="00192008" w:rsidRDefault="00192008" w:rsidP="0056539C"/>
    <w:p w14:paraId="42C53252" w14:textId="77777777" w:rsidR="00192008" w:rsidRDefault="00192008" w:rsidP="0056539C"/>
    <w:p w14:paraId="027836CB" w14:textId="77777777" w:rsidR="00192008" w:rsidRDefault="00192008" w:rsidP="0056539C"/>
    <w:p w14:paraId="2EDE9752" w14:textId="77777777" w:rsidR="00192008" w:rsidRDefault="00192008" w:rsidP="0056539C"/>
    <w:p w14:paraId="07633BFA" w14:textId="77777777" w:rsidR="00192008" w:rsidRDefault="00192008" w:rsidP="0056539C"/>
    <w:p w14:paraId="3D992971" w14:textId="77777777" w:rsidR="00192008" w:rsidRDefault="00192008" w:rsidP="0056539C"/>
    <w:p w14:paraId="080B630C" w14:textId="77777777" w:rsidR="00192008" w:rsidRDefault="00192008" w:rsidP="0056539C"/>
    <w:p w14:paraId="0E3AD47E" w14:textId="77777777" w:rsidR="00192008" w:rsidRDefault="00192008" w:rsidP="0056539C"/>
    <w:p w14:paraId="7E8AE23E" w14:textId="77777777" w:rsidR="00192008" w:rsidRDefault="00192008" w:rsidP="0056539C"/>
    <w:p w14:paraId="03863C01" w14:textId="77777777" w:rsidR="0056539C" w:rsidRDefault="0056539C" w:rsidP="0056539C">
      <w:pPr>
        <w:pStyle w:val="Heading1"/>
      </w:pPr>
      <w:bookmarkStart w:id="3" w:name="_Toc149164340"/>
      <w:bookmarkStart w:id="4" w:name="_Toc149509667"/>
      <w:r>
        <w:lastRenderedPageBreak/>
        <w:t>Reconnaissance</w:t>
      </w:r>
      <w:bookmarkEnd w:id="3"/>
      <w:bookmarkEnd w:id="4"/>
      <w:r>
        <w:t xml:space="preserve"> </w:t>
      </w:r>
    </w:p>
    <w:p w14:paraId="3A177D28" w14:textId="323B58EC" w:rsidR="0056539C" w:rsidRDefault="00124AD4" w:rsidP="0056539C">
      <w:pPr>
        <w:pStyle w:val="Heading2"/>
      </w:pPr>
      <w:bookmarkStart w:id="5" w:name="_Toc149164341"/>
      <w:bookmarkStart w:id="6" w:name="_Toc149509668"/>
      <w:r w:rsidRPr="00F306CF">
        <w:rPr>
          <w:noProof/>
        </w:rPr>
        <w:drawing>
          <wp:anchor distT="0" distB="0" distL="114300" distR="114300" simplePos="0" relativeHeight="251649024" behindDoc="0" locked="0" layoutInCell="1" allowOverlap="1" wp14:anchorId="42EC1872" wp14:editId="545EBCE6">
            <wp:simplePos x="0" y="0"/>
            <wp:positionH relativeFrom="margin">
              <wp:posOffset>0</wp:posOffset>
            </wp:positionH>
            <wp:positionV relativeFrom="paragraph">
              <wp:posOffset>331047</wp:posOffset>
            </wp:positionV>
            <wp:extent cx="6858000" cy="2971800"/>
            <wp:effectExtent l="0" t="0" r="0" b="0"/>
            <wp:wrapTopAndBottom/>
            <wp:docPr id="1511912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12179" name=""/>
                    <pic:cNvPicPr/>
                  </pic:nvPicPr>
                  <pic:blipFill>
                    <a:blip r:embed="rId15">
                      <a:extLst>
                        <a:ext uri="{28A0092B-C50C-407E-A947-70E740481C1C}">
                          <a14:useLocalDpi xmlns:a14="http://schemas.microsoft.com/office/drawing/2010/main" val="0"/>
                        </a:ext>
                      </a:extLst>
                    </a:blip>
                    <a:stretch>
                      <a:fillRect/>
                    </a:stretch>
                  </pic:blipFill>
                  <pic:spPr>
                    <a:xfrm>
                      <a:off x="0" y="0"/>
                      <a:ext cx="6858000" cy="2971800"/>
                    </a:xfrm>
                    <a:prstGeom prst="rect">
                      <a:avLst/>
                    </a:prstGeom>
                  </pic:spPr>
                </pic:pic>
              </a:graphicData>
            </a:graphic>
          </wp:anchor>
        </w:drawing>
      </w:r>
      <w:r w:rsidR="005D59DF" w:rsidRPr="00F306CF">
        <w:rPr>
          <w:noProof/>
        </w:rPr>
        <w:drawing>
          <wp:anchor distT="0" distB="0" distL="114300" distR="114300" simplePos="0" relativeHeight="251651072" behindDoc="0" locked="0" layoutInCell="1" allowOverlap="1" wp14:anchorId="533F5B2A" wp14:editId="5181B79E">
            <wp:simplePos x="0" y="0"/>
            <wp:positionH relativeFrom="margin">
              <wp:align>left</wp:align>
            </wp:positionH>
            <wp:positionV relativeFrom="paragraph">
              <wp:posOffset>3437890</wp:posOffset>
            </wp:positionV>
            <wp:extent cx="6846570" cy="4013200"/>
            <wp:effectExtent l="0" t="0" r="0" b="6350"/>
            <wp:wrapTopAndBottom/>
            <wp:docPr id="639157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57265"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46570" cy="4013200"/>
                    </a:xfrm>
                    <a:prstGeom prst="rect">
                      <a:avLst/>
                    </a:prstGeom>
                  </pic:spPr>
                </pic:pic>
              </a:graphicData>
            </a:graphic>
            <wp14:sizeRelH relativeFrom="margin">
              <wp14:pctWidth>0</wp14:pctWidth>
            </wp14:sizeRelH>
            <wp14:sizeRelV relativeFrom="margin">
              <wp14:pctHeight>0</wp14:pctHeight>
            </wp14:sizeRelV>
          </wp:anchor>
        </w:drawing>
      </w:r>
      <w:r w:rsidR="0056539C" w:rsidRPr="0024422B">
        <w:t>Subdomain enumeration</w:t>
      </w:r>
      <w:bookmarkEnd w:id="5"/>
      <w:bookmarkEnd w:id="6"/>
      <w:r w:rsidR="0056539C" w:rsidRPr="0024422B">
        <w:t xml:space="preserve"> </w:t>
      </w:r>
    </w:p>
    <w:p w14:paraId="4A0C87E3" w14:textId="4BA4A282" w:rsidR="0056539C" w:rsidRDefault="0056539C">
      <w:r>
        <w:br w:type="page"/>
      </w:r>
    </w:p>
    <w:p w14:paraId="117B885B" w14:textId="689D3A0F" w:rsidR="0056539C" w:rsidRDefault="00FD4B2B" w:rsidP="005D59DF">
      <w:pPr>
        <w:pStyle w:val="Heading2"/>
      </w:pPr>
      <w:bookmarkStart w:id="7" w:name="_Toc149165131"/>
      <w:bookmarkStart w:id="8" w:name="_Toc149509669"/>
      <w:r>
        <w:lastRenderedPageBreak/>
        <w:t>Gathering</w:t>
      </w:r>
      <w:r w:rsidR="0056539C">
        <w:t xml:space="preserve"> information about the target</w:t>
      </w:r>
      <w:bookmarkEnd w:id="7"/>
      <w:bookmarkEnd w:id="8"/>
      <w:r w:rsidR="0056539C">
        <w:t xml:space="preserve"> </w:t>
      </w:r>
    </w:p>
    <w:p w14:paraId="787F9FEE" w14:textId="2803B0AD" w:rsidR="005D59DF" w:rsidRDefault="005D59DF" w:rsidP="005D59DF">
      <w:pPr>
        <w:pStyle w:val="ListParagraph"/>
        <w:numPr>
          <w:ilvl w:val="0"/>
          <w:numId w:val="4"/>
        </w:numPr>
      </w:pPr>
      <w:r w:rsidRPr="005D59DF">
        <w:rPr>
          <w:noProof/>
        </w:rPr>
        <w:drawing>
          <wp:anchor distT="0" distB="0" distL="114300" distR="114300" simplePos="0" relativeHeight="251653632" behindDoc="0" locked="0" layoutInCell="1" allowOverlap="1" wp14:anchorId="1CFBD472" wp14:editId="3882C42D">
            <wp:simplePos x="0" y="0"/>
            <wp:positionH relativeFrom="margin">
              <wp:align>right</wp:align>
            </wp:positionH>
            <wp:positionV relativeFrom="paragraph">
              <wp:posOffset>222250</wp:posOffset>
            </wp:positionV>
            <wp:extent cx="6858000" cy="1628140"/>
            <wp:effectExtent l="0" t="0" r="0" b="0"/>
            <wp:wrapTopAndBottom/>
            <wp:docPr id="73548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84148" name=""/>
                    <pic:cNvPicPr/>
                  </pic:nvPicPr>
                  <pic:blipFill>
                    <a:blip r:embed="rId17">
                      <a:extLst>
                        <a:ext uri="{28A0092B-C50C-407E-A947-70E740481C1C}">
                          <a14:useLocalDpi xmlns:a14="http://schemas.microsoft.com/office/drawing/2010/main" val="0"/>
                        </a:ext>
                      </a:extLst>
                    </a:blip>
                    <a:stretch>
                      <a:fillRect/>
                    </a:stretch>
                  </pic:blipFill>
                  <pic:spPr>
                    <a:xfrm>
                      <a:off x="0" y="0"/>
                      <a:ext cx="6858000" cy="1628140"/>
                    </a:xfrm>
                    <a:prstGeom prst="rect">
                      <a:avLst/>
                    </a:prstGeom>
                  </pic:spPr>
                </pic:pic>
              </a:graphicData>
            </a:graphic>
          </wp:anchor>
        </w:drawing>
      </w:r>
      <w:r w:rsidRPr="005D59DF">
        <w:t xml:space="preserve"> </w:t>
      </w:r>
      <w:r>
        <w:t>SSL certificate information found</w:t>
      </w:r>
    </w:p>
    <w:p w14:paraId="1A27B757" w14:textId="3EED6F60" w:rsidR="005D59DF" w:rsidRDefault="005D59DF" w:rsidP="005D59DF">
      <w:pPr>
        <w:pStyle w:val="ListParagraph"/>
        <w:numPr>
          <w:ilvl w:val="0"/>
          <w:numId w:val="4"/>
        </w:numPr>
      </w:pPr>
      <w:r w:rsidRPr="005D59DF">
        <w:rPr>
          <w:noProof/>
        </w:rPr>
        <w:drawing>
          <wp:anchor distT="0" distB="0" distL="114300" distR="114300" simplePos="0" relativeHeight="251654656" behindDoc="0" locked="0" layoutInCell="1" allowOverlap="1" wp14:anchorId="00524CE9" wp14:editId="0BACBAA8">
            <wp:simplePos x="0" y="0"/>
            <wp:positionH relativeFrom="margin">
              <wp:posOffset>127000</wp:posOffset>
            </wp:positionH>
            <wp:positionV relativeFrom="paragraph">
              <wp:posOffset>1880870</wp:posOffset>
            </wp:positionV>
            <wp:extent cx="6858000" cy="3553460"/>
            <wp:effectExtent l="0" t="0" r="0" b="8890"/>
            <wp:wrapTopAndBottom/>
            <wp:docPr id="155791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19595" name=""/>
                    <pic:cNvPicPr/>
                  </pic:nvPicPr>
                  <pic:blipFill>
                    <a:blip r:embed="rId18">
                      <a:extLst>
                        <a:ext uri="{28A0092B-C50C-407E-A947-70E740481C1C}">
                          <a14:useLocalDpi xmlns:a14="http://schemas.microsoft.com/office/drawing/2010/main" val="0"/>
                        </a:ext>
                      </a:extLst>
                    </a:blip>
                    <a:stretch>
                      <a:fillRect/>
                    </a:stretch>
                  </pic:blipFill>
                  <pic:spPr>
                    <a:xfrm>
                      <a:off x="0" y="0"/>
                      <a:ext cx="6858000" cy="3553460"/>
                    </a:xfrm>
                    <a:prstGeom prst="rect">
                      <a:avLst/>
                    </a:prstGeom>
                  </pic:spPr>
                </pic:pic>
              </a:graphicData>
            </a:graphic>
          </wp:anchor>
        </w:drawing>
      </w:r>
      <w:r>
        <w:t>Security header checking</w:t>
      </w:r>
    </w:p>
    <w:p w14:paraId="0425183B" w14:textId="58C11713" w:rsidR="005D59DF" w:rsidRDefault="005D59DF" w:rsidP="005D59DF">
      <w:pPr>
        <w:pStyle w:val="ListParagraph"/>
        <w:numPr>
          <w:ilvl w:val="1"/>
          <w:numId w:val="4"/>
        </w:numPr>
      </w:pPr>
      <w:r>
        <w:t>There are no missing headers found in this site</w:t>
      </w:r>
    </w:p>
    <w:p w14:paraId="03798F7A" w14:textId="23F25959" w:rsidR="005D59DF" w:rsidRDefault="005D59DF" w:rsidP="005D59DF">
      <w:pPr>
        <w:pStyle w:val="ListParagraph"/>
        <w:numPr>
          <w:ilvl w:val="1"/>
          <w:numId w:val="4"/>
        </w:numPr>
      </w:pPr>
      <w:r>
        <w:t>The site has better security header ratings</w:t>
      </w:r>
    </w:p>
    <w:p w14:paraId="5D0DDBB5" w14:textId="77777777" w:rsidR="005D59DF" w:rsidRDefault="005D59DF" w:rsidP="005D59DF"/>
    <w:p w14:paraId="70009DBD" w14:textId="516C3300" w:rsidR="005D59DF" w:rsidRDefault="005D59DF" w:rsidP="005D59DF">
      <w:pPr>
        <w:pStyle w:val="ListParagraph"/>
        <w:ind w:left="1440"/>
      </w:pPr>
    </w:p>
    <w:p w14:paraId="7F8C8EDB" w14:textId="77777777" w:rsidR="005D59DF" w:rsidRDefault="005D59DF" w:rsidP="005D59DF">
      <w:pPr>
        <w:pStyle w:val="ListParagraph"/>
        <w:ind w:left="1440"/>
      </w:pPr>
    </w:p>
    <w:p w14:paraId="25CCA128" w14:textId="77777777" w:rsidR="005D59DF" w:rsidRDefault="005D59DF">
      <w:r>
        <w:br w:type="page"/>
      </w:r>
    </w:p>
    <w:p w14:paraId="68B62B87" w14:textId="0DC2999B" w:rsidR="005D59DF" w:rsidRDefault="005D59DF" w:rsidP="005D59DF">
      <w:pPr>
        <w:pStyle w:val="ListParagraph"/>
        <w:numPr>
          <w:ilvl w:val="0"/>
          <w:numId w:val="5"/>
        </w:numPr>
        <w:rPr>
          <w:u w:val="single"/>
        </w:rPr>
      </w:pPr>
      <w:bookmarkStart w:id="9" w:name="_Hlk149395876"/>
      <w:r w:rsidRPr="00CA5709">
        <w:rPr>
          <w:u w:val="single"/>
        </w:rPr>
        <w:lastRenderedPageBreak/>
        <w:t xml:space="preserve">Domain profile and </w:t>
      </w:r>
      <w:proofErr w:type="spellStart"/>
      <w:r w:rsidRPr="00CA5709">
        <w:rPr>
          <w:u w:val="single"/>
        </w:rPr>
        <w:t>whois</w:t>
      </w:r>
      <w:proofErr w:type="spellEnd"/>
      <w:r w:rsidRPr="00CA5709">
        <w:rPr>
          <w:u w:val="single"/>
        </w:rPr>
        <w:t xml:space="preserve"> record</w:t>
      </w:r>
      <w:bookmarkEnd w:id="9"/>
      <w:r>
        <w:rPr>
          <w:u w:val="single"/>
        </w:rPr>
        <w:t>s</w:t>
      </w:r>
    </w:p>
    <w:p w14:paraId="0C92F0EF" w14:textId="23540881" w:rsidR="005D59DF" w:rsidRDefault="00DB55BD" w:rsidP="005D59DF">
      <w:pPr>
        <w:pStyle w:val="ListParagraph"/>
        <w:numPr>
          <w:ilvl w:val="1"/>
          <w:numId w:val="5"/>
        </w:numPr>
      </w:pPr>
      <w:r w:rsidRPr="005D59DF">
        <w:rPr>
          <w:noProof/>
        </w:rPr>
        <w:drawing>
          <wp:anchor distT="0" distB="0" distL="114300" distR="114300" simplePos="0" relativeHeight="251657216" behindDoc="0" locked="0" layoutInCell="1" allowOverlap="1" wp14:anchorId="462B81AA" wp14:editId="786E1019">
            <wp:simplePos x="0" y="0"/>
            <wp:positionH relativeFrom="column">
              <wp:posOffset>608965</wp:posOffset>
            </wp:positionH>
            <wp:positionV relativeFrom="paragraph">
              <wp:posOffset>296545</wp:posOffset>
            </wp:positionV>
            <wp:extent cx="4700905" cy="2895600"/>
            <wp:effectExtent l="0" t="0" r="4445" b="0"/>
            <wp:wrapTopAndBottom/>
            <wp:docPr id="174479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97856" name=""/>
                    <pic:cNvPicPr/>
                  </pic:nvPicPr>
                  <pic:blipFill>
                    <a:blip r:embed="rId19">
                      <a:extLst>
                        <a:ext uri="{28A0092B-C50C-407E-A947-70E740481C1C}">
                          <a14:useLocalDpi xmlns:a14="http://schemas.microsoft.com/office/drawing/2010/main" val="0"/>
                        </a:ext>
                      </a:extLst>
                    </a:blip>
                    <a:stretch>
                      <a:fillRect/>
                    </a:stretch>
                  </pic:blipFill>
                  <pic:spPr>
                    <a:xfrm>
                      <a:off x="0" y="0"/>
                      <a:ext cx="4700905" cy="2895600"/>
                    </a:xfrm>
                    <a:prstGeom prst="rect">
                      <a:avLst/>
                    </a:prstGeom>
                  </pic:spPr>
                </pic:pic>
              </a:graphicData>
            </a:graphic>
            <wp14:sizeRelV relativeFrom="margin">
              <wp14:pctHeight>0</wp14:pctHeight>
            </wp14:sizeRelV>
          </wp:anchor>
        </w:drawing>
      </w:r>
      <w:r w:rsidR="005D59DF" w:rsidRPr="005D59DF">
        <w:t>Domain profile</w:t>
      </w:r>
    </w:p>
    <w:p w14:paraId="107922BF" w14:textId="69D6FFD9" w:rsidR="005D59DF" w:rsidRDefault="00DB55BD" w:rsidP="005D59DF">
      <w:pPr>
        <w:pStyle w:val="ListParagraph"/>
        <w:numPr>
          <w:ilvl w:val="1"/>
          <w:numId w:val="5"/>
        </w:numPr>
      </w:pPr>
      <w:r w:rsidRPr="00C94C95">
        <w:rPr>
          <w:noProof/>
        </w:rPr>
        <w:drawing>
          <wp:anchor distT="0" distB="0" distL="114300" distR="114300" simplePos="0" relativeHeight="251664384" behindDoc="0" locked="0" layoutInCell="1" allowOverlap="1" wp14:anchorId="53DAFBC7" wp14:editId="7C817D5E">
            <wp:simplePos x="0" y="0"/>
            <wp:positionH relativeFrom="column">
              <wp:posOffset>549910</wp:posOffset>
            </wp:positionH>
            <wp:positionV relativeFrom="paragraph">
              <wp:posOffset>3338195</wp:posOffset>
            </wp:positionV>
            <wp:extent cx="4812030" cy="4190365"/>
            <wp:effectExtent l="0" t="0" r="7620" b="635"/>
            <wp:wrapTopAndBottom/>
            <wp:docPr id="45832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24096" name=""/>
                    <pic:cNvPicPr/>
                  </pic:nvPicPr>
                  <pic:blipFill>
                    <a:blip r:embed="rId20">
                      <a:extLst>
                        <a:ext uri="{28A0092B-C50C-407E-A947-70E740481C1C}">
                          <a14:useLocalDpi xmlns:a14="http://schemas.microsoft.com/office/drawing/2010/main" val="0"/>
                        </a:ext>
                      </a:extLst>
                    </a:blip>
                    <a:stretch>
                      <a:fillRect/>
                    </a:stretch>
                  </pic:blipFill>
                  <pic:spPr>
                    <a:xfrm>
                      <a:off x="0" y="0"/>
                      <a:ext cx="4812030" cy="4190365"/>
                    </a:xfrm>
                    <a:prstGeom prst="rect">
                      <a:avLst/>
                    </a:prstGeom>
                  </pic:spPr>
                </pic:pic>
              </a:graphicData>
            </a:graphic>
            <wp14:sizeRelH relativeFrom="margin">
              <wp14:pctWidth>0</wp14:pctWidth>
            </wp14:sizeRelH>
          </wp:anchor>
        </w:drawing>
      </w:r>
      <w:proofErr w:type="spellStart"/>
      <w:r w:rsidR="005D59DF">
        <w:t>Whois</w:t>
      </w:r>
      <w:proofErr w:type="spellEnd"/>
      <w:r w:rsidR="005D59DF">
        <w:t xml:space="preserve"> records</w:t>
      </w:r>
    </w:p>
    <w:p w14:paraId="3D78C658" w14:textId="045BB294" w:rsidR="005D59DF" w:rsidRDefault="005D59DF" w:rsidP="005D59DF"/>
    <w:p w14:paraId="43B3CA3B" w14:textId="321305C0" w:rsidR="0056539C" w:rsidRPr="005D59DF" w:rsidRDefault="00C94C95" w:rsidP="00C94C95">
      <w:pPr>
        <w:pStyle w:val="ListParagraph"/>
        <w:numPr>
          <w:ilvl w:val="0"/>
          <w:numId w:val="5"/>
        </w:numPr>
      </w:pPr>
      <w:r>
        <w:t xml:space="preserve">The information related to </w:t>
      </w:r>
      <w:proofErr w:type="spellStart"/>
      <w:r>
        <w:t>whois</w:t>
      </w:r>
      <w:proofErr w:type="spellEnd"/>
      <w:r>
        <w:t xml:space="preserve"> records are redacted and there </w:t>
      </w:r>
      <w:proofErr w:type="gramStart"/>
      <w:r>
        <w:t>aren’t</w:t>
      </w:r>
      <w:proofErr w:type="gramEnd"/>
      <w:r>
        <w:t xml:space="preserve"> any usable information gathered</w:t>
      </w:r>
      <w:r w:rsidR="0056539C" w:rsidRPr="005D59DF">
        <w:br w:type="page"/>
      </w:r>
    </w:p>
    <w:p w14:paraId="63622182" w14:textId="1BCC4A64" w:rsidR="0056539C" w:rsidRDefault="00C94C95" w:rsidP="0056539C">
      <w:pPr>
        <w:pStyle w:val="Heading2"/>
      </w:pPr>
      <w:bookmarkStart w:id="10" w:name="_Toc149165132"/>
      <w:bookmarkStart w:id="11" w:name="_Toc149509670"/>
      <w:r w:rsidRPr="00C94C95">
        <w:rPr>
          <w:noProof/>
        </w:rPr>
        <w:lastRenderedPageBreak/>
        <w:drawing>
          <wp:anchor distT="0" distB="0" distL="114300" distR="114300" simplePos="0" relativeHeight="251656704" behindDoc="0" locked="0" layoutInCell="1" allowOverlap="1" wp14:anchorId="277F730D" wp14:editId="0EB38426">
            <wp:simplePos x="0" y="0"/>
            <wp:positionH relativeFrom="margin">
              <wp:align>right</wp:align>
            </wp:positionH>
            <wp:positionV relativeFrom="paragraph">
              <wp:posOffset>259715</wp:posOffset>
            </wp:positionV>
            <wp:extent cx="6858000" cy="5503545"/>
            <wp:effectExtent l="0" t="0" r="0" b="1905"/>
            <wp:wrapTopAndBottom/>
            <wp:docPr id="186851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10651" name=""/>
                    <pic:cNvPicPr/>
                  </pic:nvPicPr>
                  <pic:blipFill>
                    <a:blip r:embed="rId21">
                      <a:extLst>
                        <a:ext uri="{28A0092B-C50C-407E-A947-70E740481C1C}">
                          <a14:useLocalDpi xmlns:a14="http://schemas.microsoft.com/office/drawing/2010/main" val="0"/>
                        </a:ext>
                      </a:extLst>
                    </a:blip>
                    <a:stretch>
                      <a:fillRect/>
                    </a:stretch>
                  </pic:blipFill>
                  <pic:spPr>
                    <a:xfrm>
                      <a:off x="0" y="0"/>
                      <a:ext cx="6858000" cy="5503545"/>
                    </a:xfrm>
                    <a:prstGeom prst="rect">
                      <a:avLst/>
                    </a:prstGeom>
                  </pic:spPr>
                </pic:pic>
              </a:graphicData>
            </a:graphic>
          </wp:anchor>
        </w:drawing>
      </w:r>
      <w:r w:rsidR="0056539C">
        <w:t>Virtual host discovery</w:t>
      </w:r>
      <w:bookmarkEnd w:id="10"/>
      <w:bookmarkEnd w:id="11"/>
      <w:r w:rsidR="0056539C">
        <w:t xml:space="preserve"> </w:t>
      </w:r>
    </w:p>
    <w:p w14:paraId="00C8DD0A" w14:textId="01E8C53A" w:rsidR="0056539C" w:rsidRDefault="0056539C"/>
    <w:p w14:paraId="5390B38A" w14:textId="3C3A188A" w:rsidR="0056539C" w:rsidRDefault="0056539C">
      <w:r>
        <w:br w:type="page"/>
      </w:r>
    </w:p>
    <w:p w14:paraId="71448C89" w14:textId="024E1E1C" w:rsidR="0056539C" w:rsidRDefault="0056539C" w:rsidP="0056539C">
      <w:pPr>
        <w:pStyle w:val="Heading2"/>
      </w:pPr>
      <w:bookmarkStart w:id="12" w:name="_Toc149165133"/>
      <w:bookmarkStart w:id="13" w:name="_Toc149509671"/>
      <w:r>
        <w:lastRenderedPageBreak/>
        <w:t>Subdomain takeover</w:t>
      </w:r>
      <w:bookmarkEnd w:id="12"/>
      <w:bookmarkEnd w:id="13"/>
    </w:p>
    <w:p w14:paraId="029BE5F4" w14:textId="77777777" w:rsidR="008E2495" w:rsidRDefault="008E2495" w:rsidP="008E2495">
      <w:pPr>
        <w:pStyle w:val="ListParagraph"/>
        <w:numPr>
          <w:ilvl w:val="0"/>
          <w:numId w:val="1"/>
        </w:numPr>
      </w:pPr>
      <w:r w:rsidRPr="008E2495">
        <w:rPr>
          <w:noProof/>
        </w:rPr>
        <w:drawing>
          <wp:anchor distT="0" distB="0" distL="114300" distR="114300" simplePos="0" relativeHeight="251651584" behindDoc="0" locked="0" layoutInCell="1" allowOverlap="1" wp14:anchorId="6D74B3ED" wp14:editId="316C77E8">
            <wp:simplePos x="0" y="0"/>
            <wp:positionH relativeFrom="margin">
              <wp:align>right</wp:align>
            </wp:positionH>
            <wp:positionV relativeFrom="paragraph">
              <wp:posOffset>377553</wp:posOffset>
            </wp:positionV>
            <wp:extent cx="6858000" cy="6124575"/>
            <wp:effectExtent l="0" t="0" r="0" b="9525"/>
            <wp:wrapTopAndBottom/>
            <wp:docPr id="197965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59174" name=""/>
                    <pic:cNvPicPr/>
                  </pic:nvPicPr>
                  <pic:blipFill>
                    <a:blip r:embed="rId22">
                      <a:extLst>
                        <a:ext uri="{28A0092B-C50C-407E-A947-70E740481C1C}">
                          <a14:useLocalDpi xmlns:a14="http://schemas.microsoft.com/office/drawing/2010/main" val="0"/>
                        </a:ext>
                      </a:extLst>
                    </a:blip>
                    <a:stretch>
                      <a:fillRect/>
                    </a:stretch>
                  </pic:blipFill>
                  <pic:spPr>
                    <a:xfrm>
                      <a:off x="0" y="0"/>
                      <a:ext cx="6858000" cy="6124575"/>
                    </a:xfrm>
                    <a:prstGeom prst="rect">
                      <a:avLst/>
                    </a:prstGeom>
                  </pic:spPr>
                </pic:pic>
              </a:graphicData>
            </a:graphic>
          </wp:anchor>
        </w:drawing>
      </w:r>
      <w:r w:rsidRPr="008E2495">
        <w:t xml:space="preserve">└─$ </w:t>
      </w:r>
      <w:proofErr w:type="spellStart"/>
      <w:r w:rsidRPr="008E2495">
        <w:t>subjack</w:t>
      </w:r>
      <w:proofErr w:type="spellEnd"/>
      <w:r w:rsidRPr="008E2495">
        <w:t xml:space="preserve"> -w Desktop/sorare.com-unique.txt -v</w:t>
      </w:r>
    </w:p>
    <w:p w14:paraId="31D1672E" w14:textId="77777777" w:rsidR="008E2495" w:rsidRDefault="008E2495" w:rsidP="008E2495">
      <w:pPr>
        <w:pStyle w:val="ListParagraph"/>
        <w:numPr>
          <w:ilvl w:val="0"/>
          <w:numId w:val="1"/>
        </w:numPr>
      </w:pPr>
      <w:bookmarkStart w:id="14" w:name="_Hlk149467213"/>
      <w:bookmarkStart w:id="15" w:name="_Hlk149493892"/>
      <w:r>
        <w:t>Identifying if any of the found subdomains from the previous scans are vulnerable to takeover</w:t>
      </w:r>
    </w:p>
    <w:p w14:paraId="3FCEA8EA" w14:textId="77777777" w:rsidR="008E2495" w:rsidRDefault="008E2495" w:rsidP="008E2495">
      <w:pPr>
        <w:pStyle w:val="ListParagraph"/>
        <w:numPr>
          <w:ilvl w:val="0"/>
          <w:numId w:val="1"/>
        </w:numPr>
      </w:pPr>
      <w:bookmarkStart w:id="16" w:name="_Hlk149390576"/>
      <w:r>
        <w:t>No vulnerable subdomains were found</w:t>
      </w:r>
    </w:p>
    <w:p w14:paraId="7632E62E" w14:textId="77777777" w:rsidR="008E2495" w:rsidRDefault="008E2495" w:rsidP="008E2495">
      <w:pPr>
        <w:pStyle w:val="ListParagraph"/>
        <w:numPr>
          <w:ilvl w:val="0"/>
          <w:numId w:val="1"/>
        </w:numPr>
      </w:pPr>
      <w:r>
        <w:t>All subdomains appear to be secure</w:t>
      </w:r>
    </w:p>
    <w:p w14:paraId="5F5EF0D6" w14:textId="19B5765D" w:rsidR="0056539C" w:rsidRDefault="008E2495" w:rsidP="008E2495">
      <w:pPr>
        <w:pStyle w:val="ListParagraph"/>
        <w:numPr>
          <w:ilvl w:val="0"/>
          <w:numId w:val="1"/>
        </w:numPr>
      </w:pPr>
      <w:r>
        <w:t>No issues were identified in the subdomain analysis</w:t>
      </w:r>
      <w:bookmarkEnd w:id="16"/>
      <w:r>
        <w:t xml:space="preserve"> </w:t>
      </w:r>
      <w:r w:rsidRPr="00D34975">
        <w:t xml:space="preserve"> </w:t>
      </w:r>
      <w:bookmarkEnd w:id="14"/>
      <w:r w:rsidR="0056539C">
        <w:br w:type="page"/>
      </w:r>
    </w:p>
    <w:p w14:paraId="5D8C35F2" w14:textId="77777777" w:rsidR="0056539C" w:rsidRDefault="0056539C" w:rsidP="0056539C">
      <w:pPr>
        <w:pStyle w:val="Heading1"/>
      </w:pPr>
      <w:bookmarkStart w:id="17" w:name="_Toc149164345"/>
      <w:bookmarkStart w:id="18" w:name="_Toc149509672"/>
      <w:bookmarkEnd w:id="15"/>
      <w:r>
        <w:lastRenderedPageBreak/>
        <w:t>Scanning</w:t>
      </w:r>
      <w:bookmarkEnd w:id="17"/>
      <w:bookmarkEnd w:id="18"/>
      <w:r>
        <w:t xml:space="preserve"> </w:t>
      </w:r>
    </w:p>
    <w:p w14:paraId="6695555D" w14:textId="50F15B12" w:rsidR="00FD4B2B" w:rsidRDefault="00C94C95" w:rsidP="00FD4B2B">
      <w:pPr>
        <w:pStyle w:val="Heading2"/>
      </w:pPr>
      <w:bookmarkStart w:id="19" w:name="_Toc149509673"/>
      <w:r w:rsidRPr="00F306CF">
        <w:rPr>
          <w:noProof/>
        </w:rPr>
        <w:drawing>
          <wp:anchor distT="0" distB="0" distL="114300" distR="114300" simplePos="0" relativeHeight="251658752" behindDoc="0" locked="0" layoutInCell="1" allowOverlap="1" wp14:anchorId="5AC5BE77" wp14:editId="3D8C5569">
            <wp:simplePos x="0" y="0"/>
            <wp:positionH relativeFrom="margin">
              <wp:align>right</wp:align>
            </wp:positionH>
            <wp:positionV relativeFrom="paragraph">
              <wp:posOffset>331047</wp:posOffset>
            </wp:positionV>
            <wp:extent cx="6858000" cy="2080260"/>
            <wp:effectExtent l="0" t="0" r="0" b="0"/>
            <wp:wrapTopAndBottom/>
            <wp:docPr id="145982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21437" name=""/>
                    <pic:cNvPicPr/>
                  </pic:nvPicPr>
                  <pic:blipFill>
                    <a:blip r:embed="rId23">
                      <a:extLst>
                        <a:ext uri="{28A0092B-C50C-407E-A947-70E740481C1C}">
                          <a14:useLocalDpi xmlns:a14="http://schemas.microsoft.com/office/drawing/2010/main" val="0"/>
                        </a:ext>
                      </a:extLst>
                    </a:blip>
                    <a:stretch>
                      <a:fillRect/>
                    </a:stretch>
                  </pic:blipFill>
                  <pic:spPr>
                    <a:xfrm>
                      <a:off x="0" y="0"/>
                      <a:ext cx="6858000" cy="2080260"/>
                    </a:xfrm>
                    <a:prstGeom prst="rect">
                      <a:avLst/>
                    </a:prstGeom>
                  </pic:spPr>
                </pic:pic>
              </a:graphicData>
            </a:graphic>
          </wp:anchor>
        </w:drawing>
      </w:r>
      <w:r w:rsidR="00FD4B2B" w:rsidRPr="00FD4B2B">
        <w:t>Using Nmap for scanning</w:t>
      </w:r>
      <w:bookmarkEnd w:id="19"/>
    </w:p>
    <w:p w14:paraId="0EAB9D59" w14:textId="54E539ED" w:rsidR="00FD4B2B" w:rsidRDefault="00C94C95" w:rsidP="00FD4B2B">
      <w:pPr>
        <w:pStyle w:val="ListParagraph"/>
        <w:numPr>
          <w:ilvl w:val="0"/>
          <w:numId w:val="6"/>
        </w:numPr>
      </w:pPr>
      <w:r>
        <w:t xml:space="preserve">The </w:t>
      </w:r>
      <w:r w:rsidR="00F76553">
        <w:t>ports 80,</w:t>
      </w:r>
      <w:r>
        <w:t xml:space="preserve"> 8080</w:t>
      </w:r>
      <w:r w:rsidR="00F76553">
        <w:t>,</w:t>
      </w:r>
      <w:r>
        <w:t xml:space="preserve"> 443 and 8443 are open</w:t>
      </w:r>
    </w:p>
    <w:p w14:paraId="61406B69" w14:textId="77777777" w:rsidR="00C94C95" w:rsidRPr="00FD4B2B" w:rsidRDefault="00C94C95" w:rsidP="00C94C95"/>
    <w:p w14:paraId="2B8A41C7" w14:textId="4D0C2958" w:rsidR="00FD4B2B" w:rsidRPr="00FD4B2B" w:rsidRDefault="00FD4B2B" w:rsidP="00FE5C4A">
      <w:pPr>
        <w:pStyle w:val="Heading2"/>
      </w:pPr>
      <w:bookmarkStart w:id="20" w:name="_Toc149509674"/>
      <w:r w:rsidRPr="00FD4B2B">
        <w:t>Using final recon for scanning</w:t>
      </w:r>
      <w:bookmarkEnd w:id="20"/>
      <w:r w:rsidRPr="00FD4B2B">
        <w:t xml:space="preserve"> </w:t>
      </w:r>
    </w:p>
    <w:p w14:paraId="30CEDAEC" w14:textId="459D4AC3" w:rsidR="00FD4B2B" w:rsidRPr="00FD4B2B" w:rsidRDefault="00FE5C4A" w:rsidP="00FE5C4A">
      <w:pPr>
        <w:pStyle w:val="ListParagraph"/>
        <w:numPr>
          <w:ilvl w:val="0"/>
          <w:numId w:val="3"/>
        </w:numPr>
      </w:pPr>
      <w:r w:rsidRPr="00FE5C4A">
        <w:t xml:space="preserve">└─$ </w:t>
      </w:r>
      <w:proofErr w:type="spellStart"/>
      <w:r w:rsidRPr="00FE5C4A">
        <w:t>finalrecon</w:t>
      </w:r>
      <w:proofErr w:type="spellEnd"/>
      <w:r w:rsidRPr="00FE5C4A">
        <w:t xml:space="preserve"> --full https://www.sorare.com</w:t>
      </w:r>
    </w:p>
    <w:p w14:paraId="0EFED66E" w14:textId="3E49E6E4" w:rsidR="0056539C" w:rsidRPr="00C94C95" w:rsidRDefault="004F5D5F">
      <w:pPr>
        <w:rPr>
          <w:u w:val="single"/>
        </w:rPr>
      </w:pPr>
      <w:r w:rsidRPr="00C94C95">
        <w:rPr>
          <w:noProof/>
          <w:u w:val="single"/>
        </w:rPr>
        <w:drawing>
          <wp:anchor distT="0" distB="0" distL="114300" distR="114300" simplePos="0" relativeHeight="251666432" behindDoc="0" locked="0" layoutInCell="1" allowOverlap="1" wp14:anchorId="766F1757" wp14:editId="17E1692B">
            <wp:simplePos x="0" y="0"/>
            <wp:positionH relativeFrom="margin">
              <wp:posOffset>-203200</wp:posOffset>
            </wp:positionH>
            <wp:positionV relativeFrom="paragraph">
              <wp:posOffset>344594</wp:posOffset>
            </wp:positionV>
            <wp:extent cx="6858000" cy="1842135"/>
            <wp:effectExtent l="0" t="0" r="0" b="5715"/>
            <wp:wrapTopAndBottom/>
            <wp:docPr id="1636329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29884" name=""/>
                    <pic:cNvPicPr/>
                  </pic:nvPicPr>
                  <pic:blipFill>
                    <a:blip r:embed="rId24">
                      <a:extLst>
                        <a:ext uri="{28A0092B-C50C-407E-A947-70E740481C1C}">
                          <a14:useLocalDpi xmlns:a14="http://schemas.microsoft.com/office/drawing/2010/main" val="0"/>
                        </a:ext>
                      </a:extLst>
                    </a:blip>
                    <a:stretch>
                      <a:fillRect/>
                    </a:stretch>
                  </pic:blipFill>
                  <pic:spPr>
                    <a:xfrm>
                      <a:off x="0" y="0"/>
                      <a:ext cx="6858000" cy="1842135"/>
                    </a:xfrm>
                    <a:prstGeom prst="rect">
                      <a:avLst/>
                    </a:prstGeom>
                  </pic:spPr>
                </pic:pic>
              </a:graphicData>
            </a:graphic>
          </wp:anchor>
        </w:drawing>
      </w:r>
      <w:r w:rsidR="00C94C95" w:rsidRPr="00C94C95">
        <w:rPr>
          <w:u w:val="single"/>
        </w:rPr>
        <w:t>information gathered using crawlers</w:t>
      </w:r>
    </w:p>
    <w:p w14:paraId="418BB527" w14:textId="2EBA3518" w:rsidR="0056539C" w:rsidRDefault="0056539C" w:rsidP="0056539C"/>
    <w:p w14:paraId="3893B522" w14:textId="74F6E83B" w:rsidR="00C94C95" w:rsidRPr="00922E8E" w:rsidRDefault="0056539C">
      <w:pPr>
        <w:rPr>
          <w:u w:val="single"/>
        </w:rPr>
      </w:pPr>
      <w:r w:rsidRPr="00922E8E">
        <w:rPr>
          <w:u w:val="single"/>
        </w:rPr>
        <w:br w:type="page"/>
      </w:r>
    </w:p>
    <w:p w14:paraId="79CB1EA3" w14:textId="77777777" w:rsidR="00922E8E" w:rsidRPr="00922E8E" w:rsidRDefault="00922E8E">
      <w:pPr>
        <w:rPr>
          <w:u w:val="single"/>
        </w:rPr>
      </w:pPr>
      <w:r w:rsidRPr="00922E8E">
        <w:rPr>
          <w:u w:val="single"/>
        </w:rPr>
        <w:lastRenderedPageBreak/>
        <w:t>DNS records gathered</w:t>
      </w:r>
    </w:p>
    <w:p w14:paraId="13DBA69D" w14:textId="43419589" w:rsidR="00C94C95" w:rsidRDefault="00922E8E">
      <w:r w:rsidRPr="00922E8E">
        <w:rPr>
          <w:noProof/>
        </w:rPr>
        <w:drawing>
          <wp:anchor distT="0" distB="0" distL="114300" distR="114300" simplePos="0" relativeHeight="251659776" behindDoc="0" locked="0" layoutInCell="1" allowOverlap="1" wp14:anchorId="461293D8" wp14:editId="4BB57F3A">
            <wp:simplePos x="0" y="0"/>
            <wp:positionH relativeFrom="column">
              <wp:posOffset>0</wp:posOffset>
            </wp:positionH>
            <wp:positionV relativeFrom="paragraph">
              <wp:posOffset>-212</wp:posOffset>
            </wp:positionV>
            <wp:extent cx="6858000" cy="4617720"/>
            <wp:effectExtent l="0" t="0" r="0" b="0"/>
            <wp:wrapTopAndBottom/>
            <wp:docPr id="102459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93553" name=""/>
                    <pic:cNvPicPr/>
                  </pic:nvPicPr>
                  <pic:blipFill>
                    <a:blip r:embed="rId25">
                      <a:extLst>
                        <a:ext uri="{28A0092B-C50C-407E-A947-70E740481C1C}">
                          <a14:useLocalDpi xmlns:a14="http://schemas.microsoft.com/office/drawing/2010/main" val="0"/>
                        </a:ext>
                      </a:extLst>
                    </a:blip>
                    <a:stretch>
                      <a:fillRect/>
                    </a:stretch>
                  </pic:blipFill>
                  <pic:spPr>
                    <a:xfrm>
                      <a:off x="0" y="0"/>
                      <a:ext cx="6858000" cy="4617720"/>
                    </a:xfrm>
                    <a:prstGeom prst="rect">
                      <a:avLst/>
                    </a:prstGeom>
                  </pic:spPr>
                </pic:pic>
              </a:graphicData>
            </a:graphic>
          </wp:anchor>
        </w:drawing>
      </w:r>
      <w:r w:rsidR="00C94C95">
        <w:br w:type="page"/>
      </w:r>
    </w:p>
    <w:p w14:paraId="276431D5" w14:textId="77777777" w:rsidR="0056539C" w:rsidRDefault="0056539C"/>
    <w:p w14:paraId="63115741" w14:textId="77777777" w:rsidR="0056539C" w:rsidRDefault="0056539C" w:rsidP="0056539C">
      <w:pPr>
        <w:pStyle w:val="Heading1"/>
      </w:pPr>
      <w:bookmarkStart w:id="21" w:name="_Toc149164348"/>
      <w:bookmarkStart w:id="22" w:name="_Toc149509675"/>
      <w:r>
        <w:t xml:space="preserve">Vulnerability </w:t>
      </w:r>
      <w:bookmarkEnd w:id="21"/>
      <w:r>
        <w:t>checking</w:t>
      </w:r>
      <w:bookmarkEnd w:id="22"/>
    </w:p>
    <w:p w14:paraId="207332E2" w14:textId="1F2A6A93" w:rsidR="00893FC7" w:rsidRDefault="00893FC7" w:rsidP="00893FC7">
      <w:pPr>
        <w:pStyle w:val="Heading2"/>
      </w:pPr>
      <w:bookmarkStart w:id="23" w:name="_Toc149509676"/>
      <w:r>
        <w:t>Vulnerabilities found using NIKTO</w:t>
      </w:r>
      <w:bookmarkEnd w:id="23"/>
    </w:p>
    <w:p w14:paraId="0CCCE5C7" w14:textId="1CE18281" w:rsidR="00893FC7" w:rsidRDefault="00C94C95" w:rsidP="00C94C95">
      <w:pPr>
        <w:pStyle w:val="ListParagraph"/>
        <w:numPr>
          <w:ilvl w:val="0"/>
          <w:numId w:val="3"/>
        </w:numPr>
      </w:pPr>
      <w:r w:rsidRPr="00C94C95">
        <w:t xml:space="preserve">└─$ </w:t>
      </w:r>
      <w:proofErr w:type="spellStart"/>
      <w:r w:rsidRPr="00C94C95">
        <w:t>nikto</w:t>
      </w:r>
      <w:proofErr w:type="spellEnd"/>
      <w:r w:rsidRPr="00C94C95">
        <w:t xml:space="preserve"> -h sorare.com</w:t>
      </w:r>
    </w:p>
    <w:p w14:paraId="50D212BC" w14:textId="77777777" w:rsidR="00C94C95" w:rsidRDefault="00C94C95" w:rsidP="00C94C95">
      <w:r>
        <w:t xml:space="preserve">- </w:t>
      </w:r>
      <w:proofErr w:type="spellStart"/>
      <w:r>
        <w:t>Nikto</w:t>
      </w:r>
      <w:proofErr w:type="spellEnd"/>
      <w:r>
        <w:t xml:space="preserve"> v2.1.6</w:t>
      </w:r>
    </w:p>
    <w:p w14:paraId="26258BB8" w14:textId="77777777" w:rsidR="00C94C95" w:rsidRDefault="00C94C95" w:rsidP="00C94C95">
      <w:r>
        <w:t>---------------------------------------------------------------------------</w:t>
      </w:r>
    </w:p>
    <w:p w14:paraId="096DC805" w14:textId="77777777" w:rsidR="00C94C95" w:rsidRDefault="00C94C95" w:rsidP="00C94C95">
      <w:r>
        <w:t>+ Target IP:          104.18.33.99</w:t>
      </w:r>
    </w:p>
    <w:p w14:paraId="539F27CE" w14:textId="77777777" w:rsidR="00C94C95" w:rsidRDefault="00C94C95" w:rsidP="00C94C95">
      <w:r>
        <w:t>+ Target Hostname:    sorare.com</w:t>
      </w:r>
    </w:p>
    <w:p w14:paraId="1BC6E853" w14:textId="77777777" w:rsidR="00C94C95" w:rsidRDefault="00C94C95" w:rsidP="00C94C95">
      <w:r>
        <w:t>+ Target Port:        80</w:t>
      </w:r>
    </w:p>
    <w:p w14:paraId="38CB6D81" w14:textId="77777777" w:rsidR="00C94C95" w:rsidRDefault="00C94C95" w:rsidP="00C94C95">
      <w:r>
        <w:t>+ Message:            Multiple IP addresses found: 104.18.33.99, 172.64.154.157</w:t>
      </w:r>
    </w:p>
    <w:p w14:paraId="6F34ADED" w14:textId="77777777" w:rsidR="00C94C95" w:rsidRDefault="00C94C95" w:rsidP="00C94C95">
      <w:r>
        <w:t>+ Start Time:         2023-10-28 08:00:41 (GMT-4)</w:t>
      </w:r>
    </w:p>
    <w:p w14:paraId="5301428D" w14:textId="77777777" w:rsidR="00C94C95" w:rsidRDefault="00C94C95" w:rsidP="00C94C95">
      <w:r>
        <w:t>---------------------------------------------------------------------------</w:t>
      </w:r>
    </w:p>
    <w:p w14:paraId="7262F2F6" w14:textId="77777777" w:rsidR="00C94C95" w:rsidRDefault="00C94C95" w:rsidP="00C94C95">
      <w:r>
        <w:t xml:space="preserve">+ Server: </w:t>
      </w:r>
      <w:proofErr w:type="spellStart"/>
      <w:r>
        <w:t>cloudflare</w:t>
      </w:r>
      <w:proofErr w:type="spellEnd"/>
    </w:p>
    <w:p w14:paraId="590FBC1B" w14:textId="77777777" w:rsidR="00C94C95" w:rsidRDefault="00C94C95" w:rsidP="00C94C95">
      <w:r>
        <w:t>+ The X-XSS-Protection header is not defined. This header can hint to the user agent to protect against some forms o</w:t>
      </w:r>
    </w:p>
    <w:p w14:paraId="4BB031A6" w14:textId="77777777" w:rsidR="00C94C95" w:rsidRDefault="00C94C95" w:rsidP="00C94C95">
      <w:r>
        <w:t>+ Uncommon header 'alt-svc' found, with contents: h3=":443"; ma=86400</w:t>
      </w:r>
    </w:p>
    <w:p w14:paraId="416D7EFA" w14:textId="77777777" w:rsidR="00C94C95" w:rsidRDefault="00C94C95" w:rsidP="00C94C95">
      <w:r>
        <w:t xml:space="preserve">+ The X-Content-Type-Options header is not set. This could allow the user agent to render the content of the site </w:t>
      </w:r>
      <w:proofErr w:type="spellStart"/>
      <w:r>
        <w:t>infferent</w:t>
      </w:r>
      <w:proofErr w:type="spellEnd"/>
      <w:r>
        <w:t xml:space="preserve"> fashion to the MIME type</w:t>
      </w:r>
    </w:p>
    <w:p w14:paraId="20AD1636" w14:textId="77777777" w:rsidR="00C94C95" w:rsidRDefault="00C94C95" w:rsidP="00C94C95">
      <w:r>
        <w:t>+ All CGI directories 'found', use '-C none' to test none</w:t>
      </w:r>
    </w:p>
    <w:p w14:paraId="2B39E3D8" w14:textId="77777777" w:rsidR="00C94C95" w:rsidRDefault="00C94C95" w:rsidP="00C94C95">
      <w:r>
        <w:t xml:space="preserve">+ ERROR: Error limit (20) reached for host, giving up. Last error: opening stream: can't connect (timeout): Transport endpoint is not connected                                                                                         </w:t>
      </w:r>
    </w:p>
    <w:p w14:paraId="66E6A138" w14:textId="77777777" w:rsidR="00C94C95" w:rsidRDefault="00C94C95" w:rsidP="00C94C95">
      <w:r>
        <w:t xml:space="preserve">+ Scan terminated:  19 error(s) and 3 item(s) reported on remote host                                               </w:t>
      </w:r>
    </w:p>
    <w:p w14:paraId="38C3D3AF" w14:textId="4CCFC281" w:rsidR="00C94C95" w:rsidRDefault="00C94C95" w:rsidP="00C94C95">
      <w:r>
        <w:t>+ End Time:           2023-10-2</w:t>
      </w:r>
      <w:r w:rsidR="002B7F6B">
        <w:t>0</w:t>
      </w:r>
      <w:r>
        <w:t xml:space="preserve"> 08:39:29 (GMT-4) (2328 seconds)                                                    </w:t>
      </w:r>
    </w:p>
    <w:p w14:paraId="4B9CC175" w14:textId="77777777" w:rsidR="00C94C95" w:rsidRDefault="00C94C95" w:rsidP="00C94C95">
      <w:r>
        <w:t xml:space="preserve">---------------------------------------------------------------------------                                         </w:t>
      </w:r>
    </w:p>
    <w:p w14:paraId="78901B1C" w14:textId="57B67A06" w:rsidR="00893FC7" w:rsidRDefault="00C94C95" w:rsidP="00C94C95">
      <w:r>
        <w:t xml:space="preserve">+ 1 host(s) tested                                                     </w:t>
      </w:r>
    </w:p>
    <w:p w14:paraId="3183FE7C" w14:textId="77777777" w:rsidR="00893FC7" w:rsidRDefault="00893FC7" w:rsidP="00893FC7"/>
    <w:p w14:paraId="70E60A5F" w14:textId="77777777" w:rsidR="00893FC7" w:rsidRDefault="00893FC7" w:rsidP="00893FC7"/>
    <w:p w14:paraId="6F484066" w14:textId="77777777" w:rsidR="00893FC7" w:rsidRDefault="00893FC7" w:rsidP="00893FC7"/>
    <w:p w14:paraId="1D72A335" w14:textId="77777777" w:rsidR="00893FC7" w:rsidRDefault="00893FC7" w:rsidP="00893FC7"/>
    <w:p w14:paraId="6244F07D" w14:textId="77777777" w:rsidR="00893FC7" w:rsidRDefault="00893FC7" w:rsidP="00893FC7"/>
    <w:p w14:paraId="468D30ED" w14:textId="77777777" w:rsidR="00893FC7" w:rsidRDefault="00893FC7" w:rsidP="00893FC7"/>
    <w:p w14:paraId="0E04F3F5" w14:textId="77777777" w:rsidR="00893FC7" w:rsidRPr="00893FC7" w:rsidRDefault="00893FC7" w:rsidP="00893FC7"/>
    <w:p w14:paraId="7DFFC982" w14:textId="7E63E802" w:rsidR="00893FC7" w:rsidRDefault="00893FC7" w:rsidP="00893FC7">
      <w:pPr>
        <w:pStyle w:val="Heading2"/>
      </w:pPr>
      <w:bookmarkStart w:id="24" w:name="_Toc149509677"/>
      <w:r>
        <w:t xml:space="preserve">Vulnerabilities found using </w:t>
      </w:r>
      <w:proofErr w:type="spellStart"/>
      <w:r>
        <w:t>rapidscan</w:t>
      </w:r>
      <w:bookmarkEnd w:id="24"/>
      <w:proofErr w:type="spellEnd"/>
    </w:p>
    <w:p w14:paraId="1C87EE13" w14:textId="54BDAF98" w:rsidR="00922E8E" w:rsidRDefault="00922E8E" w:rsidP="00922E8E">
      <w:pPr>
        <w:pStyle w:val="ListParagraph"/>
        <w:numPr>
          <w:ilvl w:val="0"/>
          <w:numId w:val="3"/>
        </w:numPr>
      </w:pPr>
      <w:r w:rsidRPr="00922E8E">
        <w:t>└─</w:t>
      </w:r>
      <w:proofErr w:type="gramStart"/>
      <w:r w:rsidRPr="00922E8E">
        <w:t># .</w:t>
      </w:r>
      <w:proofErr w:type="gramEnd"/>
      <w:r w:rsidRPr="00922E8E">
        <w:t>/</w:t>
      </w:r>
      <w:proofErr w:type="spellStart"/>
      <w:r w:rsidRPr="00922E8E">
        <w:t>rapidscan</w:t>
      </w:r>
      <w:proofErr w:type="spellEnd"/>
      <w:r w:rsidRPr="00922E8E">
        <w:t xml:space="preserve">    </w:t>
      </w:r>
    </w:p>
    <w:p w14:paraId="6943A45D" w14:textId="7EBA7806" w:rsidR="00922E8E" w:rsidRPr="00922E8E" w:rsidRDefault="00922E8E" w:rsidP="00922E8E">
      <w:pPr>
        <w:pStyle w:val="ListParagraph"/>
        <w:numPr>
          <w:ilvl w:val="0"/>
          <w:numId w:val="3"/>
        </w:numPr>
      </w:pPr>
      <w:r w:rsidRPr="00922E8E">
        <w:rPr>
          <w:noProof/>
        </w:rPr>
        <w:drawing>
          <wp:anchor distT="0" distB="0" distL="114300" distR="114300" simplePos="0" relativeHeight="251660800" behindDoc="0" locked="0" layoutInCell="1" allowOverlap="1" wp14:anchorId="6A61BB2B" wp14:editId="0CDEA4FF">
            <wp:simplePos x="0" y="0"/>
            <wp:positionH relativeFrom="margin">
              <wp:align>right</wp:align>
            </wp:positionH>
            <wp:positionV relativeFrom="paragraph">
              <wp:posOffset>312420</wp:posOffset>
            </wp:positionV>
            <wp:extent cx="6858000" cy="1289685"/>
            <wp:effectExtent l="0" t="0" r="0" b="5715"/>
            <wp:wrapTopAndBottom/>
            <wp:docPr id="7448574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400"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858000" cy="1289685"/>
                    </a:xfrm>
                    <a:prstGeom prst="rect">
                      <a:avLst/>
                    </a:prstGeom>
                  </pic:spPr>
                </pic:pic>
              </a:graphicData>
            </a:graphic>
          </wp:anchor>
        </w:drawing>
      </w:r>
      <w:r w:rsidRPr="00922E8E">
        <w:t>└─</w:t>
      </w:r>
      <w:proofErr w:type="gramStart"/>
      <w:r w:rsidRPr="00922E8E">
        <w:t># .</w:t>
      </w:r>
      <w:proofErr w:type="gramEnd"/>
      <w:r w:rsidRPr="00922E8E">
        <w:t>/rapidscan.py sorare.com</w:t>
      </w:r>
    </w:p>
    <w:p w14:paraId="0E26203A" w14:textId="5184F710" w:rsidR="00FD4B2B" w:rsidRPr="00FD4B2B" w:rsidRDefault="00FD4B2B" w:rsidP="00FD4B2B"/>
    <w:p w14:paraId="5F02AB2E" w14:textId="3C5079FA" w:rsidR="00CA7A01" w:rsidRDefault="004D00F7" w:rsidP="004D00F7">
      <w:pPr>
        <w:pStyle w:val="ListParagraph"/>
        <w:numPr>
          <w:ilvl w:val="0"/>
          <w:numId w:val="8"/>
        </w:numPr>
      </w:pPr>
      <w:r w:rsidRPr="007D6BE8">
        <w:rPr>
          <w:noProof/>
        </w:rPr>
        <w:drawing>
          <wp:anchor distT="0" distB="0" distL="114300" distR="114300" simplePos="0" relativeHeight="251664896" behindDoc="0" locked="0" layoutInCell="1" allowOverlap="1" wp14:anchorId="09462E06" wp14:editId="2EF4EC03">
            <wp:simplePos x="0" y="0"/>
            <wp:positionH relativeFrom="margin">
              <wp:align>right</wp:align>
            </wp:positionH>
            <wp:positionV relativeFrom="paragraph">
              <wp:posOffset>248285</wp:posOffset>
            </wp:positionV>
            <wp:extent cx="6858000" cy="1669415"/>
            <wp:effectExtent l="0" t="0" r="0" b="6985"/>
            <wp:wrapTopAndBottom/>
            <wp:docPr id="682737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37510" name=""/>
                    <pic:cNvPicPr/>
                  </pic:nvPicPr>
                  <pic:blipFill>
                    <a:blip r:embed="rId27">
                      <a:extLst>
                        <a:ext uri="{28A0092B-C50C-407E-A947-70E740481C1C}">
                          <a14:useLocalDpi xmlns:a14="http://schemas.microsoft.com/office/drawing/2010/main" val="0"/>
                        </a:ext>
                      </a:extLst>
                    </a:blip>
                    <a:stretch>
                      <a:fillRect/>
                    </a:stretch>
                  </pic:blipFill>
                  <pic:spPr>
                    <a:xfrm>
                      <a:off x="0" y="0"/>
                      <a:ext cx="6858000" cy="1669415"/>
                    </a:xfrm>
                    <a:prstGeom prst="rect">
                      <a:avLst/>
                    </a:prstGeom>
                  </pic:spPr>
                </pic:pic>
              </a:graphicData>
            </a:graphic>
          </wp:anchor>
        </w:drawing>
      </w:r>
      <w:r>
        <w:t>Vulnerability title – webserver vulnerable to MS010-070</w:t>
      </w:r>
    </w:p>
    <w:p w14:paraId="6EB442D2" w14:textId="1FE16F43" w:rsidR="004D00F7" w:rsidRDefault="004D00F7" w:rsidP="004D00F7">
      <w:pPr>
        <w:pStyle w:val="ListParagraph"/>
        <w:numPr>
          <w:ilvl w:val="0"/>
          <w:numId w:val="7"/>
        </w:numPr>
      </w:pPr>
      <w:r>
        <w:t>Vulnerability threat level</w:t>
      </w:r>
    </w:p>
    <w:p w14:paraId="7CF71664" w14:textId="0322C376" w:rsidR="004D00F7" w:rsidRDefault="004D00F7" w:rsidP="004D00F7">
      <w:pPr>
        <w:pStyle w:val="ListParagraph"/>
        <w:numPr>
          <w:ilvl w:val="1"/>
          <w:numId w:val="7"/>
        </w:numPr>
      </w:pPr>
      <w:r>
        <w:t>High</w:t>
      </w:r>
    </w:p>
    <w:p w14:paraId="3A7BC058" w14:textId="77777777" w:rsidR="004D00F7" w:rsidRDefault="004D00F7" w:rsidP="004D00F7">
      <w:pPr>
        <w:pStyle w:val="ListParagraph"/>
        <w:numPr>
          <w:ilvl w:val="0"/>
          <w:numId w:val="7"/>
        </w:numPr>
      </w:pPr>
      <w:r>
        <w:t xml:space="preserve">Vulnerability description </w:t>
      </w:r>
    </w:p>
    <w:p w14:paraId="2487F3ED" w14:textId="5F13237F" w:rsidR="004D00F7" w:rsidRDefault="004D00F7" w:rsidP="004D00F7">
      <w:pPr>
        <w:pStyle w:val="ListParagraph"/>
        <w:numPr>
          <w:ilvl w:val="1"/>
          <w:numId w:val="7"/>
        </w:numPr>
      </w:pPr>
      <w:r w:rsidRPr="004D00F7">
        <w:t xml:space="preserve">An attacker who successfully exploited this vulnerability could read data, such as the view state, which was encrypted by the server. This vulnerability can also be used for data tampering, which, if successfully exploited, could be used to </w:t>
      </w:r>
      <w:proofErr w:type="gramStart"/>
      <w:r w:rsidRPr="004D00F7">
        <w:t>decrypt</w:t>
      </w:r>
      <w:proofErr w:type="gramEnd"/>
      <w:r w:rsidRPr="004D00F7">
        <w:t xml:space="preserve"> and tamper with the data encrypted by the server</w:t>
      </w:r>
    </w:p>
    <w:p w14:paraId="52FD0D0A" w14:textId="77777777" w:rsidR="004D00F7" w:rsidRDefault="004D00F7" w:rsidP="004D00F7">
      <w:pPr>
        <w:pStyle w:val="ListParagraph"/>
        <w:numPr>
          <w:ilvl w:val="0"/>
          <w:numId w:val="7"/>
        </w:numPr>
      </w:pPr>
      <w:r w:rsidRPr="004D00F7">
        <w:t xml:space="preserve">Impact assessment </w:t>
      </w:r>
    </w:p>
    <w:p w14:paraId="0609146E" w14:textId="21F87068" w:rsidR="004D00F7" w:rsidRDefault="004D00F7" w:rsidP="004D00F7">
      <w:pPr>
        <w:pStyle w:val="ListParagraph"/>
        <w:numPr>
          <w:ilvl w:val="1"/>
          <w:numId w:val="7"/>
        </w:numPr>
      </w:pPr>
      <w:r w:rsidRPr="004D00F7">
        <w:t>The impact of this vulnerability is assessed as high, as it allows unauthorized access to encrypted data and potential data tampering.</w:t>
      </w:r>
    </w:p>
    <w:p w14:paraId="7577F476" w14:textId="77777777" w:rsidR="004D00F7" w:rsidRPr="004D00F7" w:rsidRDefault="004D00F7" w:rsidP="004D00F7">
      <w:pPr>
        <w:pStyle w:val="ListParagraph"/>
        <w:numPr>
          <w:ilvl w:val="0"/>
          <w:numId w:val="7"/>
        </w:numPr>
      </w:pPr>
      <w:r w:rsidRPr="004D00F7">
        <w:t>Affected components</w:t>
      </w:r>
    </w:p>
    <w:p w14:paraId="03315DFA" w14:textId="27C693D1" w:rsidR="004D00F7" w:rsidRDefault="004D00F7" w:rsidP="004D00F7">
      <w:pPr>
        <w:pStyle w:val="ListParagraph"/>
        <w:numPr>
          <w:ilvl w:val="1"/>
          <w:numId w:val="7"/>
        </w:numPr>
      </w:pPr>
      <w:r w:rsidRPr="004D00F7">
        <w:t>The webserver is the affected component in this vulnerability</w:t>
      </w:r>
    </w:p>
    <w:p w14:paraId="0D8CB4C6" w14:textId="6F2C119F" w:rsidR="004D00F7" w:rsidRDefault="004D00F7" w:rsidP="004D00F7">
      <w:pPr>
        <w:pStyle w:val="ListParagraph"/>
        <w:numPr>
          <w:ilvl w:val="0"/>
          <w:numId w:val="7"/>
        </w:numPr>
      </w:pPr>
      <w:r>
        <w:t>Proposed mitigation or fix</w:t>
      </w:r>
    </w:p>
    <w:p w14:paraId="1715A8F5" w14:textId="72C1BD6B" w:rsidR="004D00F7" w:rsidRDefault="004D00F7" w:rsidP="004D00F7">
      <w:pPr>
        <w:pStyle w:val="ListParagraph"/>
        <w:numPr>
          <w:ilvl w:val="1"/>
          <w:numId w:val="7"/>
        </w:numPr>
      </w:pPr>
      <w:r w:rsidRPr="004D00F7">
        <w:t>Microsoft has released a set of patches on their website to mitigate this issue. The information required to fix this vulnerability can be inferred from this resource.</w:t>
      </w:r>
    </w:p>
    <w:p w14:paraId="1161287A" w14:textId="77777777" w:rsidR="003220B7" w:rsidRDefault="003220B7" w:rsidP="003220B7"/>
    <w:p w14:paraId="0A8F307F" w14:textId="77777777" w:rsidR="004D00F7" w:rsidRDefault="004D00F7" w:rsidP="004D00F7">
      <w:pPr>
        <w:pStyle w:val="ListParagraph"/>
      </w:pPr>
    </w:p>
    <w:p w14:paraId="1137862A" w14:textId="737D878B" w:rsidR="004D00F7" w:rsidRDefault="004D00F7" w:rsidP="004D00F7">
      <w:pPr>
        <w:pStyle w:val="ListParagraph"/>
        <w:numPr>
          <w:ilvl w:val="0"/>
          <w:numId w:val="8"/>
        </w:numPr>
      </w:pPr>
      <w:bookmarkStart w:id="25" w:name="_Hlk149420992"/>
      <w:r w:rsidRPr="00CA7A01">
        <w:rPr>
          <w:noProof/>
        </w:rPr>
        <w:lastRenderedPageBreak/>
        <w:drawing>
          <wp:anchor distT="0" distB="0" distL="114300" distR="114300" simplePos="0" relativeHeight="251662848" behindDoc="0" locked="0" layoutInCell="1" allowOverlap="1" wp14:anchorId="543521FF" wp14:editId="622BE4D3">
            <wp:simplePos x="0" y="0"/>
            <wp:positionH relativeFrom="margin">
              <wp:align>right</wp:align>
            </wp:positionH>
            <wp:positionV relativeFrom="paragraph">
              <wp:posOffset>213572</wp:posOffset>
            </wp:positionV>
            <wp:extent cx="6858000" cy="1648460"/>
            <wp:effectExtent l="0" t="0" r="0" b="8890"/>
            <wp:wrapTopAndBottom/>
            <wp:docPr id="20106972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97205" name="Picture 1" descr="A screen 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58000" cy="1648460"/>
                    </a:xfrm>
                    <a:prstGeom prst="rect">
                      <a:avLst/>
                    </a:prstGeom>
                  </pic:spPr>
                </pic:pic>
              </a:graphicData>
            </a:graphic>
          </wp:anchor>
        </w:drawing>
      </w:r>
      <w:r>
        <w:t>Vulnerability title</w:t>
      </w:r>
      <w:bookmarkEnd w:id="25"/>
      <w:r>
        <w:t xml:space="preserve"> - vulnerable to </w:t>
      </w:r>
      <w:proofErr w:type="spellStart"/>
      <w:r>
        <w:t>slowloris</w:t>
      </w:r>
      <w:proofErr w:type="spellEnd"/>
      <w:r>
        <w:t xml:space="preserve"> denial of service </w:t>
      </w:r>
    </w:p>
    <w:p w14:paraId="1A22B3A1" w14:textId="77777777" w:rsidR="004D00F7" w:rsidRDefault="004D00F7" w:rsidP="004D00F7">
      <w:pPr>
        <w:pStyle w:val="ListParagraph"/>
        <w:numPr>
          <w:ilvl w:val="0"/>
          <w:numId w:val="9"/>
        </w:numPr>
      </w:pPr>
      <w:bookmarkStart w:id="26" w:name="_Hlk149248124"/>
      <w:r>
        <w:t xml:space="preserve">Vulnerability threat level </w:t>
      </w:r>
    </w:p>
    <w:bookmarkEnd w:id="26"/>
    <w:p w14:paraId="4051EE12" w14:textId="77777777" w:rsidR="004D00F7" w:rsidRDefault="004D00F7" w:rsidP="004D00F7">
      <w:pPr>
        <w:pStyle w:val="ListParagraph"/>
        <w:numPr>
          <w:ilvl w:val="1"/>
          <w:numId w:val="9"/>
        </w:numPr>
      </w:pPr>
      <w:r>
        <w:t>Critical</w:t>
      </w:r>
    </w:p>
    <w:p w14:paraId="2227066D" w14:textId="77777777" w:rsidR="004D00F7" w:rsidRDefault="004D00F7" w:rsidP="004D00F7">
      <w:pPr>
        <w:pStyle w:val="ListParagraph"/>
        <w:numPr>
          <w:ilvl w:val="0"/>
          <w:numId w:val="9"/>
        </w:numPr>
      </w:pPr>
      <w:r>
        <w:t>Vulnerability description</w:t>
      </w:r>
    </w:p>
    <w:p w14:paraId="4E2E4DED" w14:textId="77777777" w:rsidR="004D00F7" w:rsidRDefault="004D00F7" w:rsidP="004D00F7">
      <w:pPr>
        <w:pStyle w:val="ListParagraph"/>
        <w:numPr>
          <w:ilvl w:val="1"/>
          <w:numId w:val="9"/>
        </w:numPr>
      </w:pPr>
      <w:r w:rsidRPr="005D0BDF">
        <w:t>This attack works by opening multiple simultaneous connections to the web server and it keeps them alive as long as possible by continuously sending partial HTTP requests, which never get completed. They easily slip through IDS by sending partial requests.</w:t>
      </w:r>
    </w:p>
    <w:p w14:paraId="61705E21" w14:textId="77777777" w:rsidR="004D00F7" w:rsidRDefault="004D00F7" w:rsidP="004D00F7">
      <w:pPr>
        <w:pStyle w:val="ListParagraph"/>
        <w:numPr>
          <w:ilvl w:val="0"/>
          <w:numId w:val="9"/>
        </w:numPr>
      </w:pPr>
      <w:r>
        <w:t xml:space="preserve">Affected components </w:t>
      </w:r>
    </w:p>
    <w:p w14:paraId="2ED7FA72" w14:textId="77777777" w:rsidR="004D00F7" w:rsidRDefault="004D00F7" w:rsidP="004D00F7">
      <w:pPr>
        <w:pStyle w:val="ListParagraph"/>
        <w:numPr>
          <w:ilvl w:val="1"/>
          <w:numId w:val="9"/>
        </w:numPr>
      </w:pPr>
      <w:r>
        <w:t xml:space="preserve"> affects web servers, could include a wide range if web server software’s</w:t>
      </w:r>
    </w:p>
    <w:p w14:paraId="2EAFB4D1" w14:textId="77777777" w:rsidR="004D00F7" w:rsidRDefault="004D00F7" w:rsidP="004D00F7">
      <w:pPr>
        <w:pStyle w:val="ListParagraph"/>
        <w:numPr>
          <w:ilvl w:val="0"/>
          <w:numId w:val="9"/>
        </w:numPr>
      </w:pPr>
      <w:r>
        <w:t xml:space="preserve">Impact assessment </w:t>
      </w:r>
    </w:p>
    <w:p w14:paraId="25B881C1" w14:textId="77777777" w:rsidR="004D00F7" w:rsidRDefault="004D00F7" w:rsidP="004D00F7">
      <w:pPr>
        <w:pStyle w:val="ListParagraph"/>
        <w:numPr>
          <w:ilvl w:val="1"/>
          <w:numId w:val="9"/>
        </w:numPr>
      </w:pPr>
      <w:r>
        <w:t xml:space="preserve"> </w:t>
      </w:r>
      <w:r w:rsidRPr="005D0BDF">
        <w:t>it can effectively deny legitimate users access to the targeted web server, disrupt services, and potentially lead to significant downtime.</w:t>
      </w:r>
    </w:p>
    <w:p w14:paraId="32569C0F" w14:textId="48F44E86" w:rsidR="004D00F7" w:rsidRDefault="004D00F7" w:rsidP="004D00F7">
      <w:pPr>
        <w:pStyle w:val="ListParagraph"/>
        <w:numPr>
          <w:ilvl w:val="0"/>
          <w:numId w:val="9"/>
        </w:numPr>
      </w:pPr>
      <w:r>
        <w:t xml:space="preserve">How an attack could be carried out </w:t>
      </w:r>
    </w:p>
    <w:p w14:paraId="3FADC836" w14:textId="77777777" w:rsidR="004D00F7" w:rsidRDefault="004D00F7" w:rsidP="004D00F7">
      <w:pPr>
        <w:pStyle w:val="ListParagraph"/>
        <w:numPr>
          <w:ilvl w:val="1"/>
          <w:numId w:val="9"/>
        </w:numPr>
      </w:pPr>
      <w:r w:rsidRPr="005D0BDF">
        <w:t>Establish multiple simultaneous connections to the target web server.</w:t>
      </w:r>
    </w:p>
    <w:p w14:paraId="08E69484" w14:textId="05BA6CAD" w:rsidR="004D00F7" w:rsidRDefault="004D00F7" w:rsidP="004D00F7">
      <w:pPr>
        <w:pStyle w:val="ListParagraph"/>
        <w:numPr>
          <w:ilvl w:val="1"/>
          <w:numId w:val="9"/>
        </w:numPr>
      </w:pPr>
      <w:r w:rsidRPr="005D0BDF">
        <w:t>Keep these connections open by sending partial HTTP requests that are never completed.</w:t>
      </w:r>
    </w:p>
    <w:p w14:paraId="10DC37B7" w14:textId="11827352" w:rsidR="004D00F7" w:rsidRDefault="004D00F7" w:rsidP="004D00F7">
      <w:pPr>
        <w:pStyle w:val="ListParagraph"/>
        <w:numPr>
          <w:ilvl w:val="1"/>
          <w:numId w:val="9"/>
        </w:numPr>
      </w:pPr>
      <w:r w:rsidRPr="005D0BDF">
        <w:t>Continuously maintain these connections to exhaust server resources.</w:t>
      </w:r>
    </w:p>
    <w:p w14:paraId="6B521DF3" w14:textId="397A66A7" w:rsidR="004D00F7" w:rsidRDefault="004D00F7" w:rsidP="004D00F7">
      <w:pPr>
        <w:pStyle w:val="ListParagraph"/>
        <w:numPr>
          <w:ilvl w:val="0"/>
          <w:numId w:val="9"/>
        </w:numPr>
      </w:pPr>
      <w:r>
        <w:t xml:space="preserve">Proposed mitigation or fix – </w:t>
      </w:r>
    </w:p>
    <w:p w14:paraId="4853F581" w14:textId="68DFB864" w:rsidR="004D00F7" w:rsidRDefault="004D00F7" w:rsidP="004D00F7">
      <w:pPr>
        <w:pStyle w:val="ListParagraph"/>
        <w:numPr>
          <w:ilvl w:val="1"/>
          <w:numId w:val="9"/>
        </w:numPr>
      </w:pPr>
      <w:r>
        <w:t>Implementation of rate limiting to limit the number of concurrent connections from a single Ip address.</w:t>
      </w:r>
    </w:p>
    <w:p w14:paraId="57FE2403" w14:textId="37DA7542" w:rsidR="004D00F7" w:rsidRDefault="004D00F7" w:rsidP="004D00F7">
      <w:pPr>
        <w:pStyle w:val="ListParagraph"/>
        <w:numPr>
          <w:ilvl w:val="1"/>
          <w:numId w:val="9"/>
        </w:numPr>
      </w:pPr>
      <w:r>
        <w:t>Implementing intrusion detection and prevention systems</w:t>
      </w:r>
    </w:p>
    <w:p w14:paraId="4BB8723D" w14:textId="010950A2" w:rsidR="004D00F7" w:rsidRDefault="004D00F7" w:rsidP="004D00F7">
      <w:pPr>
        <w:pStyle w:val="ListParagraph"/>
        <w:numPr>
          <w:ilvl w:val="1"/>
          <w:numId w:val="9"/>
        </w:numPr>
      </w:pPr>
      <w:r>
        <w:t>Distribute traffic across multiple servers to reduce the impact of these type of attacks</w:t>
      </w:r>
    </w:p>
    <w:p w14:paraId="1F7F4EA4" w14:textId="77777777" w:rsidR="003220B7" w:rsidRDefault="003220B7" w:rsidP="003220B7"/>
    <w:p w14:paraId="57D2C852" w14:textId="77777777" w:rsidR="003220B7" w:rsidRDefault="003220B7" w:rsidP="003220B7"/>
    <w:p w14:paraId="7774BE9B" w14:textId="77777777" w:rsidR="003220B7" w:rsidRDefault="003220B7" w:rsidP="003220B7"/>
    <w:p w14:paraId="15C068BC" w14:textId="77777777" w:rsidR="003220B7" w:rsidRDefault="003220B7" w:rsidP="003220B7"/>
    <w:p w14:paraId="450AF0AD" w14:textId="77777777" w:rsidR="003220B7" w:rsidRDefault="003220B7" w:rsidP="003220B7"/>
    <w:p w14:paraId="131127FB" w14:textId="77777777" w:rsidR="003220B7" w:rsidRDefault="003220B7" w:rsidP="003220B7"/>
    <w:p w14:paraId="334D0901" w14:textId="77777777" w:rsidR="003220B7" w:rsidRDefault="003220B7" w:rsidP="003220B7"/>
    <w:p w14:paraId="366E016C" w14:textId="77777777" w:rsidR="003220B7" w:rsidRDefault="003220B7" w:rsidP="003220B7"/>
    <w:p w14:paraId="766C944E" w14:textId="77777777" w:rsidR="003220B7" w:rsidRDefault="003220B7" w:rsidP="003220B7"/>
    <w:p w14:paraId="2A8A68D0" w14:textId="77777777" w:rsidR="003220B7" w:rsidRDefault="003220B7" w:rsidP="003220B7"/>
    <w:p w14:paraId="7EAC4A3F" w14:textId="5D3B33F0" w:rsidR="004D00F7" w:rsidRDefault="004D00F7" w:rsidP="004D00F7">
      <w:pPr>
        <w:pStyle w:val="ListParagraph"/>
        <w:numPr>
          <w:ilvl w:val="0"/>
          <w:numId w:val="8"/>
        </w:numPr>
      </w:pPr>
      <w:r>
        <w:lastRenderedPageBreak/>
        <w:t>Vulnerability title – vulnerabilities reported in SSL scans</w:t>
      </w:r>
    </w:p>
    <w:p w14:paraId="6DAAF12A" w14:textId="43446789" w:rsidR="004D00F7" w:rsidRDefault="00E72BB4" w:rsidP="004D00F7">
      <w:pPr>
        <w:pStyle w:val="ListParagraph"/>
        <w:numPr>
          <w:ilvl w:val="0"/>
          <w:numId w:val="10"/>
        </w:numPr>
      </w:pPr>
      <w:r w:rsidRPr="00CA7A01">
        <w:rPr>
          <w:noProof/>
        </w:rPr>
        <w:drawing>
          <wp:anchor distT="0" distB="0" distL="114300" distR="114300" simplePos="0" relativeHeight="251663872" behindDoc="0" locked="0" layoutInCell="1" allowOverlap="1" wp14:anchorId="42F79029" wp14:editId="48F66106">
            <wp:simplePos x="0" y="0"/>
            <wp:positionH relativeFrom="margin">
              <wp:align>right</wp:align>
            </wp:positionH>
            <wp:positionV relativeFrom="paragraph">
              <wp:posOffset>156210</wp:posOffset>
            </wp:positionV>
            <wp:extent cx="6858000" cy="1433830"/>
            <wp:effectExtent l="0" t="0" r="0" b="0"/>
            <wp:wrapTopAndBottom/>
            <wp:docPr id="7528812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81243" name="Picture 1" descr="A screen 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858000" cy="1433830"/>
                    </a:xfrm>
                    <a:prstGeom prst="rect">
                      <a:avLst/>
                    </a:prstGeom>
                  </pic:spPr>
                </pic:pic>
              </a:graphicData>
            </a:graphic>
          </wp:anchor>
        </w:drawing>
      </w:r>
      <w:r w:rsidR="004D00F7">
        <w:t>Vulnerability threat level</w:t>
      </w:r>
    </w:p>
    <w:p w14:paraId="53EEAD1B" w14:textId="50CC576B" w:rsidR="004D00F7" w:rsidRDefault="004D00F7" w:rsidP="004D00F7">
      <w:pPr>
        <w:pStyle w:val="ListParagraph"/>
        <w:numPr>
          <w:ilvl w:val="1"/>
          <w:numId w:val="10"/>
        </w:numPr>
      </w:pPr>
      <w:r>
        <w:t>Medium</w:t>
      </w:r>
    </w:p>
    <w:p w14:paraId="1C27C92E" w14:textId="77777777" w:rsidR="004D00F7" w:rsidRDefault="004D00F7" w:rsidP="004D00F7">
      <w:pPr>
        <w:pStyle w:val="ListParagraph"/>
        <w:numPr>
          <w:ilvl w:val="0"/>
          <w:numId w:val="10"/>
        </w:numPr>
      </w:pPr>
      <w:r>
        <w:t>Vulnerability description</w:t>
      </w:r>
    </w:p>
    <w:p w14:paraId="2F49557D" w14:textId="0DA44A95" w:rsidR="004D00F7" w:rsidRDefault="004D00F7" w:rsidP="004D00F7">
      <w:pPr>
        <w:pStyle w:val="ListParagraph"/>
        <w:numPr>
          <w:ilvl w:val="1"/>
          <w:numId w:val="10"/>
        </w:numPr>
      </w:pPr>
      <w:r>
        <w:t xml:space="preserve">SSL related vulnerabilities break the confidentiality factor. An attacker may perform a </w:t>
      </w:r>
      <w:proofErr w:type="spellStart"/>
      <w:r>
        <w:t>MiTM</w:t>
      </w:r>
      <w:proofErr w:type="spellEnd"/>
      <w:r>
        <w:t xml:space="preserve"> attack, interpreting and eavesdrop the communication.</w:t>
      </w:r>
    </w:p>
    <w:p w14:paraId="430E907B" w14:textId="77777777" w:rsidR="00E72BB4" w:rsidRDefault="00E72BB4" w:rsidP="00E72BB4">
      <w:pPr>
        <w:pStyle w:val="ListParagraph"/>
        <w:numPr>
          <w:ilvl w:val="0"/>
          <w:numId w:val="10"/>
        </w:numPr>
      </w:pPr>
      <w:r w:rsidRPr="00E72BB4">
        <w:t xml:space="preserve">Affected components </w:t>
      </w:r>
    </w:p>
    <w:p w14:paraId="52CC7ED1" w14:textId="6F7DAACE" w:rsidR="00E72BB4" w:rsidRDefault="00E72BB4" w:rsidP="00E72BB4">
      <w:pPr>
        <w:pStyle w:val="ListParagraph"/>
        <w:numPr>
          <w:ilvl w:val="1"/>
          <w:numId w:val="10"/>
        </w:numPr>
      </w:pPr>
      <w:r w:rsidRPr="00E72BB4">
        <w:t>SSL and TLS libraries and the communication channels using them</w:t>
      </w:r>
    </w:p>
    <w:p w14:paraId="5EF822F5" w14:textId="2E34FF76" w:rsidR="004D00F7" w:rsidRDefault="004D00F7" w:rsidP="004D00F7">
      <w:pPr>
        <w:pStyle w:val="ListParagraph"/>
        <w:numPr>
          <w:ilvl w:val="0"/>
          <w:numId w:val="10"/>
        </w:numPr>
      </w:pPr>
      <w:r>
        <w:t>Proposed mitigation or fix</w:t>
      </w:r>
    </w:p>
    <w:p w14:paraId="771771AA" w14:textId="52846F49" w:rsidR="004D00F7" w:rsidRDefault="004D00F7" w:rsidP="004D00F7">
      <w:pPr>
        <w:pStyle w:val="ListParagraph"/>
        <w:numPr>
          <w:ilvl w:val="1"/>
          <w:numId w:val="10"/>
        </w:numPr>
      </w:pPr>
      <w:r>
        <w:t xml:space="preserve">Proper implementation and upgraded version of SSL and TLS libraries </w:t>
      </w:r>
      <w:r w:rsidR="00E72BB4" w:rsidRPr="00E72BB4">
        <w:t>to address and eliminate the reported vulnerabilities</w:t>
      </w:r>
      <w:r w:rsidR="00E72BB4">
        <w:t>.</w:t>
      </w:r>
    </w:p>
    <w:p w14:paraId="301ADC4A" w14:textId="77777777" w:rsidR="003220B7" w:rsidRDefault="003220B7" w:rsidP="003220B7"/>
    <w:p w14:paraId="55581D06" w14:textId="77777777" w:rsidR="00E72BB4" w:rsidRDefault="00E72BB4" w:rsidP="00E72BB4">
      <w:pPr>
        <w:pStyle w:val="ListParagraph"/>
        <w:numPr>
          <w:ilvl w:val="0"/>
          <w:numId w:val="8"/>
        </w:numPr>
      </w:pPr>
      <w:r w:rsidRPr="00CA7A01">
        <w:rPr>
          <w:noProof/>
        </w:rPr>
        <w:drawing>
          <wp:anchor distT="0" distB="0" distL="114300" distR="114300" simplePos="0" relativeHeight="251661824" behindDoc="0" locked="0" layoutInCell="1" allowOverlap="1" wp14:anchorId="58D4FEBA" wp14:editId="546C84B5">
            <wp:simplePos x="0" y="0"/>
            <wp:positionH relativeFrom="margin">
              <wp:posOffset>-59055</wp:posOffset>
            </wp:positionH>
            <wp:positionV relativeFrom="paragraph">
              <wp:posOffset>286596</wp:posOffset>
            </wp:positionV>
            <wp:extent cx="6858000" cy="1339850"/>
            <wp:effectExtent l="0" t="0" r="0" b="0"/>
            <wp:wrapTopAndBottom/>
            <wp:docPr id="60202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24259" name=""/>
                    <pic:cNvPicPr/>
                  </pic:nvPicPr>
                  <pic:blipFill>
                    <a:blip r:embed="rId30">
                      <a:extLst>
                        <a:ext uri="{28A0092B-C50C-407E-A947-70E740481C1C}">
                          <a14:useLocalDpi xmlns:a14="http://schemas.microsoft.com/office/drawing/2010/main" val="0"/>
                        </a:ext>
                      </a:extLst>
                    </a:blip>
                    <a:stretch>
                      <a:fillRect/>
                    </a:stretch>
                  </pic:blipFill>
                  <pic:spPr>
                    <a:xfrm>
                      <a:off x="0" y="0"/>
                      <a:ext cx="6858000" cy="1339850"/>
                    </a:xfrm>
                    <a:prstGeom prst="rect">
                      <a:avLst/>
                    </a:prstGeom>
                  </pic:spPr>
                </pic:pic>
              </a:graphicData>
            </a:graphic>
          </wp:anchor>
        </w:drawing>
      </w:r>
      <w:r w:rsidRPr="00E72BB4">
        <w:t>Vulnerability title</w:t>
      </w:r>
      <w:r>
        <w:t xml:space="preserve"> – webserver is outdated</w:t>
      </w:r>
    </w:p>
    <w:p w14:paraId="55BCE238" w14:textId="77777777" w:rsidR="00E72BB4" w:rsidRDefault="00E72BB4" w:rsidP="00E72BB4">
      <w:pPr>
        <w:pStyle w:val="ListParagraph"/>
      </w:pPr>
    </w:p>
    <w:p w14:paraId="7B7E6880" w14:textId="41DCFC03" w:rsidR="00E72BB4" w:rsidRDefault="00E72BB4" w:rsidP="00E72BB4">
      <w:pPr>
        <w:pStyle w:val="ListParagraph"/>
        <w:numPr>
          <w:ilvl w:val="0"/>
          <w:numId w:val="11"/>
        </w:numPr>
      </w:pPr>
      <w:r w:rsidRPr="00E72BB4">
        <w:t>Vulnerability threat level</w:t>
      </w:r>
    </w:p>
    <w:p w14:paraId="0CB38702" w14:textId="59782AB4" w:rsidR="00E72BB4" w:rsidRDefault="00E72BB4" w:rsidP="00E72BB4">
      <w:pPr>
        <w:pStyle w:val="ListParagraph"/>
        <w:numPr>
          <w:ilvl w:val="1"/>
          <w:numId w:val="11"/>
        </w:numPr>
      </w:pPr>
      <w:r>
        <w:t>High</w:t>
      </w:r>
    </w:p>
    <w:p w14:paraId="0EE22608" w14:textId="77777777" w:rsidR="00E72BB4" w:rsidRDefault="00E72BB4" w:rsidP="00E72BB4">
      <w:pPr>
        <w:pStyle w:val="ListParagraph"/>
        <w:numPr>
          <w:ilvl w:val="0"/>
          <w:numId w:val="11"/>
        </w:numPr>
      </w:pPr>
      <w:r w:rsidRPr="00E72BB4">
        <w:t>Vulnerability description</w:t>
      </w:r>
    </w:p>
    <w:p w14:paraId="52044D10" w14:textId="77777777" w:rsidR="00E72BB4" w:rsidRDefault="00E72BB4" w:rsidP="00E72BB4">
      <w:pPr>
        <w:pStyle w:val="ListParagraph"/>
        <w:numPr>
          <w:ilvl w:val="1"/>
          <w:numId w:val="11"/>
        </w:numPr>
      </w:pPr>
      <w:r>
        <w:t>Any outdated web server may contain multiple vulnerabilities as their support would have been ended. An attacker may make use of such an opportunity to leverage attacks</w:t>
      </w:r>
    </w:p>
    <w:p w14:paraId="5447C7B0" w14:textId="70E9B826" w:rsidR="00E72BB4" w:rsidRDefault="00E72BB4" w:rsidP="00E72BB4">
      <w:pPr>
        <w:pStyle w:val="ListParagraph"/>
        <w:numPr>
          <w:ilvl w:val="0"/>
          <w:numId w:val="11"/>
        </w:numPr>
      </w:pPr>
      <w:r w:rsidRPr="00E72BB4">
        <w:t>Impact assessment</w:t>
      </w:r>
    </w:p>
    <w:p w14:paraId="7CEFE02E" w14:textId="4E9C1112" w:rsidR="00E72BB4" w:rsidRDefault="00E72BB4" w:rsidP="00E72BB4">
      <w:pPr>
        <w:pStyle w:val="ListParagraph"/>
        <w:numPr>
          <w:ilvl w:val="1"/>
          <w:numId w:val="11"/>
        </w:numPr>
      </w:pPr>
      <w:r w:rsidRPr="00E72BB4">
        <w:t>High, as the outdated web servers are more susceptible to attacks and compromise, potentially leading to data breaches, service disruptions, or unauthorized access.</w:t>
      </w:r>
    </w:p>
    <w:p w14:paraId="35DD8CF2" w14:textId="77777777" w:rsidR="00E72BB4" w:rsidRDefault="00E72BB4" w:rsidP="00E72BB4">
      <w:pPr>
        <w:pStyle w:val="ListParagraph"/>
        <w:numPr>
          <w:ilvl w:val="0"/>
          <w:numId w:val="11"/>
        </w:numPr>
      </w:pPr>
      <w:r>
        <w:t>Proposed mitigation or fix</w:t>
      </w:r>
    </w:p>
    <w:p w14:paraId="049D0125" w14:textId="10046E34" w:rsidR="00E72BB4" w:rsidRDefault="00E72BB4" w:rsidP="00E72BB4">
      <w:pPr>
        <w:pStyle w:val="ListParagraph"/>
        <w:numPr>
          <w:ilvl w:val="1"/>
          <w:numId w:val="11"/>
        </w:numPr>
      </w:pPr>
      <w:r>
        <w:t>Upgrade the web servers to latest version</w:t>
      </w:r>
    </w:p>
    <w:p w14:paraId="12A253E4" w14:textId="77777777" w:rsidR="00420467" w:rsidRDefault="00420467" w:rsidP="00420467"/>
    <w:p w14:paraId="3D55BE74" w14:textId="77777777" w:rsidR="0009053D" w:rsidRDefault="00E72BB4" w:rsidP="00420467">
      <w:pPr>
        <w:pStyle w:val="ListParagraph"/>
        <w:numPr>
          <w:ilvl w:val="0"/>
          <w:numId w:val="8"/>
        </w:numPr>
      </w:pPr>
      <w:r w:rsidRPr="00776601">
        <w:rPr>
          <w:noProof/>
        </w:rPr>
        <w:lastRenderedPageBreak/>
        <w:drawing>
          <wp:anchor distT="0" distB="0" distL="114300" distR="114300" simplePos="0" relativeHeight="251665920" behindDoc="0" locked="0" layoutInCell="1" allowOverlap="1" wp14:anchorId="6B887510" wp14:editId="050EF7D9">
            <wp:simplePos x="0" y="0"/>
            <wp:positionH relativeFrom="margin">
              <wp:posOffset>-33655</wp:posOffset>
            </wp:positionH>
            <wp:positionV relativeFrom="paragraph">
              <wp:posOffset>417830</wp:posOffset>
            </wp:positionV>
            <wp:extent cx="6858000" cy="1736725"/>
            <wp:effectExtent l="0" t="0" r="0" b="0"/>
            <wp:wrapTopAndBottom/>
            <wp:docPr id="175726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62715" name=""/>
                    <pic:cNvPicPr/>
                  </pic:nvPicPr>
                  <pic:blipFill>
                    <a:blip r:embed="rId31">
                      <a:extLst>
                        <a:ext uri="{28A0092B-C50C-407E-A947-70E740481C1C}">
                          <a14:useLocalDpi xmlns:a14="http://schemas.microsoft.com/office/drawing/2010/main" val="0"/>
                        </a:ext>
                      </a:extLst>
                    </a:blip>
                    <a:stretch>
                      <a:fillRect/>
                    </a:stretch>
                  </pic:blipFill>
                  <pic:spPr>
                    <a:xfrm>
                      <a:off x="0" y="0"/>
                      <a:ext cx="6858000" cy="1736725"/>
                    </a:xfrm>
                    <a:prstGeom prst="rect">
                      <a:avLst/>
                    </a:prstGeom>
                  </pic:spPr>
                </pic:pic>
              </a:graphicData>
            </a:graphic>
          </wp:anchor>
        </w:drawing>
      </w:r>
      <w:r w:rsidR="0009053D">
        <w:t>vulnerability title - webserver leaks internal Ip</w:t>
      </w:r>
    </w:p>
    <w:p w14:paraId="2B8A94B5" w14:textId="77777777" w:rsidR="0009053D" w:rsidRDefault="0009053D" w:rsidP="00E72BB4"/>
    <w:p w14:paraId="1D2FE43F" w14:textId="77777777" w:rsidR="00420467" w:rsidRDefault="00420467" w:rsidP="00E72BB4"/>
    <w:p w14:paraId="2DE1AA5A" w14:textId="77777777" w:rsidR="0009053D" w:rsidRDefault="0009053D" w:rsidP="0009053D">
      <w:pPr>
        <w:pStyle w:val="ListParagraph"/>
        <w:numPr>
          <w:ilvl w:val="0"/>
          <w:numId w:val="12"/>
        </w:numPr>
      </w:pPr>
      <w:r>
        <w:t>vulnerability threat level</w:t>
      </w:r>
    </w:p>
    <w:p w14:paraId="7302EA6A" w14:textId="1E5F8993" w:rsidR="0009053D" w:rsidRDefault="0009053D" w:rsidP="0009053D">
      <w:pPr>
        <w:pStyle w:val="ListParagraph"/>
        <w:numPr>
          <w:ilvl w:val="1"/>
          <w:numId w:val="12"/>
        </w:numPr>
      </w:pPr>
      <w:r>
        <w:t>low</w:t>
      </w:r>
    </w:p>
    <w:p w14:paraId="3B4AF27B" w14:textId="77777777" w:rsidR="0009053D" w:rsidRDefault="0009053D" w:rsidP="0009053D">
      <w:pPr>
        <w:pStyle w:val="ListParagraph"/>
        <w:numPr>
          <w:ilvl w:val="0"/>
          <w:numId w:val="12"/>
        </w:numPr>
      </w:pPr>
      <w:r>
        <w:t xml:space="preserve">vulnerability description </w:t>
      </w:r>
    </w:p>
    <w:p w14:paraId="42C7E4F9" w14:textId="40E56470" w:rsidR="0009053D" w:rsidRDefault="0009053D" w:rsidP="0009053D">
      <w:pPr>
        <w:pStyle w:val="ListParagraph"/>
        <w:numPr>
          <w:ilvl w:val="1"/>
          <w:numId w:val="12"/>
        </w:numPr>
      </w:pPr>
      <w:r w:rsidRPr="0009053D">
        <w:t xml:space="preserve">Gives </w:t>
      </w:r>
      <w:proofErr w:type="gramStart"/>
      <w:r w:rsidRPr="0009053D">
        <w:t>attacker</w:t>
      </w:r>
      <w:proofErr w:type="gramEnd"/>
      <w:r w:rsidRPr="0009053D">
        <w:t xml:space="preserve"> an idea on how the address scheming is done internally on the organizational network. Discovering the private addresses used within an organization can help attackers in carrying out network-layer attacks aiming to penetrate the organization's internal infrastructure.</w:t>
      </w:r>
    </w:p>
    <w:p w14:paraId="6218DC79" w14:textId="77777777" w:rsidR="00420467" w:rsidRDefault="00420467" w:rsidP="00420467">
      <w:pPr>
        <w:pStyle w:val="ListParagraph"/>
        <w:numPr>
          <w:ilvl w:val="0"/>
          <w:numId w:val="12"/>
        </w:numPr>
      </w:pPr>
      <w:r w:rsidRPr="00420467">
        <w:t>Affected components</w:t>
      </w:r>
    </w:p>
    <w:p w14:paraId="459D8F18" w14:textId="5D174E04" w:rsidR="00420467" w:rsidRDefault="00420467" w:rsidP="00420467">
      <w:pPr>
        <w:pStyle w:val="ListParagraph"/>
        <w:numPr>
          <w:ilvl w:val="1"/>
          <w:numId w:val="12"/>
        </w:numPr>
      </w:pPr>
      <w:r w:rsidRPr="00420467">
        <w:t>The vulnerability affects the network infrastructure and services that expose internal address information to the public.</w:t>
      </w:r>
    </w:p>
    <w:p w14:paraId="10BA4EED" w14:textId="77777777" w:rsidR="00420467" w:rsidRDefault="00420467" w:rsidP="00420467">
      <w:pPr>
        <w:pStyle w:val="ListParagraph"/>
        <w:numPr>
          <w:ilvl w:val="0"/>
          <w:numId w:val="12"/>
        </w:numPr>
      </w:pPr>
      <w:r w:rsidRPr="00420467">
        <w:t>impact assessment</w:t>
      </w:r>
    </w:p>
    <w:p w14:paraId="3E92079E" w14:textId="679EBBA3" w:rsidR="00420467" w:rsidRDefault="00420467" w:rsidP="00420467">
      <w:pPr>
        <w:pStyle w:val="ListParagraph"/>
        <w:numPr>
          <w:ilvl w:val="1"/>
          <w:numId w:val="12"/>
        </w:numPr>
      </w:pPr>
      <w:r w:rsidRPr="00420467">
        <w:t xml:space="preserve"> The threat level for this vulnerability is low, as it primarily provides information that could be used in subsequent attacks rather than being an immediate security breach.</w:t>
      </w:r>
    </w:p>
    <w:p w14:paraId="0A9071C7" w14:textId="1520927F" w:rsidR="0009053D" w:rsidRDefault="0009053D" w:rsidP="0009053D">
      <w:pPr>
        <w:pStyle w:val="ListParagraph"/>
        <w:numPr>
          <w:ilvl w:val="0"/>
          <w:numId w:val="12"/>
        </w:numPr>
      </w:pPr>
      <w:r w:rsidRPr="0009053D">
        <w:t>Proposed mitigation or fix</w:t>
      </w:r>
    </w:p>
    <w:p w14:paraId="1DB905B2" w14:textId="61841577" w:rsidR="0009053D" w:rsidRDefault="00420467" w:rsidP="0009053D">
      <w:pPr>
        <w:pStyle w:val="ListParagraph"/>
        <w:numPr>
          <w:ilvl w:val="1"/>
          <w:numId w:val="12"/>
        </w:numPr>
      </w:pPr>
      <w:r w:rsidRPr="00420467">
        <w:t xml:space="preserve">Restrict the banner information to the outside world from the disclosing service. More information on mitigating this vulnerability can be found here. </w:t>
      </w:r>
    </w:p>
    <w:p w14:paraId="43BBFEE0" w14:textId="37B83787" w:rsidR="007D6BE8" w:rsidRPr="0056539C" w:rsidRDefault="00420467" w:rsidP="0056539C">
      <w:r w:rsidRPr="007D6BE8">
        <w:rPr>
          <w:noProof/>
        </w:rPr>
        <w:drawing>
          <wp:anchor distT="0" distB="0" distL="114300" distR="114300" simplePos="0" relativeHeight="251666944" behindDoc="0" locked="0" layoutInCell="1" allowOverlap="1" wp14:anchorId="0F46CEB3" wp14:editId="2A47019F">
            <wp:simplePos x="0" y="0"/>
            <wp:positionH relativeFrom="margin">
              <wp:align>right</wp:align>
            </wp:positionH>
            <wp:positionV relativeFrom="paragraph">
              <wp:posOffset>643255</wp:posOffset>
            </wp:positionV>
            <wp:extent cx="6858000" cy="1714500"/>
            <wp:effectExtent l="0" t="0" r="0" b="0"/>
            <wp:wrapTopAndBottom/>
            <wp:docPr id="112625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52317" name=""/>
                    <pic:cNvPicPr/>
                  </pic:nvPicPr>
                  <pic:blipFill>
                    <a:blip r:embed="rId32">
                      <a:extLst>
                        <a:ext uri="{28A0092B-C50C-407E-A947-70E740481C1C}">
                          <a14:useLocalDpi xmlns:a14="http://schemas.microsoft.com/office/drawing/2010/main" val="0"/>
                        </a:ext>
                      </a:extLst>
                    </a:blip>
                    <a:stretch>
                      <a:fillRect/>
                    </a:stretch>
                  </pic:blipFill>
                  <pic:spPr>
                    <a:xfrm>
                      <a:off x="0" y="0"/>
                      <a:ext cx="6858000" cy="1714500"/>
                    </a:xfrm>
                    <a:prstGeom prst="rect">
                      <a:avLst/>
                    </a:prstGeom>
                  </pic:spPr>
                </pic:pic>
              </a:graphicData>
            </a:graphic>
          </wp:anchor>
        </w:drawing>
      </w:r>
    </w:p>
    <w:sectPr w:rsidR="007D6BE8" w:rsidRPr="0056539C" w:rsidSect="00021CA6">
      <w:headerReference w:type="default" r:id="rId33"/>
      <w:footerReference w:type="default" r:id="rId3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5450A" w14:textId="77777777" w:rsidR="007215D1" w:rsidRDefault="007215D1" w:rsidP="00322C17">
      <w:pPr>
        <w:spacing w:after="0" w:line="240" w:lineRule="auto"/>
      </w:pPr>
      <w:r>
        <w:separator/>
      </w:r>
    </w:p>
  </w:endnote>
  <w:endnote w:type="continuationSeparator" w:id="0">
    <w:p w14:paraId="63E98620" w14:textId="77777777" w:rsidR="007215D1" w:rsidRDefault="007215D1" w:rsidP="00322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Bright">
    <w:altName w:val="Lucida Bright"/>
    <w:panose1 w:val="02040602050505020304"/>
    <w:charset w:val="00"/>
    <w:family w:val="roman"/>
    <w:pitch w:val="variable"/>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747743"/>
      <w:docPartObj>
        <w:docPartGallery w:val="Page Numbers (Bottom of Page)"/>
        <w:docPartUnique/>
      </w:docPartObj>
    </w:sdtPr>
    <w:sdtEndPr>
      <w:rPr>
        <w:noProof/>
      </w:rPr>
    </w:sdtEndPr>
    <w:sdtContent>
      <w:p w14:paraId="01E444F3" w14:textId="07436DB1" w:rsidR="00021CA6" w:rsidRDefault="00021C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5B1F4A" w14:textId="77777777" w:rsidR="00322C17" w:rsidRDefault="00322C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57286" w14:textId="77777777" w:rsidR="007215D1" w:rsidRDefault="007215D1" w:rsidP="00322C17">
      <w:pPr>
        <w:spacing w:after="0" w:line="240" w:lineRule="auto"/>
      </w:pPr>
      <w:r>
        <w:separator/>
      </w:r>
    </w:p>
  </w:footnote>
  <w:footnote w:type="continuationSeparator" w:id="0">
    <w:p w14:paraId="0C04323F" w14:textId="77777777" w:rsidR="007215D1" w:rsidRDefault="007215D1" w:rsidP="00322C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63B7" w14:textId="727AE51B" w:rsidR="00322C17" w:rsidRDefault="000C4439">
    <w:pPr>
      <w:pStyle w:val="Header"/>
    </w:pPr>
    <w:r>
      <w:rPr>
        <w:noProof/>
      </w:rPr>
      <mc:AlternateContent>
        <mc:Choice Requires="wpg">
          <w:drawing>
            <wp:anchor distT="0" distB="0" distL="114300" distR="114300" simplePos="0" relativeHeight="251659264" behindDoc="0" locked="0" layoutInCell="1" allowOverlap="1" wp14:anchorId="51EC9418" wp14:editId="5F91ABDB">
              <wp:simplePos x="0" y="0"/>
              <wp:positionH relativeFrom="page">
                <wp:align>left</wp:align>
              </wp:positionH>
              <wp:positionV relativeFrom="paragraph">
                <wp:posOffset>-458470</wp:posOffset>
              </wp:positionV>
              <wp:extent cx="7780020" cy="514350"/>
              <wp:effectExtent l="0" t="0" r="0" b="0"/>
              <wp:wrapNone/>
              <wp:docPr id="151319870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80020" cy="514350"/>
                        <a:chOff x="0" y="0"/>
                        <a:chExt cx="7780020" cy="792480"/>
                      </a:xfrm>
                    </wpg:grpSpPr>
                    <wps:wsp>
                      <wps:cNvPr id="9" name="Right Triangle 9"/>
                      <wps:cNvSpPr/>
                      <wps:spPr>
                        <a:xfrm rot="10800000" flipH="1">
                          <a:off x="7620" y="0"/>
                          <a:ext cx="7772400" cy="792480"/>
                        </a:xfrm>
                        <a:prstGeom prst="rtTriangl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18B984" w14:textId="77777777" w:rsidR="00322C17" w:rsidRDefault="00322C17" w:rsidP="00322C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ight Triangle 10"/>
                      <wps:cNvSpPr/>
                      <wps:spPr>
                        <a:xfrm rot="10800000" flipH="1">
                          <a:off x="0" y="0"/>
                          <a:ext cx="7772400" cy="487680"/>
                        </a:xfrm>
                        <a:prstGeom prst="rtTriangle">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51EC9418" id="Group 1" o:spid="_x0000_s1026" style="position:absolute;margin-left:0;margin-top:-36.1pt;width:612.6pt;height:40.5pt;z-index:251659264;mso-position-horizontal:left;mso-position-horizontal-relative:page;mso-height-relative:margin" coordsize="77800,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">
              <v:shapetype id="_x0000_t6" coordsize="21600,21600" o:spt="6" path="m,l,21600r21600,xe">
                <v:stroke joinstyle="miter"/>
                <v:path gradientshapeok="t" o:connecttype="custom" o:connectlocs="0,0;0,10800;0,21600;10800,21600;21600,21600;10800,10800" textboxrect="1800,12600,12600,19800"/>
              </v:shapetype>
              <v:shape id="Right Triangle 9" o:spid="_x0000_s1027" type="#_x0000_t6" style="position:absolute;left:76;width:77724;height:7924;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" fillcolor="#ed7d31 [3205]" stroked="f" strokeweight="1pt">
                <v:textbox>
                  <w:txbxContent>
                    <w:p w14:paraId="5318B984" w14:textId="77777777" w:rsidR="00322C17" w:rsidRDefault="00322C17" w:rsidP="00322C17">
                      <w:pPr>
                        <w:jc w:val="center"/>
                      </w:pPr>
                    </w:p>
                  </w:txbxContent>
                </v:textbox>
              </v:shape>
              <v:shape id="Right Triangle 10" o:spid="_x0000_s1028" type="#_x0000_t6" style="position:absolute;width:77724;height:4876;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" fillcolor="#1f3763 [1604]" stroked="f" strokeweight="1pt"/>
              <w10:wrap anchorx="page"/>
            </v:group>
          </w:pict>
        </mc:Fallback>
      </mc:AlternateContent>
    </w:r>
  </w:p>
  <w:p w14:paraId="50261455" w14:textId="77777777" w:rsidR="00322C17" w:rsidRDefault="00322C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D4611"/>
    <w:multiLevelType w:val="hybridMultilevel"/>
    <w:tmpl w:val="00760C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559CF"/>
    <w:multiLevelType w:val="hybridMultilevel"/>
    <w:tmpl w:val="1E6C5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AC2C7F"/>
    <w:multiLevelType w:val="hybridMultilevel"/>
    <w:tmpl w:val="82D24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8F01CB"/>
    <w:multiLevelType w:val="hybridMultilevel"/>
    <w:tmpl w:val="A13AB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57ADD"/>
    <w:multiLevelType w:val="hybridMultilevel"/>
    <w:tmpl w:val="63204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AC5314"/>
    <w:multiLevelType w:val="hybridMultilevel"/>
    <w:tmpl w:val="67D0F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A54041"/>
    <w:multiLevelType w:val="hybridMultilevel"/>
    <w:tmpl w:val="C6B6A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592FC4"/>
    <w:multiLevelType w:val="hybridMultilevel"/>
    <w:tmpl w:val="80304B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2933DE"/>
    <w:multiLevelType w:val="hybridMultilevel"/>
    <w:tmpl w:val="F54E5B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CF1AC0"/>
    <w:multiLevelType w:val="hybridMultilevel"/>
    <w:tmpl w:val="0BEA8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D73A9C"/>
    <w:multiLevelType w:val="hybridMultilevel"/>
    <w:tmpl w:val="7402D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BE076E"/>
    <w:multiLevelType w:val="hybridMultilevel"/>
    <w:tmpl w:val="7584C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1373431">
    <w:abstractNumId w:val="11"/>
  </w:num>
  <w:num w:numId="2" w16cid:durableId="999890646">
    <w:abstractNumId w:val="6"/>
  </w:num>
  <w:num w:numId="3" w16cid:durableId="1499807417">
    <w:abstractNumId w:val="3"/>
  </w:num>
  <w:num w:numId="4" w16cid:durableId="1323702634">
    <w:abstractNumId w:val="7"/>
  </w:num>
  <w:num w:numId="5" w16cid:durableId="1944220371">
    <w:abstractNumId w:val="9"/>
  </w:num>
  <w:num w:numId="6" w16cid:durableId="826364168">
    <w:abstractNumId w:val="10"/>
  </w:num>
  <w:num w:numId="7" w16cid:durableId="634483436">
    <w:abstractNumId w:val="0"/>
  </w:num>
  <w:num w:numId="8" w16cid:durableId="1678387336">
    <w:abstractNumId w:val="5"/>
  </w:num>
  <w:num w:numId="9" w16cid:durableId="1198546696">
    <w:abstractNumId w:val="1"/>
  </w:num>
  <w:num w:numId="10" w16cid:durableId="649939439">
    <w:abstractNumId w:val="2"/>
  </w:num>
  <w:num w:numId="11" w16cid:durableId="275258714">
    <w:abstractNumId w:val="8"/>
  </w:num>
  <w:num w:numId="12" w16cid:durableId="16766099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68"/>
    <w:rsid w:val="00021CA6"/>
    <w:rsid w:val="000355F1"/>
    <w:rsid w:val="0009053D"/>
    <w:rsid w:val="00094F8F"/>
    <w:rsid w:val="000A6C7F"/>
    <w:rsid w:val="000C4439"/>
    <w:rsid w:val="000D396F"/>
    <w:rsid w:val="00124AD4"/>
    <w:rsid w:val="00153B05"/>
    <w:rsid w:val="00192008"/>
    <w:rsid w:val="001E2322"/>
    <w:rsid w:val="0020339E"/>
    <w:rsid w:val="00213284"/>
    <w:rsid w:val="00243F88"/>
    <w:rsid w:val="002B7F6B"/>
    <w:rsid w:val="002D10B7"/>
    <w:rsid w:val="00310B62"/>
    <w:rsid w:val="003220B7"/>
    <w:rsid w:val="00322C17"/>
    <w:rsid w:val="00347A5D"/>
    <w:rsid w:val="003A74B7"/>
    <w:rsid w:val="00420467"/>
    <w:rsid w:val="00495289"/>
    <w:rsid w:val="004D00F7"/>
    <w:rsid w:val="004F5D5F"/>
    <w:rsid w:val="00510771"/>
    <w:rsid w:val="0056539C"/>
    <w:rsid w:val="005D59DF"/>
    <w:rsid w:val="0064149B"/>
    <w:rsid w:val="00650ED4"/>
    <w:rsid w:val="006A0968"/>
    <w:rsid w:val="007215D1"/>
    <w:rsid w:val="00776601"/>
    <w:rsid w:val="007826EF"/>
    <w:rsid w:val="007D65B7"/>
    <w:rsid w:val="007D6BE8"/>
    <w:rsid w:val="00893FC7"/>
    <w:rsid w:val="008E2495"/>
    <w:rsid w:val="008F7529"/>
    <w:rsid w:val="00914E8E"/>
    <w:rsid w:val="00922E8E"/>
    <w:rsid w:val="00AA327D"/>
    <w:rsid w:val="00B143B9"/>
    <w:rsid w:val="00B80E07"/>
    <w:rsid w:val="00C94C95"/>
    <w:rsid w:val="00CA7A01"/>
    <w:rsid w:val="00DB55BD"/>
    <w:rsid w:val="00E65653"/>
    <w:rsid w:val="00E65933"/>
    <w:rsid w:val="00E72BB4"/>
    <w:rsid w:val="00F10A4C"/>
    <w:rsid w:val="00F306CF"/>
    <w:rsid w:val="00F55BAD"/>
    <w:rsid w:val="00F76553"/>
    <w:rsid w:val="00FD3B01"/>
    <w:rsid w:val="00FD4B2B"/>
    <w:rsid w:val="00FE5C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E72657"/>
  <w15:docId w15:val="{C2D44EE8-B39A-4A6B-84E6-868FC7FED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C17"/>
  </w:style>
  <w:style w:type="paragraph" w:styleId="Heading1">
    <w:name w:val="heading 1"/>
    <w:basedOn w:val="Normal"/>
    <w:next w:val="Normal"/>
    <w:link w:val="Heading1Char"/>
    <w:uiPriority w:val="9"/>
    <w:qFormat/>
    <w:rsid w:val="005653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53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2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C17"/>
  </w:style>
  <w:style w:type="paragraph" w:styleId="Footer">
    <w:name w:val="footer"/>
    <w:basedOn w:val="Normal"/>
    <w:link w:val="FooterChar"/>
    <w:uiPriority w:val="99"/>
    <w:unhideWhenUsed/>
    <w:rsid w:val="00322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C17"/>
  </w:style>
  <w:style w:type="paragraph" w:customStyle="1" w:styleId="Default">
    <w:name w:val="Default"/>
    <w:rsid w:val="00322C17"/>
    <w:pPr>
      <w:autoSpaceDE w:val="0"/>
      <w:autoSpaceDN w:val="0"/>
      <w:adjustRightInd w:val="0"/>
      <w:spacing w:after="0" w:line="240" w:lineRule="auto"/>
    </w:pPr>
    <w:rPr>
      <w:rFonts w:ascii="Lucida Bright" w:hAnsi="Lucida Bright" w:cs="Lucida Bright"/>
      <w:color w:val="000000"/>
      <w:kern w:val="0"/>
      <w:sz w:val="24"/>
      <w:szCs w:val="24"/>
    </w:rPr>
  </w:style>
  <w:style w:type="table" w:styleId="TableGrid">
    <w:name w:val="Table Grid"/>
    <w:basedOn w:val="TableNormal"/>
    <w:uiPriority w:val="39"/>
    <w:rsid w:val="00322C17"/>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2C17"/>
    <w:rPr>
      <w:color w:val="0000FF"/>
      <w:u w:val="single"/>
    </w:rPr>
  </w:style>
  <w:style w:type="paragraph" w:styleId="FootnoteText">
    <w:name w:val="footnote text"/>
    <w:basedOn w:val="Normal"/>
    <w:link w:val="FootnoteTextChar"/>
    <w:uiPriority w:val="99"/>
    <w:semiHidden/>
    <w:unhideWhenUsed/>
    <w:rsid w:val="00021C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1CA6"/>
    <w:rPr>
      <w:sz w:val="20"/>
      <w:szCs w:val="20"/>
    </w:rPr>
  </w:style>
  <w:style w:type="character" w:styleId="FootnoteReference">
    <w:name w:val="footnote reference"/>
    <w:basedOn w:val="DefaultParagraphFont"/>
    <w:uiPriority w:val="99"/>
    <w:semiHidden/>
    <w:unhideWhenUsed/>
    <w:rsid w:val="00021CA6"/>
    <w:rPr>
      <w:vertAlign w:val="superscript"/>
    </w:rPr>
  </w:style>
  <w:style w:type="character" w:customStyle="1" w:styleId="Heading1Char">
    <w:name w:val="Heading 1 Char"/>
    <w:basedOn w:val="DefaultParagraphFont"/>
    <w:link w:val="Heading1"/>
    <w:uiPriority w:val="9"/>
    <w:rsid w:val="005653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6539C"/>
    <w:pPr>
      <w:outlineLvl w:val="9"/>
    </w:pPr>
    <w:rPr>
      <w:kern w:val="0"/>
    </w:rPr>
  </w:style>
  <w:style w:type="character" w:customStyle="1" w:styleId="Heading2Char">
    <w:name w:val="Heading 2 Char"/>
    <w:basedOn w:val="DefaultParagraphFont"/>
    <w:link w:val="Heading2"/>
    <w:uiPriority w:val="9"/>
    <w:rsid w:val="0056539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6539C"/>
    <w:pPr>
      <w:spacing w:after="100"/>
    </w:pPr>
  </w:style>
  <w:style w:type="paragraph" w:styleId="TOC2">
    <w:name w:val="toc 2"/>
    <w:basedOn w:val="Normal"/>
    <w:next w:val="Normal"/>
    <w:autoRedefine/>
    <w:uiPriority w:val="39"/>
    <w:unhideWhenUsed/>
    <w:rsid w:val="0056539C"/>
    <w:pPr>
      <w:spacing w:after="100"/>
      <w:ind w:left="220"/>
    </w:pPr>
  </w:style>
  <w:style w:type="paragraph" w:styleId="ListParagraph">
    <w:name w:val="List Paragraph"/>
    <w:basedOn w:val="Normal"/>
    <w:uiPriority w:val="34"/>
    <w:qFormat/>
    <w:rsid w:val="00F306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in\AppData\Local\Microsoft\Windows\INetCache\IE\4S8SEUF7\scanning_report_template%5b1%5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470BBD6EA15E94491AE8D0F4A4E9895" ma:contentTypeVersion="14" ma:contentTypeDescription="Create a new document." ma:contentTypeScope="" ma:versionID="f7665b5c1c37a18a06f03fbeac1094a7">
  <xsd:schema xmlns:xsd="http://www.w3.org/2001/XMLSchema" xmlns:xs="http://www.w3.org/2001/XMLSchema" xmlns:p="http://schemas.microsoft.com/office/2006/metadata/properties" xmlns:ns3="f80da1b9-f4d9-4514-b23d-300513a523b1" xmlns:ns4="e0e3d82c-99db-4cec-a82e-dba217d9a3f5" targetNamespace="http://schemas.microsoft.com/office/2006/metadata/properties" ma:root="true" ma:fieldsID="234f1d9946629038e1ef2db714ba2581" ns3:_="" ns4:_="">
    <xsd:import namespace="f80da1b9-f4d9-4514-b23d-300513a523b1"/>
    <xsd:import namespace="e0e3d82c-99db-4cec-a82e-dba217d9a3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0da1b9-f4d9-4514-b23d-300513a523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e3d82c-99db-4cec-a82e-dba217d9a3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f80da1b9-f4d9-4514-b23d-300513a523b1"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290838D-6032-42F6-AF8A-BE1B943658D5}">
  <ds:schemaRefs>
    <ds:schemaRef ds:uri="http://schemas.openxmlformats.org/officeDocument/2006/bibliography"/>
  </ds:schemaRefs>
</ds:datastoreItem>
</file>

<file path=customXml/itemProps2.xml><?xml version="1.0" encoding="utf-8"?>
<ds:datastoreItem xmlns:ds="http://schemas.openxmlformats.org/officeDocument/2006/customXml" ds:itemID="{EE3BC5F7-1489-4271-9A7A-EABDE55AE2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0da1b9-f4d9-4514-b23d-300513a523b1"/>
    <ds:schemaRef ds:uri="e0e3d82c-99db-4cec-a82e-dba217d9a3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F7D2E1-A714-4235-B268-EDA795CE0A00}">
  <ds:schemaRefs>
    <ds:schemaRef ds:uri="http://schemas.microsoft.com/office/2006/metadata/properties"/>
    <ds:schemaRef ds:uri="http://schemas.microsoft.com/office/infopath/2007/PartnerControls"/>
    <ds:schemaRef ds:uri="f80da1b9-f4d9-4514-b23d-300513a523b1"/>
  </ds:schemaRefs>
</ds:datastoreItem>
</file>

<file path=customXml/itemProps4.xml><?xml version="1.0" encoding="utf-8"?>
<ds:datastoreItem xmlns:ds="http://schemas.openxmlformats.org/officeDocument/2006/customXml" ds:itemID="{EF10C6CE-831A-4C60-8F54-7C09C0577CF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scanning_report_template[1]</Template>
  <TotalTime>4</TotalTime>
  <Pages>16</Pages>
  <Words>1200</Words>
  <Characters>6842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Kavindu Weerasinghe</dc:creator>
  <cp:keywords/>
  <dc:description/>
  <cp:lastModifiedBy>Weerasinghe K.M it21831904</cp:lastModifiedBy>
  <cp:revision>5</cp:revision>
  <dcterms:created xsi:type="dcterms:W3CDTF">2023-10-29T16:34:00Z</dcterms:created>
  <dcterms:modified xsi:type="dcterms:W3CDTF">2023-10-30T18:12:00Z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0x0101001470BBD6EA15E94491AE8D0F4A4E9895</vt:lpwstr>
  </property>
</Properties>
</file>