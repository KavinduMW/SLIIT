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0FBB8DCB"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7865C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26F4C427"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r w:rsidR="005D5316">
        <w:rPr>
          <w:rFonts w:ascii="Lucida Bright" w:hAnsi="Lucida Bright" w:cs="CIDFont+F2"/>
          <w:b/>
          <w:bCs/>
          <w:sz w:val="40"/>
          <w:szCs w:val="40"/>
        </w:rPr>
        <w:t xml:space="preserve">compass </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31076B4E" w14:textId="1D0DDD6B" w:rsidR="007865CD"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509735" w:history="1">
            <w:r w:rsidR="007865CD" w:rsidRPr="004772D9">
              <w:rPr>
                <w:rStyle w:val="Hyperlink"/>
                <w:noProof/>
              </w:rPr>
              <w:t>Scope of the target</w:t>
            </w:r>
            <w:r w:rsidR="007865CD">
              <w:rPr>
                <w:noProof/>
                <w:webHidden/>
              </w:rPr>
              <w:tab/>
            </w:r>
            <w:r w:rsidR="007865CD">
              <w:rPr>
                <w:noProof/>
                <w:webHidden/>
              </w:rPr>
              <w:fldChar w:fldCharType="begin"/>
            </w:r>
            <w:r w:rsidR="007865CD">
              <w:rPr>
                <w:noProof/>
                <w:webHidden/>
              </w:rPr>
              <w:instrText xml:space="preserve"> PAGEREF _Toc149509735 \h </w:instrText>
            </w:r>
            <w:r w:rsidR="007865CD">
              <w:rPr>
                <w:noProof/>
                <w:webHidden/>
              </w:rPr>
            </w:r>
            <w:r w:rsidR="007865CD">
              <w:rPr>
                <w:noProof/>
                <w:webHidden/>
              </w:rPr>
              <w:fldChar w:fldCharType="separate"/>
            </w:r>
            <w:r w:rsidR="007865CD">
              <w:rPr>
                <w:noProof/>
                <w:webHidden/>
              </w:rPr>
              <w:t>3</w:t>
            </w:r>
            <w:r w:rsidR="007865CD">
              <w:rPr>
                <w:noProof/>
                <w:webHidden/>
              </w:rPr>
              <w:fldChar w:fldCharType="end"/>
            </w:r>
          </w:hyperlink>
        </w:p>
        <w:p w14:paraId="04AC5B51" w14:textId="08E8D79F" w:rsidR="007865CD" w:rsidRDefault="007865CD">
          <w:pPr>
            <w:pStyle w:val="TOC2"/>
            <w:tabs>
              <w:tab w:val="right" w:leader="dot" w:pos="10790"/>
            </w:tabs>
            <w:rPr>
              <w:rFonts w:eastAsiaTheme="minorEastAsia"/>
              <w:noProof/>
            </w:rPr>
          </w:pPr>
          <w:hyperlink w:anchor="_Toc149509736" w:history="1">
            <w:r w:rsidRPr="004772D9">
              <w:rPr>
                <w:rStyle w:val="Hyperlink"/>
                <w:noProof/>
              </w:rPr>
              <w:t>In scope and rewards</w:t>
            </w:r>
            <w:r>
              <w:rPr>
                <w:noProof/>
                <w:webHidden/>
              </w:rPr>
              <w:tab/>
            </w:r>
            <w:r>
              <w:rPr>
                <w:noProof/>
                <w:webHidden/>
              </w:rPr>
              <w:fldChar w:fldCharType="begin"/>
            </w:r>
            <w:r>
              <w:rPr>
                <w:noProof/>
                <w:webHidden/>
              </w:rPr>
              <w:instrText xml:space="preserve"> PAGEREF _Toc149509736 \h </w:instrText>
            </w:r>
            <w:r>
              <w:rPr>
                <w:noProof/>
                <w:webHidden/>
              </w:rPr>
            </w:r>
            <w:r>
              <w:rPr>
                <w:noProof/>
                <w:webHidden/>
              </w:rPr>
              <w:fldChar w:fldCharType="separate"/>
            </w:r>
            <w:r>
              <w:rPr>
                <w:noProof/>
                <w:webHidden/>
              </w:rPr>
              <w:t>3</w:t>
            </w:r>
            <w:r>
              <w:rPr>
                <w:noProof/>
                <w:webHidden/>
              </w:rPr>
              <w:fldChar w:fldCharType="end"/>
            </w:r>
          </w:hyperlink>
        </w:p>
        <w:p w14:paraId="6337ECF1" w14:textId="17980107" w:rsidR="007865CD" w:rsidRDefault="007865CD">
          <w:pPr>
            <w:pStyle w:val="TOC2"/>
            <w:tabs>
              <w:tab w:val="right" w:leader="dot" w:pos="10790"/>
            </w:tabs>
            <w:rPr>
              <w:rFonts w:eastAsiaTheme="minorEastAsia"/>
              <w:noProof/>
            </w:rPr>
          </w:pPr>
          <w:hyperlink w:anchor="_Toc149509737" w:history="1">
            <w:r w:rsidRPr="004772D9">
              <w:rPr>
                <w:rStyle w:val="Hyperlink"/>
                <w:noProof/>
              </w:rPr>
              <w:t>Out of scope</w:t>
            </w:r>
            <w:r>
              <w:rPr>
                <w:noProof/>
                <w:webHidden/>
              </w:rPr>
              <w:tab/>
            </w:r>
            <w:r>
              <w:rPr>
                <w:noProof/>
                <w:webHidden/>
              </w:rPr>
              <w:fldChar w:fldCharType="begin"/>
            </w:r>
            <w:r>
              <w:rPr>
                <w:noProof/>
                <w:webHidden/>
              </w:rPr>
              <w:instrText xml:space="preserve"> PAGEREF _Toc149509737 \h </w:instrText>
            </w:r>
            <w:r>
              <w:rPr>
                <w:noProof/>
                <w:webHidden/>
              </w:rPr>
            </w:r>
            <w:r>
              <w:rPr>
                <w:noProof/>
                <w:webHidden/>
              </w:rPr>
              <w:fldChar w:fldCharType="separate"/>
            </w:r>
            <w:r>
              <w:rPr>
                <w:noProof/>
                <w:webHidden/>
              </w:rPr>
              <w:t>3</w:t>
            </w:r>
            <w:r>
              <w:rPr>
                <w:noProof/>
                <w:webHidden/>
              </w:rPr>
              <w:fldChar w:fldCharType="end"/>
            </w:r>
          </w:hyperlink>
        </w:p>
        <w:p w14:paraId="7389D46E" w14:textId="4D775004" w:rsidR="007865CD" w:rsidRDefault="007865CD">
          <w:pPr>
            <w:pStyle w:val="TOC1"/>
            <w:tabs>
              <w:tab w:val="right" w:leader="dot" w:pos="10790"/>
            </w:tabs>
            <w:rPr>
              <w:rFonts w:eastAsiaTheme="minorEastAsia"/>
              <w:noProof/>
            </w:rPr>
          </w:pPr>
          <w:hyperlink w:anchor="_Toc149509738" w:history="1">
            <w:r w:rsidRPr="004772D9">
              <w:rPr>
                <w:rStyle w:val="Hyperlink"/>
                <w:noProof/>
              </w:rPr>
              <w:t>Reconnaissance</w:t>
            </w:r>
            <w:r>
              <w:rPr>
                <w:noProof/>
                <w:webHidden/>
              </w:rPr>
              <w:tab/>
            </w:r>
            <w:r>
              <w:rPr>
                <w:noProof/>
                <w:webHidden/>
              </w:rPr>
              <w:fldChar w:fldCharType="begin"/>
            </w:r>
            <w:r>
              <w:rPr>
                <w:noProof/>
                <w:webHidden/>
              </w:rPr>
              <w:instrText xml:space="preserve"> PAGEREF _Toc149509738 \h </w:instrText>
            </w:r>
            <w:r>
              <w:rPr>
                <w:noProof/>
                <w:webHidden/>
              </w:rPr>
            </w:r>
            <w:r>
              <w:rPr>
                <w:noProof/>
                <w:webHidden/>
              </w:rPr>
              <w:fldChar w:fldCharType="separate"/>
            </w:r>
            <w:r>
              <w:rPr>
                <w:noProof/>
                <w:webHidden/>
              </w:rPr>
              <w:t>4</w:t>
            </w:r>
            <w:r>
              <w:rPr>
                <w:noProof/>
                <w:webHidden/>
              </w:rPr>
              <w:fldChar w:fldCharType="end"/>
            </w:r>
          </w:hyperlink>
        </w:p>
        <w:p w14:paraId="09A77BF9" w14:textId="77B4CEAA" w:rsidR="007865CD" w:rsidRDefault="007865CD">
          <w:pPr>
            <w:pStyle w:val="TOC2"/>
            <w:tabs>
              <w:tab w:val="right" w:leader="dot" w:pos="10790"/>
            </w:tabs>
            <w:rPr>
              <w:rFonts w:eastAsiaTheme="minorEastAsia"/>
              <w:noProof/>
            </w:rPr>
          </w:pPr>
          <w:hyperlink w:anchor="_Toc149509739" w:history="1">
            <w:r w:rsidRPr="004772D9">
              <w:rPr>
                <w:rStyle w:val="Hyperlink"/>
                <w:noProof/>
              </w:rPr>
              <w:t>Subdomain enumeration</w:t>
            </w:r>
            <w:r>
              <w:rPr>
                <w:noProof/>
                <w:webHidden/>
              </w:rPr>
              <w:tab/>
            </w:r>
            <w:r>
              <w:rPr>
                <w:noProof/>
                <w:webHidden/>
              </w:rPr>
              <w:fldChar w:fldCharType="begin"/>
            </w:r>
            <w:r>
              <w:rPr>
                <w:noProof/>
                <w:webHidden/>
              </w:rPr>
              <w:instrText xml:space="preserve"> PAGEREF _Toc149509739 \h </w:instrText>
            </w:r>
            <w:r>
              <w:rPr>
                <w:noProof/>
                <w:webHidden/>
              </w:rPr>
            </w:r>
            <w:r>
              <w:rPr>
                <w:noProof/>
                <w:webHidden/>
              </w:rPr>
              <w:fldChar w:fldCharType="separate"/>
            </w:r>
            <w:r>
              <w:rPr>
                <w:noProof/>
                <w:webHidden/>
              </w:rPr>
              <w:t>4</w:t>
            </w:r>
            <w:r>
              <w:rPr>
                <w:noProof/>
                <w:webHidden/>
              </w:rPr>
              <w:fldChar w:fldCharType="end"/>
            </w:r>
          </w:hyperlink>
        </w:p>
        <w:p w14:paraId="794BA43E" w14:textId="1007F532" w:rsidR="007865CD" w:rsidRDefault="007865CD">
          <w:pPr>
            <w:pStyle w:val="TOC2"/>
            <w:tabs>
              <w:tab w:val="right" w:leader="dot" w:pos="10790"/>
            </w:tabs>
            <w:rPr>
              <w:rFonts w:eastAsiaTheme="minorEastAsia"/>
              <w:noProof/>
            </w:rPr>
          </w:pPr>
          <w:hyperlink w:anchor="_Toc149509740" w:history="1">
            <w:r w:rsidRPr="004772D9">
              <w:rPr>
                <w:rStyle w:val="Hyperlink"/>
                <w:noProof/>
              </w:rPr>
              <w:t>Gathering information about the target</w:t>
            </w:r>
            <w:r>
              <w:rPr>
                <w:noProof/>
                <w:webHidden/>
              </w:rPr>
              <w:tab/>
            </w:r>
            <w:r>
              <w:rPr>
                <w:noProof/>
                <w:webHidden/>
              </w:rPr>
              <w:fldChar w:fldCharType="begin"/>
            </w:r>
            <w:r>
              <w:rPr>
                <w:noProof/>
                <w:webHidden/>
              </w:rPr>
              <w:instrText xml:space="preserve"> PAGEREF _Toc149509740 \h </w:instrText>
            </w:r>
            <w:r>
              <w:rPr>
                <w:noProof/>
                <w:webHidden/>
              </w:rPr>
            </w:r>
            <w:r>
              <w:rPr>
                <w:noProof/>
                <w:webHidden/>
              </w:rPr>
              <w:fldChar w:fldCharType="separate"/>
            </w:r>
            <w:r>
              <w:rPr>
                <w:noProof/>
                <w:webHidden/>
              </w:rPr>
              <w:t>5</w:t>
            </w:r>
            <w:r>
              <w:rPr>
                <w:noProof/>
                <w:webHidden/>
              </w:rPr>
              <w:fldChar w:fldCharType="end"/>
            </w:r>
          </w:hyperlink>
        </w:p>
        <w:p w14:paraId="65E8E5D8" w14:textId="56321A42" w:rsidR="007865CD" w:rsidRDefault="007865CD">
          <w:pPr>
            <w:pStyle w:val="TOC2"/>
            <w:tabs>
              <w:tab w:val="right" w:leader="dot" w:pos="10790"/>
            </w:tabs>
            <w:rPr>
              <w:rFonts w:eastAsiaTheme="minorEastAsia"/>
              <w:noProof/>
            </w:rPr>
          </w:pPr>
          <w:hyperlink w:anchor="_Toc149509741" w:history="1">
            <w:r w:rsidRPr="004772D9">
              <w:rPr>
                <w:rStyle w:val="Hyperlink"/>
                <w:noProof/>
              </w:rPr>
              <w:t>Virtual host discovery</w:t>
            </w:r>
            <w:r>
              <w:rPr>
                <w:noProof/>
                <w:webHidden/>
              </w:rPr>
              <w:tab/>
            </w:r>
            <w:r>
              <w:rPr>
                <w:noProof/>
                <w:webHidden/>
              </w:rPr>
              <w:fldChar w:fldCharType="begin"/>
            </w:r>
            <w:r>
              <w:rPr>
                <w:noProof/>
                <w:webHidden/>
              </w:rPr>
              <w:instrText xml:space="preserve"> PAGEREF _Toc149509741 \h </w:instrText>
            </w:r>
            <w:r>
              <w:rPr>
                <w:noProof/>
                <w:webHidden/>
              </w:rPr>
            </w:r>
            <w:r>
              <w:rPr>
                <w:noProof/>
                <w:webHidden/>
              </w:rPr>
              <w:fldChar w:fldCharType="separate"/>
            </w:r>
            <w:r>
              <w:rPr>
                <w:noProof/>
                <w:webHidden/>
              </w:rPr>
              <w:t>8</w:t>
            </w:r>
            <w:r>
              <w:rPr>
                <w:noProof/>
                <w:webHidden/>
              </w:rPr>
              <w:fldChar w:fldCharType="end"/>
            </w:r>
          </w:hyperlink>
        </w:p>
        <w:p w14:paraId="32C66B1B" w14:textId="207648FC" w:rsidR="007865CD" w:rsidRDefault="007865CD">
          <w:pPr>
            <w:pStyle w:val="TOC2"/>
            <w:tabs>
              <w:tab w:val="right" w:leader="dot" w:pos="10790"/>
            </w:tabs>
            <w:rPr>
              <w:rFonts w:eastAsiaTheme="minorEastAsia"/>
              <w:noProof/>
            </w:rPr>
          </w:pPr>
          <w:hyperlink w:anchor="_Toc149509742" w:history="1">
            <w:r w:rsidRPr="004772D9">
              <w:rPr>
                <w:rStyle w:val="Hyperlink"/>
                <w:noProof/>
              </w:rPr>
              <w:t>Subdomain takeover</w:t>
            </w:r>
            <w:r>
              <w:rPr>
                <w:noProof/>
                <w:webHidden/>
              </w:rPr>
              <w:tab/>
            </w:r>
            <w:r>
              <w:rPr>
                <w:noProof/>
                <w:webHidden/>
              </w:rPr>
              <w:fldChar w:fldCharType="begin"/>
            </w:r>
            <w:r>
              <w:rPr>
                <w:noProof/>
                <w:webHidden/>
              </w:rPr>
              <w:instrText xml:space="preserve"> PAGEREF _Toc149509742 \h </w:instrText>
            </w:r>
            <w:r>
              <w:rPr>
                <w:noProof/>
                <w:webHidden/>
              </w:rPr>
            </w:r>
            <w:r>
              <w:rPr>
                <w:noProof/>
                <w:webHidden/>
              </w:rPr>
              <w:fldChar w:fldCharType="separate"/>
            </w:r>
            <w:r>
              <w:rPr>
                <w:noProof/>
                <w:webHidden/>
              </w:rPr>
              <w:t>9</w:t>
            </w:r>
            <w:r>
              <w:rPr>
                <w:noProof/>
                <w:webHidden/>
              </w:rPr>
              <w:fldChar w:fldCharType="end"/>
            </w:r>
          </w:hyperlink>
        </w:p>
        <w:p w14:paraId="0107CA45" w14:textId="42249D9E" w:rsidR="007865CD" w:rsidRDefault="007865CD">
          <w:pPr>
            <w:pStyle w:val="TOC1"/>
            <w:tabs>
              <w:tab w:val="right" w:leader="dot" w:pos="10790"/>
            </w:tabs>
            <w:rPr>
              <w:rFonts w:eastAsiaTheme="minorEastAsia"/>
              <w:noProof/>
            </w:rPr>
          </w:pPr>
          <w:hyperlink w:anchor="_Toc149509743" w:history="1">
            <w:r w:rsidRPr="004772D9">
              <w:rPr>
                <w:rStyle w:val="Hyperlink"/>
                <w:noProof/>
              </w:rPr>
              <w:t>Scanning</w:t>
            </w:r>
            <w:r>
              <w:rPr>
                <w:noProof/>
                <w:webHidden/>
              </w:rPr>
              <w:tab/>
            </w:r>
            <w:r>
              <w:rPr>
                <w:noProof/>
                <w:webHidden/>
              </w:rPr>
              <w:fldChar w:fldCharType="begin"/>
            </w:r>
            <w:r>
              <w:rPr>
                <w:noProof/>
                <w:webHidden/>
              </w:rPr>
              <w:instrText xml:space="preserve"> PAGEREF _Toc149509743 \h </w:instrText>
            </w:r>
            <w:r>
              <w:rPr>
                <w:noProof/>
                <w:webHidden/>
              </w:rPr>
            </w:r>
            <w:r>
              <w:rPr>
                <w:noProof/>
                <w:webHidden/>
              </w:rPr>
              <w:fldChar w:fldCharType="separate"/>
            </w:r>
            <w:r>
              <w:rPr>
                <w:noProof/>
                <w:webHidden/>
              </w:rPr>
              <w:t>10</w:t>
            </w:r>
            <w:r>
              <w:rPr>
                <w:noProof/>
                <w:webHidden/>
              </w:rPr>
              <w:fldChar w:fldCharType="end"/>
            </w:r>
          </w:hyperlink>
        </w:p>
        <w:p w14:paraId="22E77C47" w14:textId="4BB4C39C" w:rsidR="007865CD" w:rsidRDefault="007865CD">
          <w:pPr>
            <w:pStyle w:val="TOC2"/>
            <w:tabs>
              <w:tab w:val="right" w:leader="dot" w:pos="10790"/>
            </w:tabs>
            <w:rPr>
              <w:rFonts w:eastAsiaTheme="minorEastAsia"/>
              <w:noProof/>
            </w:rPr>
          </w:pPr>
          <w:hyperlink w:anchor="_Toc149509744" w:history="1">
            <w:r w:rsidRPr="004772D9">
              <w:rPr>
                <w:rStyle w:val="Hyperlink"/>
                <w:noProof/>
              </w:rPr>
              <w:t>Using Nmap for scanning</w:t>
            </w:r>
            <w:r>
              <w:rPr>
                <w:noProof/>
                <w:webHidden/>
              </w:rPr>
              <w:tab/>
            </w:r>
            <w:r>
              <w:rPr>
                <w:noProof/>
                <w:webHidden/>
              </w:rPr>
              <w:fldChar w:fldCharType="begin"/>
            </w:r>
            <w:r>
              <w:rPr>
                <w:noProof/>
                <w:webHidden/>
              </w:rPr>
              <w:instrText xml:space="preserve"> PAGEREF _Toc149509744 \h </w:instrText>
            </w:r>
            <w:r>
              <w:rPr>
                <w:noProof/>
                <w:webHidden/>
              </w:rPr>
            </w:r>
            <w:r>
              <w:rPr>
                <w:noProof/>
                <w:webHidden/>
              </w:rPr>
              <w:fldChar w:fldCharType="separate"/>
            </w:r>
            <w:r>
              <w:rPr>
                <w:noProof/>
                <w:webHidden/>
              </w:rPr>
              <w:t>10</w:t>
            </w:r>
            <w:r>
              <w:rPr>
                <w:noProof/>
                <w:webHidden/>
              </w:rPr>
              <w:fldChar w:fldCharType="end"/>
            </w:r>
          </w:hyperlink>
        </w:p>
        <w:p w14:paraId="25978703" w14:textId="5DAFF141" w:rsidR="007865CD" w:rsidRDefault="007865CD">
          <w:pPr>
            <w:pStyle w:val="TOC2"/>
            <w:tabs>
              <w:tab w:val="right" w:leader="dot" w:pos="10790"/>
            </w:tabs>
            <w:rPr>
              <w:rFonts w:eastAsiaTheme="minorEastAsia"/>
              <w:noProof/>
            </w:rPr>
          </w:pPr>
          <w:hyperlink w:anchor="_Toc149509745" w:history="1">
            <w:r w:rsidRPr="004772D9">
              <w:rPr>
                <w:rStyle w:val="Hyperlink"/>
                <w:noProof/>
              </w:rPr>
              <w:t>Using final recon for scanning</w:t>
            </w:r>
            <w:r>
              <w:rPr>
                <w:noProof/>
                <w:webHidden/>
              </w:rPr>
              <w:tab/>
            </w:r>
            <w:r>
              <w:rPr>
                <w:noProof/>
                <w:webHidden/>
              </w:rPr>
              <w:fldChar w:fldCharType="begin"/>
            </w:r>
            <w:r>
              <w:rPr>
                <w:noProof/>
                <w:webHidden/>
              </w:rPr>
              <w:instrText xml:space="preserve"> PAGEREF _Toc149509745 \h </w:instrText>
            </w:r>
            <w:r>
              <w:rPr>
                <w:noProof/>
                <w:webHidden/>
              </w:rPr>
            </w:r>
            <w:r>
              <w:rPr>
                <w:noProof/>
                <w:webHidden/>
              </w:rPr>
              <w:fldChar w:fldCharType="separate"/>
            </w:r>
            <w:r>
              <w:rPr>
                <w:noProof/>
                <w:webHidden/>
              </w:rPr>
              <w:t>10</w:t>
            </w:r>
            <w:r>
              <w:rPr>
                <w:noProof/>
                <w:webHidden/>
              </w:rPr>
              <w:fldChar w:fldCharType="end"/>
            </w:r>
          </w:hyperlink>
        </w:p>
        <w:p w14:paraId="41234D8D" w14:textId="032E4572" w:rsidR="007865CD" w:rsidRDefault="007865CD">
          <w:pPr>
            <w:pStyle w:val="TOC1"/>
            <w:tabs>
              <w:tab w:val="right" w:leader="dot" w:pos="10790"/>
            </w:tabs>
            <w:rPr>
              <w:rFonts w:eastAsiaTheme="minorEastAsia"/>
              <w:noProof/>
            </w:rPr>
          </w:pPr>
          <w:hyperlink w:anchor="_Toc149509746" w:history="1">
            <w:r w:rsidRPr="004772D9">
              <w:rPr>
                <w:rStyle w:val="Hyperlink"/>
                <w:noProof/>
              </w:rPr>
              <w:t>Vulnerability checking</w:t>
            </w:r>
            <w:r>
              <w:rPr>
                <w:noProof/>
                <w:webHidden/>
              </w:rPr>
              <w:tab/>
            </w:r>
            <w:r>
              <w:rPr>
                <w:noProof/>
                <w:webHidden/>
              </w:rPr>
              <w:fldChar w:fldCharType="begin"/>
            </w:r>
            <w:r>
              <w:rPr>
                <w:noProof/>
                <w:webHidden/>
              </w:rPr>
              <w:instrText xml:space="preserve"> PAGEREF _Toc149509746 \h </w:instrText>
            </w:r>
            <w:r>
              <w:rPr>
                <w:noProof/>
                <w:webHidden/>
              </w:rPr>
            </w:r>
            <w:r>
              <w:rPr>
                <w:noProof/>
                <w:webHidden/>
              </w:rPr>
              <w:fldChar w:fldCharType="separate"/>
            </w:r>
            <w:r>
              <w:rPr>
                <w:noProof/>
                <w:webHidden/>
              </w:rPr>
              <w:t>13</w:t>
            </w:r>
            <w:r>
              <w:rPr>
                <w:noProof/>
                <w:webHidden/>
              </w:rPr>
              <w:fldChar w:fldCharType="end"/>
            </w:r>
          </w:hyperlink>
        </w:p>
        <w:p w14:paraId="0262F90C" w14:textId="70A77245" w:rsidR="007865CD" w:rsidRDefault="007865CD">
          <w:pPr>
            <w:pStyle w:val="TOC2"/>
            <w:tabs>
              <w:tab w:val="right" w:leader="dot" w:pos="10790"/>
            </w:tabs>
            <w:rPr>
              <w:rFonts w:eastAsiaTheme="minorEastAsia"/>
              <w:noProof/>
            </w:rPr>
          </w:pPr>
          <w:hyperlink w:anchor="_Toc149509747" w:history="1">
            <w:r w:rsidRPr="004772D9">
              <w:rPr>
                <w:rStyle w:val="Hyperlink"/>
                <w:noProof/>
              </w:rPr>
              <w:t>Vulnerabilities found using NIKTO</w:t>
            </w:r>
            <w:r>
              <w:rPr>
                <w:noProof/>
                <w:webHidden/>
              </w:rPr>
              <w:tab/>
            </w:r>
            <w:r>
              <w:rPr>
                <w:noProof/>
                <w:webHidden/>
              </w:rPr>
              <w:fldChar w:fldCharType="begin"/>
            </w:r>
            <w:r>
              <w:rPr>
                <w:noProof/>
                <w:webHidden/>
              </w:rPr>
              <w:instrText xml:space="preserve"> PAGEREF _Toc149509747 \h </w:instrText>
            </w:r>
            <w:r>
              <w:rPr>
                <w:noProof/>
                <w:webHidden/>
              </w:rPr>
            </w:r>
            <w:r>
              <w:rPr>
                <w:noProof/>
                <w:webHidden/>
              </w:rPr>
              <w:fldChar w:fldCharType="separate"/>
            </w:r>
            <w:r>
              <w:rPr>
                <w:noProof/>
                <w:webHidden/>
              </w:rPr>
              <w:t>13</w:t>
            </w:r>
            <w:r>
              <w:rPr>
                <w:noProof/>
                <w:webHidden/>
              </w:rPr>
              <w:fldChar w:fldCharType="end"/>
            </w:r>
          </w:hyperlink>
        </w:p>
        <w:p w14:paraId="29F902D9" w14:textId="5EB12AF8" w:rsidR="007865CD" w:rsidRDefault="007865CD">
          <w:pPr>
            <w:pStyle w:val="TOC2"/>
            <w:tabs>
              <w:tab w:val="right" w:leader="dot" w:pos="10790"/>
            </w:tabs>
            <w:rPr>
              <w:rFonts w:eastAsiaTheme="minorEastAsia"/>
              <w:noProof/>
            </w:rPr>
          </w:pPr>
          <w:hyperlink w:anchor="_Toc149509748" w:history="1">
            <w:r w:rsidRPr="004772D9">
              <w:rPr>
                <w:rStyle w:val="Hyperlink"/>
                <w:noProof/>
              </w:rPr>
              <w:t>Vulnerabilities found using rapidscan</w:t>
            </w:r>
            <w:r>
              <w:rPr>
                <w:noProof/>
                <w:webHidden/>
              </w:rPr>
              <w:tab/>
            </w:r>
            <w:r>
              <w:rPr>
                <w:noProof/>
                <w:webHidden/>
              </w:rPr>
              <w:fldChar w:fldCharType="begin"/>
            </w:r>
            <w:r>
              <w:rPr>
                <w:noProof/>
                <w:webHidden/>
              </w:rPr>
              <w:instrText xml:space="preserve"> PAGEREF _Toc149509748 \h </w:instrText>
            </w:r>
            <w:r>
              <w:rPr>
                <w:noProof/>
                <w:webHidden/>
              </w:rPr>
            </w:r>
            <w:r>
              <w:rPr>
                <w:noProof/>
                <w:webHidden/>
              </w:rPr>
              <w:fldChar w:fldCharType="separate"/>
            </w:r>
            <w:r>
              <w:rPr>
                <w:noProof/>
                <w:webHidden/>
              </w:rPr>
              <w:t>14</w:t>
            </w:r>
            <w:r>
              <w:rPr>
                <w:noProof/>
                <w:webHidden/>
              </w:rPr>
              <w:fldChar w:fldCharType="end"/>
            </w:r>
          </w:hyperlink>
        </w:p>
        <w:p w14:paraId="03379B2F" w14:textId="50EF0F3B"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6672F1F8" w:rsidR="00B80E07" w:rsidRDefault="0056539C" w:rsidP="0056539C">
      <w:pPr>
        <w:pStyle w:val="Heading1"/>
      </w:pPr>
      <w:bookmarkStart w:id="0" w:name="_Toc149509735"/>
      <w:r>
        <w:lastRenderedPageBreak/>
        <w:t>Scope of the target</w:t>
      </w:r>
      <w:bookmarkEnd w:id="0"/>
    </w:p>
    <w:p w14:paraId="1D873FD5" w14:textId="6E557DE6" w:rsidR="0056539C" w:rsidRDefault="0056539C" w:rsidP="0056539C">
      <w:pPr>
        <w:pStyle w:val="Heading2"/>
      </w:pPr>
      <w:bookmarkStart w:id="1" w:name="_Toc149509736"/>
      <w:r>
        <w:t>In scope and rewards</w:t>
      </w:r>
      <w:bookmarkEnd w:id="1"/>
      <w:r>
        <w:t xml:space="preserve"> </w:t>
      </w:r>
    </w:p>
    <w:p w14:paraId="6C9E346C" w14:textId="062ACC9A" w:rsidR="00192008" w:rsidRPr="00192008" w:rsidRDefault="00774F3A" w:rsidP="00192008">
      <w:r w:rsidRPr="00774F3A">
        <w:rPr>
          <w:noProof/>
        </w:rPr>
        <w:drawing>
          <wp:inline distT="0" distB="0" distL="0" distR="0" wp14:anchorId="37006353" wp14:editId="6CC084E8">
            <wp:extent cx="6858000" cy="2190750"/>
            <wp:effectExtent l="0" t="0" r="0" b="0"/>
            <wp:docPr id="17369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08239" name=""/>
                    <pic:cNvPicPr/>
                  </pic:nvPicPr>
                  <pic:blipFill>
                    <a:blip r:embed="rId12"/>
                    <a:stretch>
                      <a:fillRect/>
                    </a:stretch>
                  </pic:blipFill>
                  <pic:spPr>
                    <a:xfrm>
                      <a:off x="0" y="0"/>
                      <a:ext cx="6858000" cy="2190750"/>
                    </a:xfrm>
                    <a:prstGeom prst="rect">
                      <a:avLst/>
                    </a:prstGeom>
                  </pic:spPr>
                </pic:pic>
              </a:graphicData>
            </a:graphic>
          </wp:inline>
        </w:drawing>
      </w:r>
    </w:p>
    <w:p w14:paraId="0FF5E52C" w14:textId="39AFB876" w:rsidR="00774F3A" w:rsidRPr="00774F3A" w:rsidRDefault="00B070E9" w:rsidP="00774F3A">
      <w:pPr>
        <w:pStyle w:val="Heading2"/>
      </w:pPr>
      <w:bookmarkStart w:id="2" w:name="_Toc149509737"/>
      <w:r w:rsidRPr="00774F3A">
        <w:rPr>
          <w:b/>
          <w:bCs/>
          <w:noProof/>
        </w:rPr>
        <w:drawing>
          <wp:anchor distT="0" distB="0" distL="114300" distR="114300" simplePos="0" relativeHeight="251652608" behindDoc="0" locked="0" layoutInCell="1" allowOverlap="1" wp14:anchorId="4BA1D34B" wp14:editId="632E28D0">
            <wp:simplePos x="0" y="0"/>
            <wp:positionH relativeFrom="column">
              <wp:posOffset>343619</wp:posOffset>
            </wp:positionH>
            <wp:positionV relativeFrom="paragraph">
              <wp:posOffset>338275</wp:posOffset>
            </wp:positionV>
            <wp:extent cx="5791200" cy="5000625"/>
            <wp:effectExtent l="0" t="0" r="0" b="9525"/>
            <wp:wrapTopAndBottom/>
            <wp:docPr id="140068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2851"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5000625"/>
                    </a:xfrm>
                    <a:prstGeom prst="rect">
                      <a:avLst/>
                    </a:prstGeom>
                  </pic:spPr>
                </pic:pic>
              </a:graphicData>
            </a:graphic>
            <wp14:sizeRelH relativeFrom="margin">
              <wp14:pctWidth>0</wp14:pctWidth>
            </wp14:sizeRelH>
            <wp14:sizeRelV relativeFrom="margin">
              <wp14:pctHeight>0</wp14:pctHeight>
            </wp14:sizeRelV>
          </wp:anchor>
        </w:drawing>
      </w:r>
      <w:r w:rsidR="00774F3A" w:rsidRPr="00774F3A">
        <w:t>Out of scope</w:t>
      </w:r>
      <w:bookmarkEnd w:id="2"/>
      <w:r w:rsidR="00774F3A" w:rsidRPr="00774F3A">
        <w:t xml:space="preserve"> </w:t>
      </w:r>
    </w:p>
    <w:p w14:paraId="470DF94B" w14:textId="77777777" w:rsidR="000F5B7F" w:rsidRDefault="000F5B7F" w:rsidP="0056539C"/>
    <w:p w14:paraId="03863C01" w14:textId="77777777" w:rsidR="0056539C" w:rsidRDefault="0056539C" w:rsidP="0056539C">
      <w:pPr>
        <w:pStyle w:val="Heading1"/>
      </w:pPr>
      <w:bookmarkStart w:id="3" w:name="_Toc149164340"/>
      <w:bookmarkStart w:id="4" w:name="_Toc149509738"/>
      <w:r>
        <w:lastRenderedPageBreak/>
        <w:t>Reconnaissance</w:t>
      </w:r>
      <w:bookmarkEnd w:id="3"/>
      <w:bookmarkEnd w:id="4"/>
      <w:r>
        <w:t xml:space="preserve"> </w:t>
      </w:r>
    </w:p>
    <w:p w14:paraId="3A177D28" w14:textId="77777777" w:rsidR="0056539C" w:rsidRDefault="0056539C" w:rsidP="0056539C">
      <w:pPr>
        <w:pStyle w:val="Heading2"/>
      </w:pPr>
      <w:bookmarkStart w:id="5" w:name="_Toc149164341"/>
      <w:bookmarkStart w:id="6" w:name="_Toc149509739"/>
      <w:r w:rsidRPr="0024422B">
        <w:t>Subdomain enumeration</w:t>
      </w:r>
      <w:bookmarkEnd w:id="5"/>
      <w:bookmarkEnd w:id="6"/>
      <w:r w:rsidRPr="0024422B">
        <w:t xml:space="preserve"> </w:t>
      </w:r>
    </w:p>
    <w:p w14:paraId="4E5E2CC4" w14:textId="3546A2ED" w:rsidR="00E166C1" w:rsidRPr="00E166C1" w:rsidRDefault="00E166C1" w:rsidP="00E166C1">
      <w:pPr>
        <w:pStyle w:val="ListParagraph"/>
        <w:numPr>
          <w:ilvl w:val="0"/>
          <w:numId w:val="1"/>
        </w:numPr>
      </w:pPr>
      <w:r>
        <w:t>Using domained.py tools amass and subfinder to do the subdomain enumeration</w:t>
      </w:r>
    </w:p>
    <w:p w14:paraId="006A9D56" w14:textId="4E058618" w:rsidR="00E166C1" w:rsidRDefault="00E166C1" w:rsidP="00E166C1">
      <w:pPr>
        <w:pStyle w:val="ListParagraph"/>
        <w:numPr>
          <w:ilvl w:val="0"/>
          <w:numId w:val="1"/>
        </w:numPr>
      </w:pPr>
      <w:r w:rsidRPr="00E166C1">
        <w:rPr>
          <w:noProof/>
        </w:rPr>
        <w:drawing>
          <wp:anchor distT="0" distB="0" distL="114300" distR="114300" simplePos="0" relativeHeight="251653632" behindDoc="0" locked="0" layoutInCell="1" allowOverlap="1" wp14:anchorId="0BDCDF6C" wp14:editId="1F8902D5">
            <wp:simplePos x="0" y="0"/>
            <wp:positionH relativeFrom="margin">
              <wp:posOffset>285750</wp:posOffset>
            </wp:positionH>
            <wp:positionV relativeFrom="paragraph">
              <wp:posOffset>290195</wp:posOffset>
            </wp:positionV>
            <wp:extent cx="5895975" cy="3057525"/>
            <wp:effectExtent l="0" t="0" r="9525" b="9525"/>
            <wp:wrapTopAndBottom/>
            <wp:docPr id="91471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1304" name=""/>
                    <pic:cNvPicPr/>
                  </pic:nvPicPr>
                  <pic:blipFill>
                    <a:blip r:embed="rId14">
                      <a:extLst>
                        <a:ext uri="{28A0092B-C50C-407E-A947-70E740481C1C}">
                          <a14:useLocalDpi xmlns:a14="http://schemas.microsoft.com/office/drawing/2010/main" val="0"/>
                        </a:ext>
                      </a:extLst>
                    </a:blip>
                    <a:stretch>
                      <a:fillRect/>
                    </a:stretch>
                  </pic:blipFill>
                  <pic:spPr>
                    <a:xfrm>
                      <a:off x="0" y="0"/>
                      <a:ext cx="5895975" cy="3057525"/>
                    </a:xfrm>
                    <a:prstGeom prst="rect">
                      <a:avLst/>
                    </a:prstGeom>
                  </pic:spPr>
                </pic:pic>
              </a:graphicData>
            </a:graphic>
            <wp14:sizeRelH relativeFrom="margin">
              <wp14:pctWidth>0</wp14:pctWidth>
            </wp14:sizeRelH>
            <wp14:sizeRelV relativeFrom="margin">
              <wp14:pctHeight>0</wp14:pctHeight>
            </wp14:sizeRelV>
          </wp:anchor>
        </w:drawing>
      </w:r>
      <w:r w:rsidRPr="00E166C1">
        <w:t>└─# python3 domained.py -d compass.com --quick --notify</w:t>
      </w:r>
    </w:p>
    <w:p w14:paraId="6DBA977A" w14:textId="5609B8DB" w:rsidR="00E166C1" w:rsidRPr="00E166C1" w:rsidRDefault="00E166C1" w:rsidP="00E166C1"/>
    <w:p w14:paraId="3C676339" w14:textId="77777777" w:rsidR="0056539C" w:rsidRPr="0056539C" w:rsidRDefault="0056539C" w:rsidP="0056539C"/>
    <w:p w14:paraId="4A0C87E3" w14:textId="145EB6B8" w:rsidR="0056539C" w:rsidRDefault="00E166C1">
      <w:r w:rsidRPr="00E166C1">
        <w:rPr>
          <w:noProof/>
        </w:rPr>
        <w:drawing>
          <wp:inline distT="0" distB="0" distL="0" distR="0" wp14:anchorId="61EE9F0B" wp14:editId="13BD0AE4">
            <wp:extent cx="6858000" cy="3454400"/>
            <wp:effectExtent l="0" t="0" r="0" b="0"/>
            <wp:docPr id="1781401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1313" name="Picture 1" descr="A screenshot of a computer&#10;&#10;Description automatically generated"/>
                    <pic:cNvPicPr/>
                  </pic:nvPicPr>
                  <pic:blipFill>
                    <a:blip r:embed="rId15"/>
                    <a:stretch>
                      <a:fillRect/>
                    </a:stretch>
                  </pic:blipFill>
                  <pic:spPr>
                    <a:xfrm>
                      <a:off x="0" y="0"/>
                      <a:ext cx="6858000" cy="3454400"/>
                    </a:xfrm>
                    <a:prstGeom prst="rect">
                      <a:avLst/>
                    </a:prstGeom>
                  </pic:spPr>
                </pic:pic>
              </a:graphicData>
            </a:graphic>
          </wp:inline>
        </w:drawing>
      </w:r>
      <w:r w:rsidR="0056539C">
        <w:br w:type="page"/>
      </w:r>
    </w:p>
    <w:p w14:paraId="5DC5EFF9" w14:textId="528EDD66" w:rsidR="0056539C" w:rsidRDefault="00FD4B2B" w:rsidP="0056539C">
      <w:pPr>
        <w:pStyle w:val="Heading2"/>
      </w:pPr>
      <w:bookmarkStart w:id="7" w:name="_Toc149165131"/>
      <w:bookmarkStart w:id="8" w:name="_Toc149509740"/>
      <w:r>
        <w:lastRenderedPageBreak/>
        <w:t>Gathering</w:t>
      </w:r>
      <w:r w:rsidR="0056539C">
        <w:t xml:space="preserve"> information about the target</w:t>
      </w:r>
      <w:bookmarkEnd w:id="7"/>
      <w:bookmarkEnd w:id="8"/>
      <w:r w:rsidR="0056539C">
        <w:t xml:space="preserve"> </w:t>
      </w:r>
    </w:p>
    <w:p w14:paraId="117B885B" w14:textId="6B1D09FB" w:rsidR="0056539C" w:rsidRDefault="00CA5709" w:rsidP="00CA5709">
      <w:pPr>
        <w:pStyle w:val="ListParagraph"/>
        <w:numPr>
          <w:ilvl w:val="0"/>
          <w:numId w:val="18"/>
        </w:numPr>
        <w:rPr>
          <w:u w:val="single"/>
        </w:rPr>
      </w:pPr>
      <w:bookmarkStart w:id="9" w:name="_Hlk149395876"/>
      <w:r w:rsidRPr="00CA5709">
        <w:rPr>
          <w:u w:val="single"/>
        </w:rPr>
        <w:t>Domain profile and whois records</w:t>
      </w:r>
    </w:p>
    <w:bookmarkEnd w:id="9"/>
    <w:p w14:paraId="1F86D900" w14:textId="2B09E86C" w:rsidR="00FC4BA9" w:rsidRDefault="00FC4BA9" w:rsidP="00FC4BA9">
      <w:pPr>
        <w:pStyle w:val="ListParagraph"/>
        <w:numPr>
          <w:ilvl w:val="1"/>
          <w:numId w:val="18"/>
        </w:numPr>
        <w:rPr>
          <w:u w:val="single"/>
        </w:rPr>
      </w:pPr>
      <w:r w:rsidRPr="00FC4BA9">
        <w:rPr>
          <w:noProof/>
        </w:rPr>
        <w:drawing>
          <wp:anchor distT="0" distB="0" distL="114300" distR="114300" simplePos="0" relativeHeight="251659776" behindDoc="0" locked="0" layoutInCell="1" allowOverlap="1" wp14:anchorId="59CD8887" wp14:editId="6E8D7EEE">
            <wp:simplePos x="0" y="0"/>
            <wp:positionH relativeFrom="column">
              <wp:posOffset>850900</wp:posOffset>
            </wp:positionH>
            <wp:positionV relativeFrom="paragraph">
              <wp:posOffset>240665</wp:posOffset>
            </wp:positionV>
            <wp:extent cx="4191000" cy="3136900"/>
            <wp:effectExtent l="0" t="0" r="0" b="6350"/>
            <wp:wrapTopAndBottom/>
            <wp:docPr id="49093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123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136900"/>
                    </a:xfrm>
                    <a:prstGeom prst="rect">
                      <a:avLst/>
                    </a:prstGeom>
                  </pic:spPr>
                </pic:pic>
              </a:graphicData>
            </a:graphic>
            <wp14:sizeRelH relativeFrom="margin">
              <wp14:pctWidth>0</wp14:pctWidth>
            </wp14:sizeRelH>
            <wp14:sizeRelV relativeFrom="margin">
              <wp14:pctHeight>0</wp14:pctHeight>
            </wp14:sizeRelV>
          </wp:anchor>
        </w:drawing>
      </w:r>
      <w:r w:rsidR="00CA5709">
        <w:rPr>
          <w:u w:val="single"/>
        </w:rPr>
        <w:t>Domain profil</w:t>
      </w:r>
      <w:r>
        <w:rPr>
          <w:u w:val="single"/>
        </w:rPr>
        <w:t>e</w:t>
      </w:r>
    </w:p>
    <w:p w14:paraId="181629ED" w14:textId="4CDB974D" w:rsidR="00FC4BA9" w:rsidRDefault="00FC4BA9" w:rsidP="00FC4BA9">
      <w:pPr>
        <w:ind w:left="1080"/>
        <w:rPr>
          <w:u w:val="single"/>
        </w:rPr>
      </w:pPr>
    </w:p>
    <w:p w14:paraId="2B9FB713" w14:textId="36263B32" w:rsidR="00FC4BA9" w:rsidRPr="00FC4BA9" w:rsidRDefault="00FC4BA9" w:rsidP="00FC4BA9">
      <w:pPr>
        <w:pStyle w:val="ListParagraph"/>
        <w:numPr>
          <w:ilvl w:val="1"/>
          <w:numId w:val="18"/>
        </w:numPr>
        <w:rPr>
          <w:u w:val="single"/>
        </w:rPr>
      </w:pPr>
      <w:r w:rsidRPr="00FC4BA9">
        <w:rPr>
          <w:noProof/>
        </w:rPr>
        <w:drawing>
          <wp:anchor distT="0" distB="0" distL="114300" distR="114300" simplePos="0" relativeHeight="251660800" behindDoc="0" locked="0" layoutInCell="1" allowOverlap="1" wp14:anchorId="52B48C2D" wp14:editId="3BE2245F">
            <wp:simplePos x="0" y="0"/>
            <wp:positionH relativeFrom="column">
              <wp:posOffset>723900</wp:posOffset>
            </wp:positionH>
            <wp:positionV relativeFrom="paragraph">
              <wp:posOffset>208280</wp:posOffset>
            </wp:positionV>
            <wp:extent cx="4536440" cy="4165600"/>
            <wp:effectExtent l="0" t="0" r="0" b="6350"/>
            <wp:wrapTopAndBottom/>
            <wp:docPr id="3095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1423" name=""/>
                    <pic:cNvPicPr/>
                  </pic:nvPicPr>
                  <pic:blipFill>
                    <a:blip r:embed="rId17">
                      <a:extLst>
                        <a:ext uri="{28A0092B-C50C-407E-A947-70E740481C1C}">
                          <a14:useLocalDpi xmlns:a14="http://schemas.microsoft.com/office/drawing/2010/main" val="0"/>
                        </a:ext>
                      </a:extLst>
                    </a:blip>
                    <a:stretch>
                      <a:fillRect/>
                    </a:stretch>
                  </pic:blipFill>
                  <pic:spPr>
                    <a:xfrm>
                      <a:off x="0" y="0"/>
                      <a:ext cx="4536440" cy="4165600"/>
                    </a:xfrm>
                    <a:prstGeom prst="rect">
                      <a:avLst/>
                    </a:prstGeom>
                  </pic:spPr>
                </pic:pic>
              </a:graphicData>
            </a:graphic>
            <wp14:sizeRelH relativeFrom="margin">
              <wp14:pctWidth>0</wp14:pctWidth>
            </wp14:sizeRelH>
            <wp14:sizeRelV relativeFrom="margin">
              <wp14:pctHeight>0</wp14:pctHeight>
            </wp14:sizeRelV>
          </wp:anchor>
        </w:drawing>
      </w:r>
      <w:r w:rsidRPr="00FC4BA9">
        <w:rPr>
          <w:u w:val="single"/>
        </w:rPr>
        <w:t>Whois records</w:t>
      </w:r>
    </w:p>
    <w:p w14:paraId="3D105D50" w14:textId="2AECC573" w:rsidR="00CA5709" w:rsidRDefault="00FC4BA9" w:rsidP="00FC4BA9">
      <w:pPr>
        <w:pStyle w:val="ListParagraph"/>
        <w:numPr>
          <w:ilvl w:val="1"/>
          <w:numId w:val="19"/>
        </w:numPr>
      </w:pPr>
      <w:bookmarkStart w:id="10" w:name="_Hlk149395714"/>
      <w:r w:rsidRPr="00FC4BA9">
        <w:rPr>
          <w:noProof/>
        </w:rPr>
        <w:lastRenderedPageBreak/>
        <w:drawing>
          <wp:anchor distT="0" distB="0" distL="114300" distR="114300" simplePos="0" relativeHeight="251662848" behindDoc="0" locked="0" layoutInCell="1" allowOverlap="1" wp14:anchorId="78EA9F47" wp14:editId="585FA352">
            <wp:simplePos x="0" y="0"/>
            <wp:positionH relativeFrom="margin">
              <wp:align>right</wp:align>
            </wp:positionH>
            <wp:positionV relativeFrom="paragraph">
              <wp:posOffset>3354705</wp:posOffset>
            </wp:positionV>
            <wp:extent cx="6858000" cy="4237990"/>
            <wp:effectExtent l="0" t="0" r="0" b="0"/>
            <wp:wrapTopAndBottom/>
            <wp:docPr id="49651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891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237990"/>
                    </a:xfrm>
                    <a:prstGeom prst="rect">
                      <a:avLst/>
                    </a:prstGeom>
                  </pic:spPr>
                </pic:pic>
              </a:graphicData>
            </a:graphic>
          </wp:anchor>
        </w:drawing>
      </w:r>
      <w:r w:rsidRPr="00FC4BA9">
        <w:rPr>
          <w:noProof/>
        </w:rPr>
        <w:drawing>
          <wp:anchor distT="0" distB="0" distL="114300" distR="114300" simplePos="0" relativeHeight="251661824" behindDoc="0" locked="0" layoutInCell="1" allowOverlap="1" wp14:anchorId="74945418" wp14:editId="3774F9A6">
            <wp:simplePos x="0" y="0"/>
            <wp:positionH relativeFrom="margin">
              <wp:align>right</wp:align>
            </wp:positionH>
            <wp:positionV relativeFrom="paragraph">
              <wp:posOffset>243205</wp:posOffset>
            </wp:positionV>
            <wp:extent cx="6858000" cy="3082925"/>
            <wp:effectExtent l="0" t="0" r="0" b="3175"/>
            <wp:wrapTopAndBottom/>
            <wp:docPr id="19425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8154"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3082925"/>
                    </a:xfrm>
                    <a:prstGeom prst="rect">
                      <a:avLst/>
                    </a:prstGeom>
                  </pic:spPr>
                </pic:pic>
              </a:graphicData>
            </a:graphic>
          </wp:anchor>
        </w:drawing>
      </w:r>
      <w:bookmarkStart w:id="11" w:name="_Hlk149395726"/>
      <w:r w:rsidRPr="00FC4BA9">
        <w:t>netcraft scan to gather background, network, and certificate information</w:t>
      </w:r>
      <w:bookmarkEnd w:id="11"/>
    </w:p>
    <w:bookmarkEnd w:id="10"/>
    <w:p w14:paraId="48B8D1BD" w14:textId="77777777" w:rsidR="00FC4BA9" w:rsidRDefault="00FC4BA9"/>
    <w:p w14:paraId="118FE375" w14:textId="77777777" w:rsidR="00FC4BA9" w:rsidRDefault="00FC4BA9"/>
    <w:p w14:paraId="551286C0" w14:textId="77777777" w:rsidR="00FC4BA9" w:rsidRDefault="00FC4BA9"/>
    <w:p w14:paraId="277D9A6D" w14:textId="1A638CC4" w:rsidR="00FC4BA9" w:rsidRDefault="00FC4BA9" w:rsidP="00FC4BA9">
      <w:pPr>
        <w:pStyle w:val="ListParagraph"/>
        <w:numPr>
          <w:ilvl w:val="1"/>
          <w:numId w:val="19"/>
        </w:numPr>
      </w:pPr>
      <w:r w:rsidRPr="00FC4BA9">
        <w:rPr>
          <w:noProof/>
        </w:rPr>
        <w:drawing>
          <wp:anchor distT="0" distB="0" distL="114300" distR="114300" simplePos="0" relativeHeight="251663872" behindDoc="0" locked="0" layoutInCell="1" allowOverlap="1" wp14:anchorId="7764C3F8" wp14:editId="781C0BF9">
            <wp:simplePos x="0" y="0"/>
            <wp:positionH relativeFrom="margin">
              <wp:align>right</wp:align>
            </wp:positionH>
            <wp:positionV relativeFrom="paragraph">
              <wp:posOffset>331494</wp:posOffset>
            </wp:positionV>
            <wp:extent cx="6858000" cy="3414395"/>
            <wp:effectExtent l="0" t="0" r="0" b="0"/>
            <wp:wrapTopAndBottom/>
            <wp:docPr id="25902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7453"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414395"/>
                    </a:xfrm>
                    <a:prstGeom prst="rect">
                      <a:avLst/>
                    </a:prstGeom>
                  </pic:spPr>
                </pic:pic>
              </a:graphicData>
            </a:graphic>
          </wp:anchor>
        </w:drawing>
      </w:r>
      <w:r>
        <w:t>security header checking</w:t>
      </w:r>
    </w:p>
    <w:p w14:paraId="1DAB2E88" w14:textId="18015651" w:rsidR="00FC4BA9" w:rsidRDefault="00FC4BA9" w:rsidP="00FC4BA9"/>
    <w:p w14:paraId="5116478E" w14:textId="61EE6E66" w:rsidR="00B84EB5" w:rsidRDefault="00B84EB5" w:rsidP="00B84EB5">
      <w:r>
        <w:t xml:space="preserve">missing headers - </w:t>
      </w:r>
      <w:r w:rsidRPr="00B84EB5">
        <w:t xml:space="preserve">Attackers try to learn more about the target from the amount of information exposed in the headers. An attacker may know what type of tech stack a web application is emphasizing and many other information.  </w:t>
      </w:r>
    </w:p>
    <w:p w14:paraId="50DDF56F" w14:textId="5ECBAE09" w:rsidR="00FC4BA9" w:rsidRDefault="00FC4BA9" w:rsidP="00FC4BA9">
      <w:pPr>
        <w:pStyle w:val="ListParagraph"/>
        <w:numPr>
          <w:ilvl w:val="1"/>
          <w:numId w:val="19"/>
        </w:numPr>
      </w:pPr>
      <w:r>
        <w:t>Strict-Transport-Security</w:t>
      </w:r>
    </w:p>
    <w:p w14:paraId="0AE81699" w14:textId="5A3225B8" w:rsidR="00FC4BA9" w:rsidRDefault="00FC4BA9" w:rsidP="00B84EB5">
      <w:pPr>
        <w:pStyle w:val="ListParagraph"/>
        <w:numPr>
          <w:ilvl w:val="2"/>
          <w:numId w:val="19"/>
        </w:numPr>
      </w:pPr>
      <w:r>
        <w:t>HTTP Strict Transport Security is an excellent feature to support on your site and strengthens your implementation of TLS by getting the User Agent to enforce the use of HTTPS. Recommended value "Strict-Transport-Security: max-age=31536000; includeSubDomains".</w:t>
      </w:r>
    </w:p>
    <w:p w14:paraId="51A379B4" w14:textId="77777777" w:rsidR="00B84EB5" w:rsidRDefault="00FC4BA9" w:rsidP="00FC4BA9">
      <w:pPr>
        <w:pStyle w:val="ListParagraph"/>
        <w:numPr>
          <w:ilvl w:val="1"/>
          <w:numId w:val="19"/>
        </w:numPr>
      </w:pPr>
      <w:r>
        <w:t>Content-Security-Policy</w:t>
      </w:r>
      <w:r>
        <w:tab/>
      </w:r>
    </w:p>
    <w:p w14:paraId="04B79998" w14:textId="43D15B2C" w:rsidR="00FC4BA9" w:rsidRDefault="00FC4BA9" w:rsidP="00B84EB5">
      <w:pPr>
        <w:pStyle w:val="ListParagraph"/>
        <w:numPr>
          <w:ilvl w:val="2"/>
          <w:numId w:val="19"/>
        </w:numPr>
      </w:pPr>
      <w:r>
        <w:t>Content Security Policy is an effective measure to protect your site from XSS attacks. By whitelisting sources of approved content, you can prevent the browser from loading malicious assets.</w:t>
      </w:r>
    </w:p>
    <w:p w14:paraId="178C15E6" w14:textId="77777777" w:rsidR="00B84EB5" w:rsidRDefault="00FC4BA9" w:rsidP="00B84EB5">
      <w:pPr>
        <w:pStyle w:val="ListParagraph"/>
        <w:numPr>
          <w:ilvl w:val="1"/>
          <w:numId w:val="19"/>
        </w:numPr>
      </w:pPr>
      <w:r>
        <w:t>Referrer-Policy</w:t>
      </w:r>
    </w:p>
    <w:p w14:paraId="128BFD91" w14:textId="28AD330C" w:rsidR="00FC4BA9" w:rsidRDefault="00FC4BA9" w:rsidP="00B84EB5">
      <w:pPr>
        <w:pStyle w:val="ListParagraph"/>
        <w:numPr>
          <w:ilvl w:val="2"/>
          <w:numId w:val="19"/>
        </w:numPr>
      </w:pPr>
      <w:r>
        <w:t>Referrer Policy is a new header that allows a site to control how much information the browser includes with navigations away from a document and should be set by all sites.</w:t>
      </w:r>
    </w:p>
    <w:p w14:paraId="2F4ECD40" w14:textId="77777777" w:rsidR="00B84EB5" w:rsidRDefault="00FC4BA9" w:rsidP="00FC4BA9">
      <w:pPr>
        <w:pStyle w:val="ListParagraph"/>
        <w:numPr>
          <w:ilvl w:val="1"/>
          <w:numId w:val="19"/>
        </w:numPr>
      </w:pPr>
      <w:r>
        <w:t>Permissions-Policy</w:t>
      </w:r>
    </w:p>
    <w:p w14:paraId="43B3CA3B" w14:textId="3A74D652" w:rsidR="0056539C" w:rsidRDefault="00FC4BA9" w:rsidP="00B84EB5">
      <w:pPr>
        <w:pStyle w:val="ListParagraph"/>
        <w:numPr>
          <w:ilvl w:val="2"/>
          <w:numId w:val="19"/>
        </w:numPr>
      </w:pPr>
      <w:r>
        <w:t xml:space="preserve">Permissions Policy is a new header that allows a site to control which features and APIs can be used in the browser. </w:t>
      </w:r>
      <w:r w:rsidR="0056539C">
        <w:br w:type="page"/>
      </w:r>
    </w:p>
    <w:p w14:paraId="63622182" w14:textId="501D8F8B" w:rsidR="0056539C" w:rsidRDefault="0056539C" w:rsidP="0056539C">
      <w:pPr>
        <w:pStyle w:val="Heading2"/>
      </w:pPr>
      <w:bookmarkStart w:id="12" w:name="_Toc149165132"/>
      <w:bookmarkStart w:id="13" w:name="_Toc149509741"/>
      <w:r>
        <w:lastRenderedPageBreak/>
        <w:t>Virtual host discovery</w:t>
      </w:r>
      <w:bookmarkEnd w:id="12"/>
      <w:bookmarkEnd w:id="13"/>
      <w:r>
        <w:t xml:space="preserve"> </w:t>
      </w:r>
    </w:p>
    <w:p w14:paraId="00C8DD0A" w14:textId="1918B724" w:rsidR="0056539C" w:rsidRDefault="00B84EB5">
      <w:r w:rsidRPr="00B84EB5">
        <w:rPr>
          <w:noProof/>
        </w:rPr>
        <w:drawing>
          <wp:anchor distT="0" distB="0" distL="114300" distR="114300" simplePos="0" relativeHeight="251664896" behindDoc="0" locked="0" layoutInCell="1" allowOverlap="1" wp14:anchorId="0872FE61" wp14:editId="3A8C9398">
            <wp:simplePos x="0" y="0"/>
            <wp:positionH relativeFrom="margin">
              <wp:align>center</wp:align>
            </wp:positionH>
            <wp:positionV relativeFrom="paragraph">
              <wp:posOffset>199737</wp:posOffset>
            </wp:positionV>
            <wp:extent cx="6486525" cy="5626100"/>
            <wp:effectExtent l="0" t="0" r="9525" b="0"/>
            <wp:wrapTopAndBottom/>
            <wp:docPr id="8633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00616" name=""/>
                    <pic:cNvPicPr/>
                  </pic:nvPicPr>
                  <pic:blipFill>
                    <a:blip r:embed="rId21">
                      <a:extLst>
                        <a:ext uri="{28A0092B-C50C-407E-A947-70E740481C1C}">
                          <a14:useLocalDpi xmlns:a14="http://schemas.microsoft.com/office/drawing/2010/main" val="0"/>
                        </a:ext>
                      </a:extLst>
                    </a:blip>
                    <a:stretch>
                      <a:fillRect/>
                    </a:stretch>
                  </pic:blipFill>
                  <pic:spPr>
                    <a:xfrm>
                      <a:off x="0" y="0"/>
                      <a:ext cx="6486525" cy="5626100"/>
                    </a:xfrm>
                    <a:prstGeom prst="rect">
                      <a:avLst/>
                    </a:prstGeom>
                  </pic:spPr>
                </pic:pic>
              </a:graphicData>
            </a:graphic>
            <wp14:sizeRelH relativeFrom="margin">
              <wp14:pctWidth>0</wp14:pctWidth>
            </wp14:sizeRelH>
          </wp:anchor>
        </w:drawing>
      </w:r>
    </w:p>
    <w:p w14:paraId="5390B38A" w14:textId="77777777" w:rsidR="0056539C" w:rsidRDefault="0056539C">
      <w:r>
        <w:br w:type="page"/>
      </w:r>
    </w:p>
    <w:p w14:paraId="71448C89" w14:textId="77777777" w:rsidR="0056539C" w:rsidRDefault="0056539C" w:rsidP="0056539C">
      <w:pPr>
        <w:pStyle w:val="Heading2"/>
      </w:pPr>
      <w:bookmarkStart w:id="14" w:name="_Toc149165133"/>
      <w:bookmarkStart w:id="15" w:name="_Toc149509742"/>
      <w:r>
        <w:lastRenderedPageBreak/>
        <w:t>Subdomain takeover</w:t>
      </w:r>
      <w:bookmarkEnd w:id="14"/>
      <w:bookmarkEnd w:id="15"/>
    </w:p>
    <w:p w14:paraId="7E63E23C" w14:textId="77777777" w:rsidR="00D34975" w:rsidRDefault="00D34975" w:rsidP="00D34975">
      <w:pPr>
        <w:pStyle w:val="ListParagraph"/>
        <w:numPr>
          <w:ilvl w:val="0"/>
          <w:numId w:val="2"/>
        </w:numPr>
      </w:pPr>
      <w:bookmarkStart w:id="16" w:name="_Hlk149407749"/>
      <w:r>
        <w:t>Identifying if any of the found subdomains from the previous scans are vulnerable to takeover</w:t>
      </w:r>
    </w:p>
    <w:bookmarkEnd w:id="16"/>
    <w:p w14:paraId="225051EE" w14:textId="40A33960" w:rsidR="00D34975" w:rsidRPr="00D34975" w:rsidRDefault="00D34975" w:rsidP="00D34975">
      <w:pPr>
        <w:pStyle w:val="ListParagraph"/>
        <w:numPr>
          <w:ilvl w:val="0"/>
          <w:numId w:val="2"/>
        </w:numPr>
      </w:pPr>
      <w:r w:rsidRPr="00D34975">
        <w:rPr>
          <w:noProof/>
        </w:rPr>
        <w:drawing>
          <wp:anchor distT="0" distB="0" distL="114300" distR="114300" simplePos="0" relativeHeight="251654656" behindDoc="0" locked="0" layoutInCell="1" allowOverlap="1" wp14:anchorId="549C1D47" wp14:editId="50DCF469">
            <wp:simplePos x="0" y="0"/>
            <wp:positionH relativeFrom="margin">
              <wp:align>right</wp:align>
            </wp:positionH>
            <wp:positionV relativeFrom="paragraph">
              <wp:posOffset>269240</wp:posOffset>
            </wp:positionV>
            <wp:extent cx="6858000" cy="5981700"/>
            <wp:effectExtent l="0" t="0" r="0" b="0"/>
            <wp:wrapTopAndBottom/>
            <wp:docPr id="169430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4957"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5981700"/>
                    </a:xfrm>
                    <a:prstGeom prst="rect">
                      <a:avLst/>
                    </a:prstGeom>
                  </pic:spPr>
                </pic:pic>
              </a:graphicData>
            </a:graphic>
            <wp14:sizeRelV relativeFrom="margin">
              <wp14:pctHeight>0</wp14:pctHeight>
            </wp14:sizeRelV>
          </wp:anchor>
        </w:drawing>
      </w:r>
      <w:r w:rsidRPr="00D34975">
        <w:t>└─$ subjack -w Desktop/compass.com-unique.txt -v</w:t>
      </w:r>
    </w:p>
    <w:p w14:paraId="7017EB55" w14:textId="77777777" w:rsidR="00D34975" w:rsidRDefault="00D34975" w:rsidP="00D34975"/>
    <w:p w14:paraId="0C0A5BBB" w14:textId="7DF661EE" w:rsidR="00D34975" w:rsidRDefault="00D34975" w:rsidP="00D34975">
      <w:pPr>
        <w:pStyle w:val="ListParagraph"/>
        <w:numPr>
          <w:ilvl w:val="0"/>
          <w:numId w:val="2"/>
        </w:numPr>
      </w:pPr>
      <w:bookmarkStart w:id="17" w:name="_Hlk149390576"/>
      <w:r>
        <w:t>No vulnerable subdomains were found</w:t>
      </w:r>
    </w:p>
    <w:p w14:paraId="046DC378" w14:textId="73633989" w:rsidR="00D34975" w:rsidRDefault="00D34975" w:rsidP="00D34975">
      <w:pPr>
        <w:pStyle w:val="ListParagraph"/>
        <w:numPr>
          <w:ilvl w:val="0"/>
          <w:numId w:val="2"/>
        </w:numPr>
      </w:pPr>
      <w:r>
        <w:t>All subdomains appear to be secure</w:t>
      </w:r>
    </w:p>
    <w:p w14:paraId="5F5EF0D6" w14:textId="0CE069F5" w:rsidR="0056539C" w:rsidRDefault="00D34975" w:rsidP="00D34975">
      <w:pPr>
        <w:pStyle w:val="ListParagraph"/>
        <w:numPr>
          <w:ilvl w:val="0"/>
          <w:numId w:val="2"/>
        </w:numPr>
      </w:pPr>
      <w:r>
        <w:t xml:space="preserve">No issues were identified in the subdomain analysis </w:t>
      </w:r>
      <w:r w:rsidRPr="00D34975">
        <w:t xml:space="preserve"> </w:t>
      </w:r>
      <w:bookmarkEnd w:id="17"/>
      <w:r w:rsidR="0056539C">
        <w:br w:type="page"/>
      </w:r>
    </w:p>
    <w:p w14:paraId="5D8C35F2" w14:textId="77777777" w:rsidR="0056539C" w:rsidRDefault="0056539C" w:rsidP="0056539C">
      <w:pPr>
        <w:pStyle w:val="Heading1"/>
      </w:pPr>
      <w:bookmarkStart w:id="18" w:name="_Toc149164345"/>
      <w:bookmarkStart w:id="19" w:name="_Toc149509743"/>
      <w:r>
        <w:lastRenderedPageBreak/>
        <w:t>Scanning</w:t>
      </w:r>
      <w:bookmarkEnd w:id="18"/>
      <w:bookmarkEnd w:id="19"/>
      <w:r>
        <w:t xml:space="preserve"> </w:t>
      </w:r>
    </w:p>
    <w:p w14:paraId="6695555D" w14:textId="77777777" w:rsidR="00FD4B2B" w:rsidRDefault="00FD4B2B" w:rsidP="00FD4B2B">
      <w:pPr>
        <w:pStyle w:val="Heading2"/>
      </w:pPr>
      <w:bookmarkStart w:id="20" w:name="_Toc149509744"/>
      <w:r w:rsidRPr="00FD4B2B">
        <w:t>Using Nmap for scanning</w:t>
      </w:r>
      <w:bookmarkEnd w:id="20"/>
    </w:p>
    <w:p w14:paraId="0EAB9D59" w14:textId="0BA84DDA" w:rsidR="00FD4B2B" w:rsidRPr="00FD4B2B" w:rsidRDefault="00E166C1" w:rsidP="00FD4B2B">
      <w:r w:rsidRPr="00E166C1">
        <w:rPr>
          <w:noProof/>
        </w:rPr>
        <w:drawing>
          <wp:inline distT="0" distB="0" distL="0" distR="0" wp14:anchorId="52BF61C9" wp14:editId="5AC49546">
            <wp:extent cx="5768340" cy="1733550"/>
            <wp:effectExtent l="0" t="0" r="3810" b="0"/>
            <wp:docPr id="58169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6636" name=""/>
                    <pic:cNvPicPr/>
                  </pic:nvPicPr>
                  <pic:blipFill>
                    <a:blip r:embed="rId23"/>
                    <a:stretch>
                      <a:fillRect/>
                    </a:stretch>
                  </pic:blipFill>
                  <pic:spPr>
                    <a:xfrm>
                      <a:off x="0" y="0"/>
                      <a:ext cx="5768846" cy="1733702"/>
                    </a:xfrm>
                    <a:prstGeom prst="rect">
                      <a:avLst/>
                    </a:prstGeom>
                  </pic:spPr>
                </pic:pic>
              </a:graphicData>
            </a:graphic>
          </wp:inline>
        </w:drawing>
      </w:r>
    </w:p>
    <w:p w14:paraId="09F8B9B0" w14:textId="2C85336C" w:rsidR="00FD4B2B" w:rsidRDefault="00FD4B2B" w:rsidP="00FD4B2B">
      <w:pPr>
        <w:pStyle w:val="Heading2"/>
      </w:pPr>
      <w:bookmarkStart w:id="21" w:name="_Toc149509745"/>
      <w:r w:rsidRPr="00FD4B2B">
        <w:t>Using final recon for scanning</w:t>
      </w:r>
      <w:bookmarkEnd w:id="21"/>
      <w:r w:rsidRPr="00FD4B2B">
        <w:t xml:space="preserve"> </w:t>
      </w:r>
    </w:p>
    <w:p w14:paraId="0D8F954A" w14:textId="0D128032" w:rsidR="00956C70" w:rsidRPr="00956C70" w:rsidRDefault="00956C70" w:rsidP="00956C70">
      <w:r w:rsidRPr="00956C70">
        <w:rPr>
          <w:noProof/>
        </w:rPr>
        <w:drawing>
          <wp:anchor distT="0" distB="0" distL="114300" distR="114300" simplePos="0" relativeHeight="251658752" behindDoc="0" locked="0" layoutInCell="1" allowOverlap="1" wp14:anchorId="7135EFF2" wp14:editId="273EB36E">
            <wp:simplePos x="0" y="0"/>
            <wp:positionH relativeFrom="margin">
              <wp:align>left</wp:align>
            </wp:positionH>
            <wp:positionV relativeFrom="paragraph">
              <wp:posOffset>273050</wp:posOffset>
            </wp:positionV>
            <wp:extent cx="6486525" cy="2750185"/>
            <wp:effectExtent l="0" t="0" r="9525" b="0"/>
            <wp:wrapTopAndBottom/>
            <wp:docPr id="15629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7686" name=""/>
                    <pic:cNvPicPr/>
                  </pic:nvPicPr>
                  <pic:blipFill>
                    <a:blip r:embed="rId24">
                      <a:extLst>
                        <a:ext uri="{28A0092B-C50C-407E-A947-70E740481C1C}">
                          <a14:useLocalDpi xmlns:a14="http://schemas.microsoft.com/office/drawing/2010/main" val="0"/>
                        </a:ext>
                      </a:extLst>
                    </a:blip>
                    <a:stretch>
                      <a:fillRect/>
                    </a:stretch>
                  </pic:blipFill>
                  <pic:spPr>
                    <a:xfrm>
                      <a:off x="0" y="0"/>
                      <a:ext cx="6486525" cy="2750185"/>
                    </a:xfrm>
                    <a:prstGeom prst="rect">
                      <a:avLst/>
                    </a:prstGeom>
                  </pic:spPr>
                </pic:pic>
              </a:graphicData>
            </a:graphic>
            <wp14:sizeRelH relativeFrom="margin">
              <wp14:pctWidth>0</wp14:pctWidth>
            </wp14:sizeRelH>
          </wp:anchor>
        </w:drawing>
      </w:r>
    </w:p>
    <w:p w14:paraId="0AC07AB4" w14:textId="77777777" w:rsidR="00956C70" w:rsidRDefault="00956C70" w:rsidP="00516309">
      <w:pPr>
        <w:rPr>
          <w:u w:val="single"/>
        </w:rPr>
      </w:pPr>
    </w:p>
    <w:p w14:paraId="119A0EF2" w14:textId="2C5317B0" w:rsidR="00516309" w:rsidRPr="0026451B" w:rsidRDefault="00516309" w:rsidP="00516309">
      <w:pPr>
        <w:rPr>
          <w:u w:val="single"/>
        </w:rPr>
      </w:pPr>
      <w:r w:rsidRPr="0026451B">
        <w:rPr>
          <w:u w:val="single"/>
        </w:rPr>
        <w:t>Information gathered using crawlers</w:t>
      </w:r>
    </w:p>
    <w:p w14:paraId="40C984B7" w14:textId="0459B069" w:rsidR="00516309" w:rsidRDefault="00956C70" w:rsidP="00516309">
      <w:r w:rsidRPr="00516309">
        <w:rPr>
          <w:noProof/>
        </w:rPr>
        <w:drawing>
          <wp:anchor distT="0" distB="0" distL="114300" distR="114300" simplePos="0" relativeHeight="251657728" behindDoc="0" locked="0" layoutInCell="1" allowOverlap="1" wp14:anchorId="74A4ED5D" wp14:editId="6BE57155">
            <wp:simplePos x="0" y="0"/>
            <wp:positionH relativeFrom="margin">
              <wp:align>left</wp:align>
            </wp:positionH>
            <wp:positionV relativeFrom="paragraph">
              <wp:posOffset>360680</wp:posOffset>
            </wp:positionV>
            <wp:extent cx="5699760" cy="1657350"/>
            <wp:effectExtent l="0" t="0" r="0" b="0"/>
            <wp:wrapTopAndBottom/>
            <wp:docPr id="15480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4987" name=""/>
                    <pic:cNvPicPr/>
                  </pic:nvPicPr>
                  <pic:blipFill>
                    <a:blip r:embed="rId25">
                      <a:extLst>
                        <a:ext uri="{28A0092B-C50C-407E-A947-70E740481C1C}">
                          <a14:useLocalDpi xmlns:a14="http://schemas.microsoft.com/office/drawing/2010/main" val="0"/>
                        </a:ext>
                      </a:extLst>
                    </a:blip>
                    <a:stretch>
                      <a:fillRect/>
                    </a:stretch>
                  </pic:blipFill>
                  <pic:spPr>
                    <a:xfrm>
                      <a:off x="0" y="0"/>
                      <a:ext cx="5699760" cy="1657350"/>
                    </a:xfrm>
                    <a:prstGeom prst="rect">
                      <a:avLst/>
                    </a:prstGeom>
                  </pic:spPr>
                </pic:pic>
              </a:graphicData>
            </a:graphic>
          </wp:anchor>
        </w:drawing>
      </w:r>
    </w:p>
    <w:p w14:paraId="059869C5" w14:textId="371F5416" w:rsidR="00516309" w:rsidRDefault="0026451B" w:rsidP="00516309">
      <w:r w:rsidRPr="0026451B">
        <w:rPr>
          <w:noProof/>
          <w:u w:val="single"/>
        </w:rPr>
        <w:lastRenderedPageBreak/>
        <w:drawing>
          <wp:anchor distT="0" distB="0" distL="114300" distR="114300" simplePos="0" relativeHeight="251655680" behindDoc="0" locked="0" layoutInCell="1" allowOverlap="1" wp14:anchorId="1ACEBADA" wp14:editId="601E9EC8">
            <wp:simplePos x="0" y="0"/>
            <wp:positionH relativeFrom="margin">
              <wp:posOffset>238125</wp:posOffset>
            </wp:positionH>
            <wp:positionV relativeFrom="paragraph">
              <wp:posOffset>354330</wp:posOffset>
            </wp:positionV>
            <wp:extent cx="4276725" cy="3990340"/>
            <wp:effectExtent l="0" t="0" r="9525" b="0"/>
            <wp:wrapTopAndBottom/>
            <wp:docPr id="175463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9015" name=""/>
                    <pic:cNvPicPr/>
                  </pic:nvPicPr>
                  <pic:blipFill>
                    <a:blip r:embed="rId26">
                      <a:extLst>
                        <a:ext uri="{28A0092B-C50C-407E-A947-70E740481C1C}">
                          <a14:useLocalDpi xmlns:a14="http://schemas.microsoft.com/office/drawing/2010/main" val="0"/>
                        </a:ext>
                      </a:extLst>
                    </a:blip>
                    <a:stretch>
                      <a:fillRect/>
                    </a:stretch>
                  </pic:blipFill>
                  <pic:spPr>
                    <a:xfrm>
                      <a:off x="0" y="0"/>
                      <a:ext cx="4276725" cy="3990340"/>
                    </a:xfrm>
                    <a:prstGeom prst="rect">
                      <a:avLst/>
                    </a:prstGeom>
                  </pic:spPr>
                </pic:pic>
              </a:graphicData>
            </a:graphic>
            <wp14:sizeRelH relativeFrom="margin">
              <wp14:pctWidth>0</wp14:pctWidth>
            </wp14:sizeRelH>
            <wp14:sizeRelV relativeFrom="margin">
              <wp14:pctHeight>0</wp14:pctHeight>
            </wp14:sizeRelV>
          </wp:anchor>
        </w:drawing>
      </w:r>
      <w:r w:rsidRPr="0026451B">
        <w:rPr>
          <w:u w:val="single"/>
        </w:rPr>
        <w:t>Robots.txt file</w:t>
      </w:r>
      <w:r>
        <w:rPr>
          <w:u w:val="single"/>
        </w:rPr>
        <w:t xml:space="preserve">s </w:t>
      </w:r>
      <w:r w:rsidRPr="0026451B">
        <w:rPr>
          <w:u w:val="single"/>
        </w:rPr>
        <w:t>found</w:t>
      </w:r>
    </w:p>
    <w:p w14:paraId="377E5F8A" w14:textId="77777777" w:rsidR="00956C70" w:rsidRDefault="00956C70" w:rsidP="00516309">
      <w:pPr>
        <w:rPr>
          <w:u w:val="single"/>
        </w:rPr>
      </w:pPr>
    </w:p>
    <w:p w14:paraId="30C8787E" w14:textId="77777777" w:rsidR="00956C70" w:rsidRDefault="00956C70" w:rsidP="00516309">
      <w:pPr>
        <w:rPr>
          <w:u w:val="single"/>
        </w:rPr>
      </w:pPr>
    </w:p>
    <w:p w14:paraId="7D832CB5" w14:textId="77777777" w:rsidR="00956C70" w:rsidRDefault="00956C70" w:rsidP="00516309">
      <w:pPr>
        <w:rPr>
          <w:u w:val="single"/>
        </w:rPr>
      </w:pPr>
    </w:p>
    <w:p w14:paraId="26FA7F2E" w14:textId="77777777" w:rsidR="00956C70" w:rsidRDefault="00956C70" w:rsidP="00516309">
      <w:pPr>
        <w:rPr>
          <w:u w:val="single"/>
        </w:rPr>
      </w:pPr>
    </w:p>
    <w:p w14:paraId="29911FCE" w14:textId="77777777" w:rsidR="00956C70" w:rsidRDefault="00956C70" w:rsidP="00516309">
      <w:pPr>
        <w:rPr>
          <w:u w:val="single"/>
        </w:rPr>
      </w:pPr>
    </w:p>
    <w:p w14:paraId="5A982248" w14:textId="77777777" w:rsidR="00956C70" w:rsidRDefault="00956C70" w:rsidP="00516309">
      <w:pPr>
        <w:rPr>
          <w:u w:val="single"/>
        </w:rPr>
      </w:pPr>
    </w:p>
    <w:p w14:paraId="4A397B40" w14:textId="77777777" w:rsidR="00956C70" w:rsidRDefault="00956C70" w:rsidP="00516309">
      <w:pPr>
        <w:rPr>
          <w:u w:val="single"/>
        </w:rPr>
      </w:pPr>
    </w:p>
    <w:p w14:paraId="436C5E56" w14:textId="77777777" w:rsidR="00956C70" w:rsidRDefault="00956C70" w:rsidP="00516309">
      <w:pPr>
        <w:rPr>
          <w:u w:val="single"/>
        </w:rPr>
      </w:pPr>
    </w:p>
    <w:p w14:paraId="5A749CF8" w14:textId="77777777" w:rsidR="00956C70" w:rsidRDefault="00956C70" w:rsidP="00516309">
      <w:pPr>
        <w:rPr>
          <w:u w:val="single"/>
        </w:rPr>
      </w:pPr>
    </w:p>
    <w:p w14:paraId="6CF20E2E" w14:textId="77777777" w:rsidR="00956C70" w:rsidRDefault="00956C70" w:rsidP="00516309">
      <w:pPr>
        <w:rPr>
          <w:u w:val="single"/>
        </w:rPr>
      </w:pPr>
    </w:p>
    <w:p w14:paraId="11CDA0FD" w14:textId="77777777" w:rsidR="00956C70" w:rsidRDefault="00956C70" w:rsidP="00516309">
      <w:pPr>
        <w:rPr>
          <w:u w:val="single"/>
        </w:rPr>
      </w:pPr>
    </w:p>
    <w:p w14:paraId="28D836B7" w14:textId="77777777" w:rsidR="00956C70" w:rsidRDefault="00956C70" w:rsidP="00516309">
      <w:pPr>
        <w:rPr>
          <w:u w:val="single"/>
        </w:rPr>
      </w:pPr>
    </w:p>
    <w:p w14:paraId="6EF58D00" w14:textId="77777777" w:rsidR="00956C70" w:rsidRDefault="00956C70" w:rsidP="00516309">
      <w:pPr>
        <w:rPr>
          <w:u w:val="single"/>
        </w:rPr>
      </w:pPr>
    </w:p>
    <w:p w14:paraId="7764B50D" w14:textId="77777777" w:rsidR="00956C70" w:rsidRDefault="00956C70" w:rsidP="00516309">
      <w:pPr>
        <w:rPr>
          <w:u w:val="single"/>
        </w:rPr>
      </w:pPr>
    </w:p>
    <w:p w14:paraId="4999844A" w14:textId="77777777" w:rsidR="00956C70" w:rsidRDefault="00956C70" w:rsidP="00516309">
      <w:pPr>
        <w:rPr>
          <w:u w:val="single"/>
        </w:rPr>
      </w:pPr>
    </w:p>
    <w:p w14:paraId="1F34BF53" w14:textId="77777777" w:rsidR="00956C70" w:rsidRDefault="00956C70" w:rsidP="00516309">
      <w:pPr>
        <w:rPr>
          <w:u w:val="single"/>
        </w:rPr>
      </w:pPr>
    </w:p>
    <w:p w14:paraId="490F5519" w14:textId="2174F702" w:rsidR="0026451B" w:rsidRPr="009E2B97" w:rsidRDefault="009E2B97" w:rsidP="00516309">
      <w:pPr>
        <w:rPr>
          <w:u w:val="single"/>
        </w:rPr>
      </w:pPr>
      <w:r w:rsidRPr="009E2B97">
        <w:rPr>
          <w:u w:val="single"/>
        </w:rPr>
        <w:t>DNS records found</w:t>
      </w:r>
    </w:p>
    <w:p w14:paraId="6DD0BEEC" w14:textId="47E99740" w:rsidR="009E2B97" w:rsidRDefault="00956C70" w:rsidP="00516309">
      <w:r w:rsidRPr="009E2B97">
        <w:rPr>
          <w:noProof/>
        </w:rPr>
        <w:drawing>
          <wp:anchor distT="0" distB="0" distL="114300" distR="114300" simplePos="0" relativeHeight="251656704" behindDoc="0" locked="0" layoutInCell="1" allowOverlap="1" wp14:anchorId="3AAD63FB" wp14:editId="1A03AC82">
            <wp:simplePos x="0" y="0"/>
            <wp:positionH relativeFrom="column">
              <wp:posOffset>0</wp:posOffset>
            </wp:positionH>
            <wp:positionV relativeFrom="paragraph">
              <wp:posOffset>1905</wp:posOffset>
            </wp:positionV>
            <wp:extent cx="6858000" cy="4972685"/>
            <wp:effectExtent l="0" t="0" r="0" b="0"/>
            <wp:wrapTopAndBottom/>
            <wp:docPr id="127372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25038"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4972685"/>
                    </a:xfrm>
                    <a:prstGeom prst="rect">
                      <a:avLst/>
                    </a:prstGeom>
                  </pic:spPr>
                </pic:pic>
              </a:graphicData>
            </a:graphic>
          </wp:anchor>
        </w:drawing>
      </w:r>
    </w:p>
    <w:p w14:paraId="4171874F" w14:textId="77777777" w:rsidR="000276C7" w:rsidRDefault="000276C7" w:rsidP="000276C7">
      <w:pPr>
        <w:pStyle w:val="ListParagraph"/>
        <w:numPr>
          <w:ilvl w:val="0"/>
          <w:numId w:val="6"/>
        </w:numPr>
      </w:pPr>
      <w:r>
        <w:t>How DNS records could be used</w:t>
      </w:r>
    </w:p>
    <w:p w14:paraId="3B60A908" w14:textId="77777777" w:rsidR="000276C7" w:rsidRDefault="000276C7" w:rsidP="000276C7">
      <w:pPr>
        <w:pStyle w:val="ListParagraph"/>
        <w:numPr>
          <w:ilvl w:val="1"/>
          <w:numId w:val="6"/>
        </w:numPr>
      </w:pPr>
      <w:r w:rsidRPr="00B76C6F">
        <w:t>DNS hijacking, which is a type of DNS attack in which DNS queries are incorrectly resolved to unexpectedly redirect users to malicious sites</w:t>
      </w:r>
    </w:p>
    <w:p w14:paraId="06416EC1" w14:textId="77777777" w:rsidR="000276C7" w:rsidRDefault="000276C7" w:rsidP="000276C7">
      <w:pPr>
        <w:pStyle w:val="ListParagraph"/>
        <w:numPr>
          <w:ilvl w:val="1"/>
          <w:numId w:val="6"/>
        </w:numPr>
      </w:pPr>
      <w:r>
        <w:t>DNS tunneling: Attackers can use DNS records to tunnel traffic to and from their own servers. This can be used to bypass network security controls, such as firewalls and web application firewalls.</w:t>
      </w:r>
    </w:p>
    <w:p w14:paraId="1742833C" w14:textId="77777777" w:rsidR="000276C7" w:rsidRDefault="000276C7" w:rsidP="000276C7">
      <w:pPr>
        <w:pStyle w:val="ListParagraph"/>
        <w:numPr>
          <w:ilvl w:val="1"/>
          <w:numId w:val="6"/>
        </w:numPr>
      </w:pPr>
      <w:r>
        <w:t>DNS amplification attacks: Attackers can use DNS records to launch DNS amplification attacks against the bug bounty program's website or other infrastructure. This can be done by sending large DNS requests to the bug bounty program's DNS servers. If the attack is successful, it can overwhelm the servers and cause the website to become unavailable.</w:t>
      </w:r>
    </w:p>
    <w:p w14:paraId="75607FE9" w14:textId="77777777" w:rsidR="00516309" w:rsidRPr="00516309" w:rsidRDefault="00516309" w:rsidP="00516309"/>
    <w:p w14:paraId="3893B522" w14:textId="11BE4550" w:rsidR="0056539C" w:rsidRDefault="0056539C"/>
    <w:p w14:paraId="63115741" w14:textId="77777777" w:rsidR="0056539C" w:rsidRDefault="0056539C" w:rsidP="0056539C">
      <w:pPr>
        <w:pStyle w:val="Heading1"/>
      </w:pPr>
      <w:bookmarkStart w:id="22" w:name="_Toc149164348"/>
      <w:bookmarkStart w:id="23" w:name="_Toc149509746"/>
      <w:r>
        <w:lastRenderedPageBreak/>
        <w:t xml:space="preserve">Vulnerability </w:t>
      </w:r>
      <w:bookmarkEnd w:id="22"/>
      <w:r>
        <w:t>checking</w:t>
      </w:r>
      <w:bookmarkEnd w:id="23"/>
    </w:p>
    <w:p w14:paraId="207332E2" w14:textId="1F2A6A93" w:rsidR="00893FC7" w:rsidRDefault="00893FC7" w:rsidP="00893FC7">
      <w:pPr>
        <w:pStyle w:val="Heading2"/>
      </w:pPr>
      <w:bookmarkStart w:id="24" w:name="_Toc149509747"/>
      <w:r>
        <w:t>Vulnerabilities found using NIKTO</w:t>
      </w:r>
      <w:bookmarkEnd w:id="24"/>
    </w:p>
    <w:p w14:paraId="3C18243D" w14:textId="77777777" w:rsidR="00516309" w:rsidRDefault="00516309" w:rsidP="00516309">
      <w:pPr>
        <w:pStyle w:val="ListParagraph"/>
        <w:numPr>
          <w:ilvl w:val="0"/>
          <w:numId w:val="4"/>
        </w:numPr>
      </w:pPr>
      <w:r>
        <w:t xml:space="preserve">NIKTO scan to check for vulnerabilities </w:t>
      </w:r>
    </w:p>
    <w:p w14:paraId="6F785C3F" w14:textId="56209C47" w:rsidR="00516309" w:rsidRDefault="00516309" w:rsidP="00516309">
      <w:pPr>
        <w:pStyle w:val="ListParagraph"/>
        <w:numPr>
          <w:ilvl w:val="1"/>
          <w:numId w:val="4"/>
        </w:numPr>
      </w:pPr>
      <w:r>
        <w:t>└─$ nikto -h compass.com</w:t>
      </w:r>
    </w:p>
    <w:p w14:paraId="7777E09C" w14:textId="77777777" w:rsidR="00516309" w:rsidRDefault="00516309" w:rsidP="00516309">
      <w:r>
        <w:t>- Nikto v2.1.6</w:t>
      </w:r>
    </w:p>
    <w:p w14:paraId="4CF0A719" w14:textId="77777777" w:rsidR="00516309" w:rsidRDefault="00516309" w:rsidP="00516309">
      <w:r>
        <w:t>---------------------------------------------------------------------------</w:t>
      </w:r>
    </w:p>
    <w:p w14:paraId="47474F9C" w14:textId="77777777" w:rsidR="00516309" w:rsidRDefault="00516309" w:rsidP="00516309">
      <w:r>
        <w:t>+ Target IP:          3.160.196.104</w:t>
      </w:r>
    </w:p>
    <w:p w14:paraId="15C5F23C" w14:textId="77777777" w:rsidR="00516309" w:rsidRDefault="00516309" w:rsidP="00516309">
      <w:r>
        <w:t>+ Target Hostname:    compass.com</w:t>
      </w:r>
    </w:p>
    <w:p w14:paraId="65EAA41D" w14:textId="77777777" w:rsidR="00516309" w:rsidRDefault="00516309" w:rsidP="00516309">
      <w:r>
        <w:t>+ Target Port:        80</w:t>
      </w:r>
    </w:p>
    <w:p w14:paraId="75A6CED7" w14:textId="77777777" w:rsidR="00516309" w:rsidRDefault="00516309" w:rsidP="00516309">
      <w:r>
        <w:t>+ Message:            Multiple IP addresses found: 3.160.196.104, 3.160.196.84, 3.160.196.39, 3.160.196.70</w:t>
      </w:r>
    </w:p>
    <w:p w14:paraId="1B59F3F0" w14:textId="77777777" w:rsidR="00516309" w:rsidRDefault="00516309" w:rsidP="00516309">
      <w:r>
        <w:t>+ Start Time:         2023-10-26 12:56:15 (GMT-4)</w:t>
      </w:r>
    </w:p>
    <w:p w14:paraId="64EFEBF7" w14:textId="77777777" w:rsidR="00516309" w:rsidRDefault="00516309" w:rsidP="00516309">
      <w:r>
        <w:t>---------------------------------------------------------------------------</w:t>
      </w:r>
    </w:p>
    <w:p w14:paraId="633C6242" w14:textId="77777777" w:rsidR="00516309" w:rsidRDefault="00516309" w:rsidP="00516309">
      <w:r>
        <w:t>+ Server: CloudFront</w:t>
      </w:r>
    </w:p>
    <w:p w14:paraId="1E925DAA" w14:textId="77777777" w:rsidR="00516309" w:rsidRDefault="00516309" w:rsidP="00516309">
      <w:r>
        <w:t>+ Retrieved via header: 1.1 bc6de7d15bcc2ecdbff00d480028457c.cloudfront.net (CloudFront)</w:t>
      </w:r>
    </w:p>
    <w:p w14:paraId="701FF482" w14:textId="77777777" w:rsidR="00516309" w:rsidRDefault="00516309" w:rsidP="00516309">
      <w:r>
        <w:t>+ The anti-clickjacking X-Frame-Options header is not present.</w:t>
      </w:r>
    </w:p>
    <w:p w14:paraId="14F41072" w14:textId="77777777" w:rsidR="00516309" w:rsidRDefault="00516309" w:rsidP="00516309">
      <w:r>
        <w:t>+ The X-XSS-Protection header is not defined. This header can hint to the user agent to protect against some forms of XSS</w:t>
      </w:r>
    </w:p>
    <w:p w14:paraId="7227AA92" w14:textId="77777777" w:rsidR="00516309" w:rsidRDefault="00516309" w:rsidP="00516309">
      <w:r>
        <w:t>+ Uncommon header 'x-amz-cf-pop' found, with contents: MRS52-P6</w:t>
      </w:r>
    </w:p>
    <w:p w14:paraId="76C795FA" w14:textId="77777777" w:rsidR="00516309" w:rsidRDefault="00516309" w:rsidP="00516309">
      <w:r>
        <w:t>+ Uncommon header 'x-cache' found, with contents: Redirect from cloudfront</w:t>
      </w:r>
    </w:p>
    <w:p w14:paraId="61D18A3C" w14:textId="77777777" w:rsidR="00516309" w:rsidRDefault="00516309" w:rsidP="00516309">
      <w:r>
        <w:t>+ Uncommon header 'x-amz-cf-id' found, with contents: m-NgaTxmFAUrK04eU_D3im6PqaLUbAgTayjLxMt0h4HNDuiYLjUX1Q==</w:t>
      </w:r>
    </w:p>
    <w:p w14:paraId="3EB107B9" w14:textId="77777777" w:rsidR="00516309" w:rsidRDefault="00516309" w:rsidP="00516309">
      <w:r>
        <w:t>+ The X-Content-Type-Options header is not set. This could allow the user agent to render the content of the site in a different fashion to the MIME type</w:t>
      </w:r>
    </w:p>
    <w:p w14:paraId="28821B93" w14:textId="77777777" w:rsidR="00516309" w:rsidRDefault="00516309" w:rsidP="00516309">
      <w:r>
        <w:t>+ Root page / redirects to: https://compass.com/</w:t>
      </w:r>
    </w:p>
    <w:p w14:paraId="2268A84D" w14:textId="77777777" w:rsidR="00516309" w:rsidRDefault="00516309" w:rsidP="00516309">
      <w:r>
        <w:t>+ No CGI Directories found (use '-C all' to force check all possible dirs)</w:t>
      </w:r>
    </w:p>
    <w:p w14:paraId="240D59E8" w14:textId="77777777" w:rsidR="00516309" w:rsidRDefault="00516309" w:rsidP="00516309">
      <w:r>
        <w:t>+ ERROR: Error limit (20) reached for host, giving up. Last error: opening stream: can't connect (timeout): Operation now in progress</w:t>
      </w:r>
    </w:p>
    <w:p w14:paraId="2F3EDB25" w14:textId="77777777" w:rsidR="00516309" w:rsidRDefault="00516309" w:rsidP="00516309">
      <w:r>
        <w:t>+ Scan terminated:  13 error(s) and 7 item(s) reported on remote host</w:t>
      </w:r>
    </w:p>
    <w:p w14:paraId="1969E752" w14:textId="77777777" w:rsidR="00516309" w:rsidRDefault="00516309" w:rsidP="00516309">
      <w:r>
        <w:t>+ End Time:           2023-10-26 13:10:16 (GMT-4) (841 seconds)</w:t>
      </w:r>
    </w:p>
    <w:p w14:paraId="0EDBF634" w14:textId="77777777" w:rsidR="00516309" w:rsidRDefault="00516309" w:rsidP="00516309">
      <w:r>
        <w:t>---------------------------------------------------------------------------</w:t>
      </w:r>
    </w:p>
    <w:p w14:paraId="7F86162A" w14:textId="2780F252" w:rsidR="00516309" w:rsidRDefault="00516309" w:rsidP="00516309">
      <w:r>
        <w:t>+ 1 host(s) tested</w:t>
      </w:r>
    </w:p>
    <w:p w14:paraId="3E702D42" w14:textId="77777777" w:rsidR="00D71B10" w:rsidRDefault="00D71B10" w:rsidP="00D71B10"/>
    <w:p w14:paraId="413A6F11" w14:textId="77CAE997" w:rsidR="00D71B10" w:rsidRDefault="00D71B10" w:rsidP="00D71B10">
      <w:pPr>
        <w:pStyle w:val="ListParagraph"/>
        <w:numPr>
          <w:ilvl w:val="0"/>
          <w:numId w:val="5"/>
        </w:numPr>
      </w:pPr>
      <w:r w:rsidRPr="005012F3">
        <w:lastRenderedPageBreak/>
        <w:t>Vulnerability title – X-XSS header not found</w:t>
      </w:r>
    </w:p>
    <w:p w14:paraId="79C3C500" w14:textId="77777777" w:rsidR="00D71B10" w:rsidRDefault="00D71B10" w:rsidP="00D71B10">
      <w:pPr>
        <w:pStyle w:val="ListParagraph"/>
        <w:numPr>
          <w:ilvl w:val="0"/>
          <w:numId w:val="5"/>
        </w:numPr>
      </w:pPr>
      <w:r w:rsidRPr="005012F3">
        <w:t>Vulnerability description - This vulnerability pertains to the absence of the X-XSS-Protection header in the target web server's response. This absence makes older web browsers vulnerable to Reflected Cross-Site Scripting (XSS) attacks, which can allow malicious code to be executed within a user's browser context</w:t>
      </w:r>
    </w:p>
    <w:p w14:paraId="4C7F0D9F" w14:textId="66698B6E" w:rsidR="00D71B10" w:rsidRDefault="00D71B10" w:rsidP="00D71B10">
      <w:pPr>
        <w:pStyle w:val="ListParagraph"/>
        <w:numPr>
          <w:ilvl w:val="0"/>
          <w:numId w:val="5"/>
        </w:numPr>
      </w:pPr>
      <w:r w:rsidRPr="005012F3">
        <w:t>Proposed mitigation or fix - To mitigate this vulnerability, the web server should be configured to include the X-XSS-Protection header in its responses. This header can be set to enable the browser's built-in XSS protection mechanisms. Additionally, it's essential to keep web browsers updated to the latest versions with improved security features</w:t>
      </w:r>
    </w:p>
    <w:p w14:paraId="0E04F3F5" w14:textId="77777777" w:rsidR="00893FC7" w:rsidRPr="00893FC7" w:rsidRDefault="00893FC7" w:rsidP="00893FC7"/>
    <w:p w14:paraId="7DFFC982" w14:textId="3FE9E7CF" w:rsidR="00893FC7" w:rsidRDefault="00893FC7" w:rsidP="00893FC7">
      <w:pPr>
        <w:pStyle w:val="Heading2"/>
      </w:pPr>
      <w:bookmarkStart w:id="25" w:name="_Toc149509748"/>
      <w:r>
        <w:t>Vulnerabilities found using rapidscan</w:t>
      </w:r>
      <w:bookmarkEnd w:id="25"/>
    </w:p>
    <w:p w14:paraId="4D2BC3E9" w14:textId="26C1FFB0" w:rsidR="00F80238" w:rsidRPr="00F80238" w:rsidRDefault="00F80238" w:rsidP="00F80238">
      <w:pPr>
        <w:pStyle w:val="ListParagraph"/>
        <w:numPr>
          <w:ilvl w:val="0"/>
          <w:numId w:val="9"/>
        </w:numPr>
      </w:pPr>
      <w:r>
        <w:t>Commands for the full rapidscan</w:t>
      </w:r>
    </w:p>
    <w:p w14:paraId="0E26203A" w14:textId="6C778AC8" w:rsidR="00FD4B2B" w:rsidRDefault="00C77C93" w:rsidP="00F80238">
      <w:pPr>
        <w:pStyle w:val="ListParagraph"/>
        <w:numPr>
          <w:ilvl w:val="0"/>
          <w:numId w:val="8"/>
        </w:numPr>
      </w:pPr>
      <w:bookmarkStart w:id="26" w:name="_Hlk149257970"/>
      <w:r w:rsidRPr="00C77C93">
        <w:t>└─# ./rapidscan.py</w:t>
      </w:r>
    </w:p>
    <w:bookmarkEnd w:id="26"/>
    <w:p w14:paraId="364E2CA7" w14:textId="297CCFC4" w:rsidR="00F80238" w:rsidRPr="00FD4B2B" w:rsidRDefault="00F9346B" w:rsidP="00F80238">
      <w:pPr>
        <w:pStyle w:val="ListParagraph"/>
        <w:numPr>
          <w:ilvl w:val="0"/>
          <w:numId w:val="8"/>
        </w:numPr>
      </w:pPr>
      <w:r w:rsidRPr="00F9346B">
        <w:rPr>
          <w:noProof/>
        </w:rPr>
        <w:drawing>
          <wp:anchor distT="0" distB="0" distL="114300" distR="114300" simplePos="0" relativeHeight="251665408" behindDoc="0" locked="0" layoutInCell="1" allowOverlap="1" wp14:anchorId="56990FBB" wp14:editId="343B5B09">
            <wp:simplePos x="0" y="0"/>
            <wp:positionH relativeFrom="margin">
              <wp:align>right</wp:align>
            </wp:positionH>
            <wp:positionV relativeFrom="paragraph">
              <wp:posOffset>175895</wp:posOffset>
            </wp:positionV>
            <wp:extent cx="6858000" cy="4496435"/>
            <wp:effectExtent l="0" t="0" r="0" b="0"/>
            <wp:wrapTopAndBottom/>
            <wp:docPr id="1841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54"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4496435"/>
                    </a:xfrm>
                    <a:prstGeom prst="rect">
                      <a:avLst/>
                    </a:prstGeom>
                  </pic:spPr>
                </pic:pic>
              </a:graphicData>
            </a:graphic>
          </wp:anchor>
        </w:drawing>
      </w:r>
      <w:r w:rsidR="00F80238" w:rsidRPr="00F80238">
        <w:t>└─# ./rapidscan.py compass.com</w:t>
      </w:r>
    </w:p>
    <w:p w14:paraId="1F1CCB91" w14:textId="3F6BE6AA" w:rsidR="0056539C" w:rsidRDefault="0056539C" w:rsidP="0056539C"/>
    <w:p w14:paraId="00979C13" w14:textId="77777777" w:rsidR="000A48BB" w:rsidRDefault="000A48BB" w:rsidP="0056539C"/>
    <w:p w14:paraId="057CECE9" w14:textId="77777777" w:rsidR="000A48BB" w:rsidRDefault="000A48BB" w:rsidP="0056539C"/>
    <w:p w14:paraId="53D9C899" w14:textId="77777777" w:rsidR="005D5316" w:rsidRDefault="005D5316" w:rsidP="005D5316">
      <w:pPr>
        <w:pStyle w:val="ListParagraph"/>
      </w:pPr>
    </w:p>
    <w:p w14:paraId="076BE271" w14:textId="77777777" w:rsidR="005D5316" w:rsidRDefault="005D5316" w:rsidP="005D5316">
      <w:pPr>
        <w:pStyle w:val="ListParagraph"/>
      </w:pPr>
    </w:p>
    <w:p w14:paraId="6D87BB9F" w14:textId="43920515" w:rsidR="000A48BB" w:rsidRDefault="005D5316" w:rsidP="005D5316">
      <w:pPr>
        <w:pStyle w:val="ListParagraph"/>
        <w:numPr>
          <w:ilvl w:val="0"/>
          <w:numId w:val="10"/>
        </w:numPr>
      </w:pPr>
      <w:bookmarkStart w:id="27" w:name="_Hlk149420992"/>
      <w:bookmarkStart w:id="28" w:name="_Hlk149323772"/>
      <w:r>
        <w:t>Vulnerability title</w:t>
      </w:r>
      <w:bookmarkEnd w:id="27"/>
      <w:r>
        <w:t xml:space="preserve"> – </w:t>
      </w:r>
      <w:bookmarkEnd w:id="28"/>
      <w:r>
        <w:t>freak vulnerability detected</w:t>
      </w:r>
    </w:p>
    <w:p w14:paraId="03F49CEF" w14:textId="32AE5F90" w:rsidR="000A48BB" w:rsidRPr="000A48BB" w:rsidRDefault="005D5316" w:rsidP="000A48BB">
      <w:r w:rsidRPr="000A48BB">
        <w:rPr>
          <w:noProof/>
        </w:rPr>
        <w:drawing>
          <wp:anchor distT="0" distB="0" distL="114300" distR="114300" simplePos="0" relativeHeight="251666432" behindDoc="0" locked="0" layoutInCell="1" allowOverlap="1" wp14:anchorId="5318D13D" wp14:editId="7AC638E8">
            <wp:simplePos x="0" y="0"/>
            <wp:positionH relativeFrom="margin">
              <wp:align>right</wp:align>
            </wp:positionH>
            <wp:positionV relativeFrom="paragraph">
              <wp:posOffset>147955</wp:posOffset>
            </wp:positionV>
            <wp:extent cx="6858000" cy="1560195"/>
            <wp:effectExtent l="0" t="0" r="0" b="1905"/>
            <wp:wrapTopAndBottom/>
            <wp:docPr id="15447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76534"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560195"/>
                    </a:xfrm>
                    <a:prstGeom prst="rect">
                      <a:avLst/>
                    </a:prstGeom>
                  </pic:spPr>
                </pic:pic>
              </a:graphicData>
            </a:graphic>
          </wp:anchor>
        </w:drawing>
      </w:r>
    </w:p>
    <w:p w14:paraId="61C12CA3" w14:textId="6D38C6A3" w:rsidR="005D5316" w:rsidRDefault="005D5316" w:rsidP="005D5316">
      <w:pPr>
        <w:pStyle w:val="ListParagraph"/>
        <w:numPr>
          <w:ilvl w:val="0"/>
          <w:numId w:val="11"/>
        </w:numPr>
      </w:pPr>
      <w:bookmarkStart w:id="29" w:name="_Hlk149421019"/>
      <w:r>
        <w:t>Vulnerability threat level</w:t>
      </w:r>
    </w:p>
    <w:bookmarkEnd w:id="29"/>
    <w:p w14:paraId="6B6E4BFF" w14:textId="2B781316" w:rsidR="005D5316" w:rsidRDefault="005D5316" w:rsidP="005D5316">
      <w:pPr>
        <w:pStyle w:val="ListParagraph"/>
        <w:numPr>
          <w:ilvl w:val="1"/>
          <w:numId w:val="11"/>
        </w:numPr>
      </w:pPr>
      <w:r>
        <w:t>high</w:t>
      </w:r>
    </w:p>
    <w:p w14:paraId="24683A1B" w14:textId="79EBAFB8" w:rsidR="005D5316" w:rsidRDefault="005D5316" w:rsidP="005D5316">
      <w:pPr>
        <w:pStyle w:val="ListParagraph"/>
        <w:numPr>
          <w:ilvl w:val="0"/>
          <w:numId w:val="11"/>
        </w:numPr>
      </w:pPr>
      <w:bookmarkStart w:id="30" w:name="_Hlk149421037"/>
      <w:r>
        <w:t xml:space="preserve">Vulnerability description </w:t>
      </w:r>
    </w:p>
    <w:bookmarkEnd w:id="30"/>
    <w:p w14:paraId="3273EFF7" w14:textId="3727B814" w:rsidR="005D5316" w:rsidRDefault="005D5316" w:rsidP="005D5316">
      <w:pPr>
        <w:pStyle w:val="ListParagraph"/>
        <w:numPr>
          <w:ilvl w:val="1"/>
          <w:numId w:val="11"/>
        </w:numPr>
      </w:pPr>
      <w:r>
        <w:t xml:space="preserve">Attacker will be able to perform a MiM attack and it could compromise the confidentiality </w:t>
      </w:r>
    </w:p>
    <w:p w14:paraId="4128DB05" w14:textId="77777777" w:rsidR="005D5316" w:rsidRDefault="005D5316" w:rsidP="005D5316">
      <w:pPr>
        <w:pStyle w:val="ListParagraph"/>
        <w:numPr>
          <w:ilvl w:val="0"/>
          <w:numId w:val="11"/>
        </w:numPr>
      </w:pPr>
      <w:r>
        <w:t xml:space="preserve">Proposed mitigation or fix </w:t>
      </w:r>
    </w:p>
    <w:p w14:paraId="3D38E640" w14:textId="4C100F2B" w:rsidR="005D5316" w:rsidRDefault="005D5316" w:rsidP="005D5316">
      <w:pPr>
        <w:pStyle w:val="ListParagraph"/>
        <w:numPr>
          <w:ilvl w:val="1"/>
          <w:numId w:val="11"/>
        </w:numPr>
      </w:pPr>
      <w:r>
        <w:t>Upgrading OpenSSL to latest version</w:t>
      </w:r>
    </w:p>
    <w:p w14:paraId="166B11AE" w14:textId="6FBAEE89" w:rsidR="005D5316" w:rsidRDefault="005D5316" w:rsidP="005D5316">
      <w:pPr>
        <w:pStyle w:val="ListParagraph"/>
        <w:numPr>
          <w:ilvl w:val="0"/>
          <w:numId w:val="11"/>
        </w:numPr>
      </w:pPr>
      <w:r w:rsidRPr="005D5316">
        <w:t>Affected components</w:t>
      </w:r>
    </w:p>
    <w:p w14:paraId="3D49D230" w14:textId="7ACF3330" w:rsidR="005D5316" w:rsidRDefault="005D5316" w:rsidP="005D5316">
      <w:pPr>
        <w:pStyle w:val="ListParagraph"/>
        <w:numPr>
          <w:ilvl w:val="1"/>
          <w:numId w:val="11"/>
        </w:numPr>
      </w:pPr>
      <w:r w:rsidRPr="005D5316">
        <w:t xml:space="preserve"> mitigate this vulnerability, it is recommended to upgrade OpenSSL to the latest version, which should include fixes for the FREAK vulnerability. Additionally, ensure that affected systems no longer support export-grade cryptography, as this is often the root cause of vulnerability.</w:t>
      </w:r>
    </w:p>
    <w:p w14:paraId="444E99DF" w14:textId="2D6B7041" w:rsidR="000A48BB" w:rsidRPr="000A48BB" w:rsidRDefault="000A48BB" w:rsidP="000A48BB"/>
    <w:p w14:paraId="279FDECD" w14:textId="796FAD35" w:rsidR="000A48BB" w:rsidRPr="000A48BB" w:rsidRDefault="00FA2406" w:rsidP="005D5316">
      <w:pPr>
        <w:pStyle w:val="ListParagraph"/>
        <w:numPr>
          <w:ilvl w:val="0"/>
          <w:numId w:val="10"/>
        </w:numPr>
      </w:pPr>
      <w:r w:rsidRPr="000A48BB">
        <w:rPr>
          <w:noProof/>
        </w:rPr>
        <w:drawing>
          <wp:anchor distT="0" distB="0" distL="114300" distR="114300" simplePos="0" relativeHeight="251667456" behindDoc="0" locked="0" layoutInCell="1" allowOverlap="1" wp14:anchorId="2A25998C" wp14:editId="759C3AF4">
            <wp:simplePos x="0" y="0"/>
            <wp:positionH relativeFrom="margin">
              <wp:align>right</wp:align>
            </wp:positionH>
            <wp:positionV relativeFrom="paragraph">
              <wp:posOffset>384175</wp:posOffset>
            </wp:positionV>
            <wp:extent cx="6858000" cy="1607185"/>
            <wp:effectExtent l="0" t="0" r="0" b="0"/>
            <wp:wrapTopAndBottom/>
            <wp:docPr id="8242246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4669"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1607185"/>
                    </a:xfrm>
                    <a:prstGeom prst="rect">
                      <a:avLst/>
                    </a:prstGeom>
                  </pic:spPr>
                </pic:pic>
              </a:graphicData>
            </a:graphic>
          </wp:anchor>
        </w:drawing>
      </w:r>
      <w:bookmarkStart w:id="31" w:name="_Hlk149395390"/>
      <w:r w:rsidR="005D5316" w:rsidRPr="005D5316">
        <w:t xml:space="preserve">Vulnerability title – </w:t>
      </w:r>
      <w:bookmarkStart w:id="32" w:name="_Hlk149421261"/>
      <w:r w:rsidR="005D5316">
        <w:t>vulnerable to slowloris denial of service</w:t>
      </w:r>
      <w:bookmarkEnd w:id="31"/>
      <w:bookmarkEnd w:id="32"/>
    </w:p>
    <w:p w14:paraId="35777895" w14:textId="30243E1D" w:rsidR="000A48BB" w:rsidRPr="000A48BB" w:rsidRDefault="000A48BB" w:rsidP="000A48BB">
      <w:bookmarkStart w:id="33" w:name="_Hlk149395407"/>
    </w:p>
    <w:p w14:paraId="5DC4AC3E" w14:textId="77777777" w:rsidR="00FA2406" w:rsidRDefault="00FA2406" w:rsidP="00FA2406">
      <w:pPr>
        <w:pStyle w:val="ListParagraph"/>
        <w:numPr>
          <w:ilvl w:val="0"/>
          <w:numId w:val="16"/>
        </w:numPr>
      </w:pPr>
      <w:bookmarkStart w:id="34" w:name="_Hlk149248124"/>
      <w:bookmarkStart w:id="35" w:name="_Hlk149421291"/>
      <w:r>
        <w:t xml:space="preserve">Vulnerability threat level </w:t>
      </w:r>
    </w:p>
    <w:bookmarkEnd w:id="34"/>
    <w:p w14:paraId="5D10A036" w14:textId="77777777" w:rsidR="00FA2406" w:rsidRDefault="00FA2406" w:rsidP="00FA2406">
      <w:pPr>
        <w:pStyle w:val="ListParagraph"/>
        <w:numPr>
          <w:ilvl w:val="1"/>
          <w:numId w:val="16"/>
        </w:numPr>
      </w:pPr>
      <w:r>
        <w:t>Critical</w:t>
      </w:r>
    </w:p>
    <w:p w14:paraId="61DF21B7" w14:textId="77777777" w:rsidR="00FA2406" w:rsidRDefault="00FA2406" w:rsidP="00FA2406">
      <w:pPr>
        <w:pStyle w:val="ListParagraph"/>
        <w:numPr>
          <w:ilvl w:val="0"/>
          <w:numId w:val="16"/>
        </w:numPr>
      </w:pPr>
      <w:r>
        <w:t>Vulnerability description</w:t>
      </w:r>
    </w:p>
    <w:p w14:paraId="481D4B1D" w14:textId="77777777" w:rsidR="00FA2406" w:rsidRDefault="00FA2406" w:rsidP="00FA2406">
      <w:pPr>
        <w:pStyle w:val="ListParagraph"/>
        <w:numPr>
          <w:ilvl w:val="1"/>
          <w:numId w:val="16"/>
        </w:numPr>
      </w:pPr>
      <w:r w:rsidRPr="005D0BDF">
        <w:t>This attack works by opening multiple simultaneous connections to the web server and it keeps them alive as long as possible by continuously sending partial HTTP requests, which never get completed. They easily slip through IDS by sending partial requests.</w:t>
      </w:r>
    </w:p>
    <w:p w14:paraId="26D76503" w14:textId="77777777" w:rsidR="00FA2406" w:rsidRDefault="00FA2406" w:rsidP="00FA2406">
      <w:pPr>
        <w:pStyle w:val="ListParagraph"/>
        <w:numPr>
          <w:ilvl w:val="0"/>
          <w:numId w:val="16"/>
        </w:numPr>
      </w:pPr>
      <w:r>
        <w:t xml:space="preserve">Affected components </w:t>
      </w:r>
    </w:p>
    <w:p w14:paraId="304AF6E3" w14:textId="77777777" w:rsidR="00FA2406" w:rsidRDefault="00FA2406" w:rsidP="00FA2406">
      <w:pPr>
        <w:pStyle w:val="ListParagraph"/>
        <w:numPr>
          <w:ilvl w:val="1"/>
          <w:numId w:val="16"/>
        </w:numPr>
      </w:pPr>
      <w:r>
        <w:lastRenderedPageBreak/>
        <w:t xml:space="preserve"> affects web servers, could include a wide range if web server software’s</w:t>
      </w:r>
    </w:p>
    <w:p w14:paraId="46EE314A" w14:textId="77777777" w:rsidR="00FA2406" w:rsidRDefault="00FA2406" w:rsidP="00FA2406">
      <w:pPr>
        <w:pStyle w:val="ListParagraph"/>
        <w:numPr>
          <w:ilvl w:val="0"/>
          <w:numId w:val="16"/>
        </w:numPr>
      </w:pPr>
      <w:r>
        <w:t xml:space="preserve">Impact assessment </w:t>
      </w:r>
    </w:p>
    <w:p w14:paraId="3AE5C105" w14:textId="77777777" w:rsidR="00FA2406" w:rsidRDefault="00FA2406" w:rsidP="00FA2406">
      <w:pPr>
        <w:pStyle w:val="ListParagraph"/>
        <w:numPr>
          <w:ilvl w:val="1"/>
          <w:numId w:val="16"/>
        </w:numPr>
      </w:pPr>
      <w:r>
        <w:t xml:space="preserve"> </w:t>
      </w:r>
      <w:r w:rsidRPr="005D0BDF">
        <w:t>it can effectively deny legitimate users access to the targeted web server, disrupt services, and potentially lead to significant downtime.</w:t>
      </w:r>
    </w:p>
    <w:p w14:paraId="1B2AAE31" w14:textId="77777777" w:rsidR="00FA2406" w:rsidRDefault="00FA2406" w:rsidP="00FA2406">
      <w:pPr>
        <w:pStyle w:val="ListParagraph"/>
        <w:numPr>
          <w:ilvl w:val="0"/>
          <w:numId w:val="16"/>
        </w:numPr>
      </w:pPr>
      <w:r>
        <w:t xml:space="preserve">How an attack could be carried out </w:t>
      </w:r>
    </w:p>
    <w:p w14:paraId="4F694B51" w14:textId="77777777" w:rsidR="00FA2406" w:rsidRDefault="00FA2406" w:rsidP="00FA2406">
      <w:pPr>
        <w:pStyle w:val="ListParagraph"/>
        <w:numPr>
          <w:ilvl w:val="1"/>
          <w:numId w:val="16"/>
        </w:numPr>
      </w:pPr>
      <w:r w:rsidRPr="005D0BDF">
        <w:t>Establish multiple simultaneous connections to the target web server.</w:t>
      </w:r>
    </w:p>
    <w:p w14:paraId="157B4123" w14:textId="77777777" w:rsidR="00FA2406" w:rsidRDefault="00FA2406" w:rsidP="00FA2406">
      <w:pPr>
        <w:pStyle w:val="ListParagraph"/>
        <w:numPr>
          <w:ilvl w:val="1"/>
          <w:numId w:val="16"/>
        </w:numPr>
      </w:pPr>
      <w:r w:rsidRPr="005D0BDF">
        <w:t>Keep these connections open by sending partial HTTP requests that are never completed.</w:t>
      </w:r>
    </w:p>
    <w:p w14:paraId="347EA5F8" w14:textId="77777777" w:rsidR="00FA2406" w:rsidRDefault="00FA2406" w:rsidP="00FA2406">
      <w:pPr>
        <w:pStyle w:val="ListParagraph"/>
        <w:numPr>
          <w:ilvl w:val="1"/>
          <w:numId w:val="16"/>
        </w:numPr>
      </w:pPr>
      <w:r w:rsidRPr="005D0BDF">
        <w:t>Continuously maintain these connections to exhaust server resources.</w:t>
      </w:r>
    </w:p>
    <w:p w14:paraId="79B1F528" w14:textId="77777777" w:rsidR="00FA2406" w:rsidRDefault="00FA2406" w:rsidP="00FA2406">
      <w:pPr>
        <w:pStyle w:val="ListParagraph"/>
        <w:numPr>
          <w:ilvl w:val="0"/>
          <w:numId w:val="16"/>
        </w:numPr>
      </w:pPr>
      <w:r>
        <w:t xml:space="preserve">Proposed mitigation or fix – </w:t>
      </w:r>
    </w:p>
    <w:p w14:paraId="3B16E61C" w14:textId="77777777" w:rsidR="00FA2406" w:rsidRDefault="00FA2406" w:rsidP="00FA2406">
      <w:pPr>
        <w:pStyle w:val="ListParagraph"/>
        <w:numPr>
          <w:ilvl w:val="1"/>
          <w:numId w:val="16"/>
        </w:numPr>
      </w:pPr>
      <w:r>
        <w:t>Implementation of rate limiting to limit the number of concurrent connections from a single Ip address.</w:t>
      </w:r>
    </w:p>
    <w:p w14:paraId="78868D45" w14:textId="77777777" w:rsidR="00FA2406" w:rsidRDefault="00FA2406" w:rsidP="00FA2406">
      <w:pPr>
        <w:pStyle w:val="ListParagraph"/>
        <w:numPr>
          <w:ilvl w:val="1"/>
          <w:numId w:val="16"/>
        </w:numPr>
      </w:pPr>
      <w:r>
        <w:t>Implementing intrusion detection and prevention systems</w:t>
      </w:r>
    </w:p>
    <w:p w14:paraId="5861C5FA" w14:textId="5655282E" w:rsidR="000A48BB" w:rsidRDefault="00FA2406" w:rsidP="000A48BB">
      <w:pPr>
        <w:pStyle w:val="ListParagraph"/>
        <w:numPr>
          <w:ilvl w:val="1"/>
          <w:numId w:val="16"/>
        </w:numPr>
      </w:pPr>
      <w:r>
        <w:t>Distribute traffic across multiple servers to reduce the impact of these type of attacks</w:t>
      </w:r>
    </w:p>
    <w:bookmarkEnd w:id="33"/>
    <w:bookmarkEnd w:id="35"/>
    <w:p w14:paraId="61E2FE7E" w14:textId="77777777" w:rsidR="00FA2406" w:rsidRPr="000A48BB" w:rsidRDefault="00FA2406" w:rsidP="00FA2406"/>
    <w:p w14:paraId="5F5EFA21" w14:textId="40FD4EC0" w:rsidR="005D5316" w:rsidRDefault="00FA2406" w:rsidP="005D5316">
      <w:pPr>
        <w:pStyle w:val="ListParagraph"/>
        <w:numPr>
          <w:ilvl w:val="0"/>
          <w:numId w:val="10"/>
        </w:numPr>
      </w:pPr>
      <w:r w:rsidRPr="000A48BB">
        <w:rPr>
          <w:noProof/>
        </w:rPr>
        <w:drawing>
          <wp:anchor distT="0" distB="0" distL="114300" distR="114300" simplePos="0" relativeHeight="251673600" behindDoc="0" locked="0" layoutInCell="1" allowOverlap="1" wp14:anchorId="32C73677" wp14:editId="223DA721">
            <wp:simplePos x="0" y="0"/>
            <wp:positionH relativeFrom="margin">
              <wp:align>right</wp:align>
            </wp:positionH>
            <wp:positionV relativeFrom="paragraph">
              <wp:posOffset>335915</wp:posOffset>
            </wp:positionV>
            <wp:extent cx="6858000" cy="1537970"/>
            <wp:effectExtent l="0" t="0" r="0" b="5080"/>
            <wp:wrapTopAndBottom/>
            <wp:docPr id="75789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624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1537970"/>
                    </a:xfrm>
                    <a:prstGeom prst="rect">
                      <a:avLst/>
                    </a:prstGeom>
                  </pic:spPr>
                </pic:pic>
              </a:graphicData>
            </a:graphic>
            <wp14:sizeRelH relativeFrom="page">
              <wp14:pctWidth>0</wp14:pctWidth>
            </wp14:sizeRelH>
            <wp14:sizeRelV relativeFrom="page">
              <wp14:pctHeight>0</wp14:pctHeight>
            </wp14:sizeRelV>
          </wp:anchor>
        </w:drawing>
      </w:r>
      <w:bookmarkStart w:id="36" w:name="_Hlk149421321"/>
      <w:r w:rsidR="005D5316">
        <w:t xml:space="preserve">Vulnerability title </w:t>
      </w:r>
      <w:bookmarkEnd w:id="36"/>
      <w:r w:rsidR="005D5316">
        <w:t>– RDP server detected over UDP.</w:t>
      </w:r>
    </w:p>
    <w:p w14:paraId="593E9C51" w14:textId="6131725D" w:rsidR="005D5316" w:rsidRDefault="005D5316" w:rsidP="00FA2406">
      <w:pPr>
        <w:pStyle w:val="ListParagraph"/>
        <w:numPr>
          <w:ilvl w:val="0"/>
          <w:numId w:val="15"/>
        </w:numPr>
      </w:pPr>
      <w:bookmarkStart w:id="37" w:name="_Hlk149421362"/>
      <w:r>
        <w:t>Vulnerability threat level</w:t>
      </w:r>
    </w:p>
    <w:bookmarkEnd w:id="37"/>
    <w:p w14:paraId="51FFADC2" w14:textId="77777777" w:rsidR="005D5316" w:rsidRDefault="005D5316" w:rsidP="00FA2406">
      <w:pPr>
        <w:pStyle w:val="ListParagraph"/>
        <w:numPr>
          <w:ilvl w:val="1"/>
          <w:numId w:val="15"/>
        </w:numPr>
      </w:pPr>
      <w:r>
        <w:t>High</w:t>
      </w:r>
    </w:p>
    <w:p w14:paraId="58B9DF9D" w14:textId="77777777" w:rsidR="005D5316" w:rsidRDefault="005D5316" w:rsidP="00FA2406">
      <w:pPr>
        <w:pStyle w:val="ListParagraph"/>
        <w:numPr>
          <w:ilvl w:val="0"/>
          <w:numId w:val="15"/>
        </w:numPr>
      </w:pPr>
      <w:bookmarkStart w:id="38" w:name="_Hlk149421399"/>
      <w:r>
        <w:t>Vulnerability description</w:t>
      </w:r>
    </w:p>
    <w:p w14:paraId="6DC478B4" w14:textId="77777777" w:rsidR="005D5316" w:rsidRDefault="005D5316" w:rsidP="00FA2406">
      <w:pPr>
        <w:pStyle w:val="ListParagraph"/>
        <w:numPr>
          <w:ilvl w:val="1"/>
          <w:numId w:val="15"/>
        </w:numPr>
      </w:pPr>
      <w:bookmarkStart w:id="39" w:name="_Hlk149226711"/>
      <w:bookmarkEnd w:id="38"/>
      <w:r>
        <w:t>Attacker may launch remote exploits to either crash the service or tools like ncrack to try brute-forcing the password of the target.</w:t>
      </w:r>
    </w:p>
    <w:bookmarkEnd w:id="39"/>
    <w:p w14:paraId="25577619" w14:textId="77777777" w:rsidR="005D5316" w:rsidRDefault="005D5316" w:rsidP="00FA2406">
      <w:pPr>
        <w:pStyle w:val="ListParagraph"/>
        <w:numPr>
          <w:ilvl w:val="0"/>
          <w:numId w:val="15"/>
        </w:numPr>
      </w:pPr>
      <w:r w:rsidRPr="00B242C0">
        <w:t>Impact assessment</w:t>
      </w:r>
    </w:p>
    <w:p w14:paraId="275A555B" w14:textId="77777777" w:rsidR="005D5316" w:rsidRDefault="005D5316" w:rsidP="00FA2406">
      <w:pPr>
        <w:pStyle w:val="ListParagraph"/>
        <w:numPr>
          <w:ilvl w:val="1"/>
          <w:numId w:val="15"/>
        </w:numPr>
      </w:pPr>
      <w:bookmarkStart w:id="40" w:name="_Hlk149226736"/>
      <w:r w:rsidRPr="00B242C0">
        <w:t>The vulnerability has a high threat level, as it can lead to service disruptions or unauthorized access</w:t>
      </w:r>
      <w:bookmarkEnd w:id="40"/>
      <w:r w:rsidRPr="00B242C0">
        <w:t>.</w:t>
      </w:r>
    </w:p>
    <w:p w14:paraId="4F894758" w14:textId="77777777" w:rsidR="005D5316" w:rsidRDefault="005D5316" w:rsidP="00FA2406">
      <w:pPr>
        <w:pStyle w:val="ListParagraph"/>
        <w:numPr>
          <w:ilvl w:val="0"/>
          <w:numId w:val="15"/>
        </w:numPr>
      </w:pPr>
      <w:bookmarkStart w:id="41" w:name="_Hlk149421510"/>
      <w:bookmarkStart w:id="42" w:name="_Hlk149226745"/>
      <w:r>
        <w:t>Proposed mitigation or fix</w:t>
      </w:r>
      <w:bookmarkEnd w:id="41"/>
    </w:p>
    <w:p w14:paraId="6082D927" w14:textId="74BFD0B1" w:rsidR="005D5316" w:rsidRDefault="005D5316" w:rsidP="00FA2406">
      <w:pPr>
        <w:pStyle w:val="ListParagraph"/>
        <w:numPr>
          <w:ilvl w:val="1"/>
          <w:numId w:val="15"/>
        </w:numPr>
      </w:pPr>
      <w:bookmarkStart w:id="43" w:name="_Hlk149226793"/>
      <w:bookmarkEnd w:id="42"/>
      <w:r>
        <w:t>It is recommended that to block the service outside world and make the service accessible only through the set of allowed IPs only necessary to prevent potential exploits.</w:t>
      </w:r>
    </w:p>
    <w:p w14:paraId="4C52C9FC" w14:textId="77777777" w:rsidR="00FA2406" w:rsidRDefault="00FA2406" w:rsidP="00FA2406"/>
    <w:bookmarkEnd w:id="43"/>
    <w:p w14:paraId="664DA774" w14:textId="77777777" w:rsidR="00FA2406" w:rsidRDefault="00FA2406" w:rsidP="00FA2406"/>
    <w:p w14:paraId="3682CB32" w14:textId="77777777" w:rsidR="00FA2406" w:rsidRDefault="00FA2406" w:rsidP="00FA2406"/>
    <w:p w14:paraId="16D1935F" w14:textId="71CE66F5" w:rsidR="005D5316" w:rsidRDefault="00FA2406" w:rsidP="00FA2406">
      <w:pPr>
        <w:pStyle w:val="ListParagraph"/>
        <w:numPr>
          <w:ilvl w:val="0"/>
          <w:numId w:val="10"/>
        </w:numPr>
      </w:pPr>
      <w:r w:rsidRPr="000A48BB">
        <w:rPr>
          <w:noProof/>
        </w:rPr>
        <w:drawing>
          <wp:anchor distT="0" distB="0" distL="114300" distR="114300" simplePos="0" relativeHeight="251668480" behindDoc="0" locked="0" layoutInCell="1" allowOverlap="1" wp14:anchorId="1BFCC5D5" wp14:editId="3023BC9C">
            <wp:simplePos x="0" y="0"/>
            <wp:positionH relativeFrom="margin">
              <wp:posOffset>-88900</wp:posOffset>
            </wp:positionH>
            <wp:positionV relativeFrom="paragraph">
              <wp:posOffset>310515</wp:posOffset>
            </wp:positionV>
            <wp:extent cx="6858000" cy="1355725"/>
            <wp:effectExtent l="0" t="0" r="0" b="0"/>
            <wp:wrapTopAndBottom/>
            <wp:docPr id="8347783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8370"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1355725"/>
                    </a:xfrm>
                    <a:prstGeom prst="rect">
                      <a:avLst/>
                    </a:prstGeom>
                  </pic:spPr>
                </pic:pic>
              </a:graphicData>
            </a:graphic>
          </wp:anchor>
        </w:drawing>
      </w:r>
      <w:r>
        <w:t>vulnerability title – open files found with uniscan</w:t>
      </w:r>
    </w:p>
    <w:p w14:paraId="492D87DB" w14:textId="77777777" w:rsidR="00FA2406" w:rsidRDefault="00FA2406" w:rsidP="00FA2406">
      <w:pPr>
        <w:pStyle w:val="ListParagraph"/>
      </w:pPr>
    </w:p>
    <w:p w14:paraId="41325558" w14:textId="660782B0" w:rsidR="00FA2406" w:rsidRDefault="00FA2406" w:rsidP="00FA2406">
      <w:pPr>
        <w:pStyle w:val="ListParagraph"/>
        <w:numPr>
          <w:ilvl w:val="0"/>
          <w:numId w:val="17"/>
        </w:numPr>
      </w:pPr>
      <w:r>
        <w:t>vulnerability threat level</w:t>
      </w:r>
    </w:p>
    <w:p w14:paraId="219A4EF9" w14:textId="30ABBA81" w:rsidR="00FA2406" w:rsidRPr="003B1A7E" w:rsidRDefault="00FA2406" w:rsidP="00FA2406">
      <w:pPr>
        <w:pStyle w:val="ListParagraph"/>
        <w:numPr>
          <w:ilvl w:val="1"/>
          <w:numId w:val="17"/>
        </w:numPr>
      </w:pPr>
      <w:r>
        <w:t>medium</w:t>
      </w:r>
    </w:p>
    <w:p w14:paraId="05114496" w14:textId="6960F4DF" w:rsidR="000A48BB" w:rsidRDefault="00FA2406" w:rsidP="00FA2406">
      <w:pPr>
        <w:pStyle w:val="ListParagraph"/>
        <w:numPr>
          <w:ilvl w:val="0"/>
          <w:numId w:val="17"/>
        </w:numPr>
      </w:pPr>
      <w:r w:rsidRPr="00424A49">
        <w:rPr>
          <w:noProof/>
        </w:rPr>
        <w:drawing>
          <wp:anchor distT="0" distB="0" distL="114300" distR="114300" simplePos="0" relativeHeight="251671552" behindDoc="0" locked="0" layoutInCell="1" allowOverlap="1" wp14:anchorId="594758D7" wp14:editId="2FACB869">
            <wp:simplePos x="0" y="0"/>
            <wp:positionH relativeFrom="margin">
              <wp:align>right</wp:align>
            </wp:positionH>
            <wp:positionV relativeFrom="paragraph">
              <wp:posOffset>2166620</wp:posOffset>
            </wp:positionV>
            <wp:extent cx="6858000" cy="1675765"/>
            <wp:effectExtent l="0" t="0" r="0" b="635"/>
            <wp:wrapTopAndBottom/>
            <wp:docPr id="209876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169" name="Picture 1" descr="A screen shot of a computer&#10;&#10;Description automatically generated"/>
                    <pic:cNvPicPr/>
                  </pic:nvPicPr>
                  <pic:blipFill>
                    <a:blip r:embed="rId33"/>
                    <a:stretch>
                      <a:fillRect/>
                    </a:stretch>
                  </pic:blipFill>
                  <pic:spPr>
                    <a:xfrm>
                      <a:off x="0" y="0"/>
                      <a:ext cx="6858000" cy="1675765"/>
                    </a:xfrm>
                    <a:prstGeom prst="rect">
                      <a:avLst/>
                    </a:prstGeom>
                  </pic:spPr>
                </pic:pic>
              </a:graphicData>
            </a:graphic>
            <wp14:sizeRelV relativeFrom="margin">
              <wp14:pctHeight>0</wp14:pctHeight>
            </wp14:sizeRelV>
          </wp:anchor>
        </w:drawing>
      </w:r>
      <w:r>
        <w:t>vulnerability description</w:t>
      </w:r>
    </w:p>
    <w:p w14:paraId="3B73AA06" w14:textId="4E915DD0" w:rsidR="00FA2406" w:rsidRDefault="00FA2406" w:rsidP="00FA2406">
      <w:pPr>
        <w:pStyle w:val="ListParagraph"/>
        <w:numPr>
          <w:ilvl w:val="1"/>
          <w:numId w:val="17"/>
        </w:numPr>
      </w:pPr>
      <w:r>
        <w:t>attackers may find considerable amount of information from those files there is even chance attacker may get access to critical information from these files</w:t>
      </w:r>
    </w:p>
    <w:p w14:paraId="0F2E39D2" w14:textId="322058A0" w:rsidR="00FA2406" w:rsidRDefault="00FA2406" w:rsidP="00FA2406">
      <w:pPr>
        <w:pStyle w:val="ListParagraph"/>
        <w:numPr>
          <w:ilvl w:val="0"/>
          <w:numId w:val="17"/>
        </w:numPr>
      </w:pPr>
      <w:r w:rsidRPr="00FA2406">
        <w:t>Impact assessment</w:t>
      </w:r>
    </w:p>
    <w:p w14:paraId="612496F9" w14:textId="25188252" w:rsidR="00FA2406" w:rsidRDefault="00FA2406" w:rsidP="00FA2406">
      <w:pPr>
        <w:pStyle w:val="ListParagraph"/>
        <w:numPr>
          <w:ilvl w:val="1"/>
          <w:numId w:val="17"/>
        </w:numPr>
      </w:pPr>
      <w:r w:rsidRPr="00FA2406">
        <w:t>potential exposure of sensitive information.</w:t>
      </w:r>
    </w:p>
    <w:p w14:paraId="608EEAC0" w14:textId="7B2CF31B" w:rsidR="00FA2406" w:rsidRDefault="00FA2406" w:rsidP="00FA2406">
      <w:pPr>
        <w:pStyle w:val="ListParagraph"/>
        <w:numPr>
          <w:ilvl w:val="0"/>
          <w:numId w:val="17"/>
        </w:numPr>
      </w:pPr>
      <w:r w:rsidRPr="00FA2406">
        <w:t>Proposed mitigation or fix</w:t>
      </w:r>
    </w:p>
    <w:p w14:paraId="4DF6B97B" w14:textId="415B998A" w:rsidR="00FA2406" w:rsidRDefault="00FA2406" w:rsidP="00FA2406">
      <w:pPr>
        <w:pStyle w:val="ListParagraph"/>
        <w:numPr>
          <w:ilvl w:val="1"/>
          <w:numId w:val="17"/>
        </w:numPr>
      </w:pPr>
      <w:r w:rsidRPr="00FA2406">
        <w:t>Implement proper access controls, review and secure sensitive files, and restrict access to unauthorized users.</w:t>
      </w:r>
    </w:p>
    <w:p w14:paraId="1FD8C530" w14:textId="6AA990E9" w:rsidR="00FA2406" w:rsidRDefault="00FA2406" w:rsidP="00FA2406">
      <w:pPr>
        <w:pStyle w:val="ListParagraph"/>
        <w:numPr>
          <w:ilvl w:val="1"/>
          <w:numId w:val="17"/>
        </w:numPr>
      </w:pPr>
      <w:r>
        <w:t>Block or restrict access to these files unless necessary</w:t>
      </w:r>
    </w:p>
    <w:p w14:paraId="1C87BA1D" w14:textId="77777777" w:rsidR="00FA2406" w:rsidRPr="000A48BB" w:rsidRDefault="00FA2406" w:rsidP="000A48BB"/>
    <w:sectPr w:rsidR="00FA2406" w:rsidRPr="000A48BB" w:rsidSect="00021CA6">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E875C" w14:textId="77777777" w:rsidR="00041528" w:rsidRDefault="00041528" w:rsidP="00322C17">
      <w:pPr>
        <w:spacing w:after="0" w:line="240" w:lineRule="auto"/>
      </w:pPr>
      <w:r>
        <w:separator/>
      </w:r>
    </w:p>
  </w:endnote>
  <w:endnote w:type="continuationSeparator" w:id="0">
    <w:p w14:paraId="7BCA0684" w14:textId="77777777" w:rsidR="00041528" w:rsidRDefault="00041528"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D62CD" w14:textId="77777777" w:rsidR="00041528" w:rsidRDefault="00041528" w:rsidP="00322C17">
      <w:pPr>
        <w:spacing w:after="0" w:line="240" w:lineRule="auto"/>
      </w:pPr>
      <w:r>
        <w:separator/>
      </w:r>
    </w:p>
  </w:footnote>
  <w:footnote w:type="continuationSeparator" w:id="0">
    <w:p w14:paraId="2C9E01AF" w14:textId="77777777" w:rsidR="00041528" w:rsidRDefault="00041528"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445ABEE0" w:rsidR="00322C17" w:rsidRDefault="00000000">
    <w:pPr>
      <w:pStyle w:val="Header"/>
    </w:pPr>
    <w:r>
      <w:rPr>
        <w:noProof/>
      </w:rPr>
      <w:pict w14:anchorId="35E5C916">
        <v:group id="Group 8" o:spid="_x0000_s1025"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7"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7A5"/>
    <w:multiLevelType w:val="hybridMultilevel"/>
    <w:tmpl w:val="F4CE41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C2C7F"/>
    <w:multiLevelType w:val="hybridMultilevel"/>
    <w:tmpl w:val="82D24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B4F41"/>
    <w:multiLevelType w:val="hybridMultilevel"/>
    <w:tmpl w:val="FD3A4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779D5"/>
    <w:multiLevelType w:val="hybridMultilevel"/>
    <w:tmpl w:val="67C6A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0635D3"/>
    <w:multiLevelType w:val="hybridMultilevel"/>
    <w:tmpl w:val="3670DB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54041"/>
    <w:multiLevelType w:val="hybridMultilevel"/>
    <w:tmpl w:val="C6B6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C7EEA"/>
    <w:multiLevelType w:val="hybridMultilevel"/>
    <w:tmpl w:val="6934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C1363"/>
    <w:multiLevelType w:val="hybridMultilevel"/>
    <w:tmpl w:val="C682DF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97DD8"/>
    <w:multiLevelType w:val="hybridMultilevel"/>
    <w:tmpl w:val="384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F1AC0"/>
    <w:multiLevelType w:val="hybridMultilevel"/>
    <w:tmpl w:val="DC067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23909"/>
    <w:multiLevelType w:val="hybridMultilevel"/>
    <w:tmpl w:val="B546B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7A50A5"/>
    <w:multiLevelType w:val="hybridMultilevel"/>
    <w:tmpl w:val="09D0B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C44CD"/>
    <w:multiLevelType w:val="hybridMultilevel"/>
    <w:tmpl w:val="0BB80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93383A"/>
    <w:multiLevelType w:val="hybridMultilevel"/>
    <w:tmpl w:val="8D880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7F734F"/>
    <w:multiLevelType w:val="hybridMultilevel"/>
    <w:tmpl w:val="8A60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2B2231"/>
    <w:multiLevelType w:val="hybridMultilevel"/>
    <w:tmpl w:val="FADA0EA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EB569A"/>
    <w:multiLevelType w:val="hybridMultilevel"/>
    <w:tmpl w:val="36A22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6529690">
    <w:abstractNumId w:val="8"/>
  </w:num>
  <w:num w:numId="2" w16cid:durableId="999890646">
    <w:abstractNumId w:val="7"/>
  </w:num>
  <w:num w:numId="3" w16cid:durableId="342781008">
    <w:abstractNumId w:val="0"/>
  </w:num>
  <w:num w:numId="4" w16cid:durableId="328410012">
    <w:abstractNumId w:val="12"/>
  </w:num>
  <w:num w:numId="5" w16cid:durableId="1634943438">
    <w:abstractNumId w:val="9"/>
  </w:num>
  <w:num w:numId="6" w16cid:durableId="817184094">
    <w:abstractNumId w:val="14"/>
  </w:num>
  <w:num w:numId="7" w16cid:durableId="802698560">
    <w:abstractNumId w:val="6"/>
  </w:num>
  <w:num w:numId="8" w16cid:durableId="883634746">
    <w:abstractNumId w:val="5"/>
  </w:num>
  <w:num w:numId="9" w16cid:durableId="1973248789">
    <w:abstractNumId w:val="13"/>
  </w:num>
  <w:num w:numId="10" w16cid:durableId="1622761591">
    <w:abstractNumId w:val="15"/>
  </w:num>
  <w:num w:numId="11" w16cid:durableId="634483436">
    <w:abstractNumId w:val="1"/>
  </w:num>
  <w:num w:numId="12" w16cid:durableId="147868699">
    <w:abstractNumId w:val="16"/>
  </w:num>
  <w:num w:numId="13" w16cid:durableId="269894544">
    <w:abstractNumId w:val="4"/>
  </w:num>
  <w:num w:numId="14" w16cid:durableId="110978086">
    <w:abstractNumId w:val="10"/>
  </w:num>
  <w:num w:numId="15" w16cid:durableId="649939439">
    <w:abstractNumId w:val="3"/>
  </w:num>
  <w:num w:numId="16" w16cid:durableId="1198546696">
    <w:abstractNumId w:val="2"/>
  </w:num>
  <w:num w:numId="17" w16cid:durableId="1867012528">
    <w:abstractNumId w:val="18"/>
  </w:num>
  <w:num w:numId="18" w16cid:durableId="1944220371">
    <w:abstractNumId w:val="11"/>
  </w:num>
  <w:num w:numId="19" w16cid:durableId="16211798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0968"/>
    <w:rsid w:val="00021CA6"/>
    <w:rsid w:val="000276C7"/>
    <w:rsid w:val="00041528"/>
    <w:rsid w:val="00065309"/>
    <w:rsid w:val="00093324"/>
    <w:rsid w:val="00094F8F"/>
    <w:rsid w:val="000A48BB"/>
    <w:rsid w:val="000F53B5"/>
    <w:rsid w:val="000F5B7F"/>
    <w:rsid w:val="00192008"/>
    <w:rsid w:val="0020339E"/>
    <w:rsid w:val="00243F88"/>
    <w:rsid w:val="0026451B"/>
    <w:rsid w:val="002D10B7"/>
    <w:rsid w:val="002D41D0"/>
    <w:rsid w:val="00316B0C"/>
    <w:rsid w:val="00322C17"/>
    <w:rsid w:val="00337460"/>
    <w:rsid w:val="003E4895"/>
    <w:rsid w:val="00405230"/>
    <w:rsid w:val="00424A49"/>
    <w:rsid w:val="00516309"/>
    <w:rsid w:val="0056539C"/>
    <w:rsid w:val="005B66A8"/>
    <w:rsid w:val="005D0DC9"/>
    <w:rsid w:val="005D5316"/>
    <w:rsid w:val="00650ED4"/>
    <w:rsid w:val="006A0968"/>
    <w:rsid w:val="006C6E20"/>
    <w:rsid w:val="00726C13"/>
    <w:rsid w:val="00774F3A"/>
    <w:rsid w:val="007826EF"/>
    <w:rsid w:val="007865CD"/>
    <w:rsid w:val="007D65B7"/>
    <w:rsid w:val="00893FC7"/>
    <w:rsid w:val="00914E8E"/>
    <w:rsid w:val="00936A8C"/>
    <w:rsid w:val="00956C70"/>
    <w:rsid w:val="009E2B97"/>
    <w:rsid w:val="00B070E9"/>
    <w:rsid w:val="00B52EF2"/>
    <w:rsid w:val="00B80E07"/>
    <w:rsid w:val="00B84EB5"/>
    <w:rsid w:val="00BA404C"/>
    <w:rsid w:val="00C11393"/>
    <w:rsid w:val="00C77C93"/>
    <w:rsid w:val="00CA5709"/>
    <w:rsid w:val="00D34975"/>
    <w:rsid w:val="00D71B10"/>
    <w:rsid w:val="00DA69F1"/>
    <w:rsid w:val="00E166C1"/>
    <w:rsid w:val="00E65933"/>
    <w:rsid w:val="00F55BAD"/>
    <w:rsid w:val="00F80238"/>
    <w:rsid w:val="00F9346B"/>
    <w:rsid w:val="00FA2406"/>
    <w:rsid w:val="00FC4BA9"/>
    <w:rsid w:val="00FD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docId w15:val="{EF67183E-80F5-4238-912B-FC09578E6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rPr>
  </w:style>
  <w:style w:type="table" w:styleId="TableGrid">
    <w:name w:val="Table Grid"/>
    <w:basedOn w:val="TableNormal"/>
    <w:uiPriority w:val="39"/>
    <w:rsid w:val="00322C1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E166C1"/>
    <w:pPr>
      <w:ind w:left="720"/>
      <w:contextualSpacing/>
    </w:pPr>
  </w:style>
  <w:style w:type="character" w:styleId="UnresolvedMention">
    <w:name w:val="Unresolved Mention"/>
    <w:basedOn w:val="DefaultParagraphFont"/>
    <w:uiPriority w:val="99"/>
    <w:semiHidden/>
    <w:unhideWhenUsed/>
    <w:rsid w:val="00FC4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863006">
      <w:bodyDiv w:val="1"/>
      <w:marLeft w:val="0"/>
      <w:marRight w:val="0"/>
      <w:marTop w:val="0"/>
      <w:marBottom w:val="0"/>
      <w:divBdr>
        <w:top w:val="none" w:sz="0" w:space="0" w:color="auto"/>
        <w:left w:val="none" w:sz="0" w:space="0" w:color="auto"/>
        <w:bottom w:val="none" w:sz="0" w:space="0" w:color="auto"/>
        <w:right w:val="none" w:sz="0" w:space="0" w:color="auto"/>
      </w:divBdr>
    </w:div>
    <w:div w:id="939918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Props1.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2.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3.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311</TotalTime>
  <Pages>17</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6</cp:revision>
  <dcterms:created xsi:type="dcterms:W3CDTF">2023-10-26T16:13:00Z</dcterms:created>
  <dcterms:modified xsi:type="dcterms:W3CDTF">2023-10-29T16:38:00Z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