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243F9F" w14:textId="77777777" w:rsidR="00322C17" w:rsidRDefault="00322C17" w:rsidP="00322C17">
      <w:pPr>
        <w:jc w:val="center"/>
      </w:pPr>
      <w:r>
        <w:rPr>
          <w:noProof/>
        </w:rPr>
        <w:drawing>
          <wp:inline distT="0" distB="0" distL="0" distR="0" wp14:anchorId="0B38287B" wp14:editId="1B737E88">
            <wp:extent cx="1724025" cy="2092183"/>
            <wp:effectExtent l="0" t="0" r="0" b="3810"/>
            <wp:docPr id="3" name="Picture 3" descr="A blue and orang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blue and orange logo&#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1724025" cy="2092183"/>
                    </a:xfrm>
                    <a:prstGeom prst="rect">
                      <a:avLst/>
                    </a:prstGeom>
                  </pic:spPr>
                </pic:pic>
              </a:graphicData>
            </a:graphic>
          </wp:inline>
        </w:drawing>
      </w:r>
    </w:p>
    <w:p w14:paraId="5FA9A641" w14:textId="77777777" w:rsidR="00322C17" w:rsidRDefault="00322C17" w:rsidP="00322C17">
      <w:pPr>
        <w:jc w:val="center"/>
      </w:pPr>
    </w:p>
    <w:p w14:paraId="0A5BF03F" w14:textId="77777777" w:rsidR="00322C17" w:rsidRDefault="00322C17" w:rsidP="00322C17">
      <w:pPr>
        <w:jc w:val="center"/>
      </w:pPr>
    </w:p>
    <w:p w14:paraId="041C5232" w14:textId="77777777" w:rsidR="00322C17" w:rsidRDefault="00322C17" w:rsidP="00322C17">
      <w:pPr>
        <w:jc w:val="center"/>
      </w:pPr>
    </w:p>
    <w:p w14:paraId="4D89E935" w14:textId="406FB0F2" w:rsidR="00322C17" w:rsidRDefault="00650ED4" w:rsidP="00322C17">
      <w:pPr>
        <w:autoSpaceDE w:val="0"/>
        <w:autoSpaceDN w:val="0"/>
        <w:adjustRightInd w:val="0"/>
        <w:spacing w:after="0" w:line="360" w:lineRule="auto"/>
        <w:jc w:val="center"/>
        <w:rPr>
          <w:rFonts w:ascii="Lucida Bright" w:hAnsi="Lucida Bright" w:cs="CIDFont+F2"/>
          <w:b/>
          <w:bCs/>
          <w:sz w:val="40"/>
          <w:szCs w:val="40"/>
        </w:rPr>
      </w:pPr>
      <w:r>
        <w:rPr>
          <w:rFonts w:ascii="Lucida Bright" w:hAnsi="Lucida Bright" w:cs="CIDFont+F2"/>
          <w:b/>
          <w:bCs/>
          <w:sz w:val="40"/>
          <w:szCs w:val="40"/>
        </w:rPr>
        <w:t>IE20</w:t>
      </w:r>
      <w:r w:rsidR="00347A5D">
        <w:rPr>
          <w:rFonts w:ascii="Lucida Bright" w:hAnsi="Lucida Bright" w:cs="CIDFont+F2"/>
          <w:b/>
          <w:bCs/>
          <w:sz w:val="40"/>
          <w:szCs w:val="40"/>
        </w:rPr>
        <w:t>6</w:t>
      </w:r>
      <w:r>
        <w:rPr>
          <w:rFonts w:ascii="Lucida Bright" w:hAnsi="Lucida Bright" w:cs="CIDFont+F2"/>
          <w:b/>
          <w:bCs/>
          <w:sz w:val="40"/>
          <w:szCs w:val="40"/>
        </w:rPr>
        <w:t>2</w:t>
      </w:r>
      <w:r w:rsidR="00322C17" w:rsidRPr="00A42848">
        <w:rPr>
          <w:rFonts w:ascii="Lucida Bright" w:hAnsi="Lucida Bright" w:cs="CIDFont+F2"/>
          <w:b/>
          <w:bCs/>
          <w:sz w:val="40"/>
          <w:szCs w:val="40"/>
        </w:rPr>
        <w:t xml:space="preserve"> </w:t>
      </w:r>
      <w:r w:rsidR="00322C17">
        <w:rPr>
          <w:rFonts w:ascii="Lucida Bright" w:hAnsi="Lucida Bright" w:cs="CIDFont+F2"/>
          <w:b/>
          <w:bCs/>
          <w:sz w:val="40"/>
          <w:szCs w:val="40"/>
        </w:rPr>
        <w:t>–</w:t>
      </w:r>
      <w:r w:rsidR="00322C17" w:rsidRPr="00A42848">
        <w:rPr>
          <w:rFonts w:ascii="Lucida Bright" w:hAnsi="Lucida Bright" w:cs="CIDFont+F2"/>
          <w:b/>
          <w:bCs/>
          <w:sz w:val="40"/>
          <w:szCs w:val="40"/>
        </w:rPr>
        <w:t xml:space="preserve"> </w:t>
      </w:r>
      <w:r>
        <w:rPr>
          <w:rFonts w:ascii="Lucida Bright" w:hAnsi="Lucida Bright" w:cs="CIDFont+F2"/>
          <w:b/>
          <w:bCs/>
          <w:sz w:val="40"/>
          <w:szCs w:val="40"/>
        </w:rPr>
        <w:t>Web Security</w:t>
      </w:r>
    </w:p>
    <w:p w14:paraId="3EC47411" w14:textId="77777777" w:rsidR="00322C17" w:rsidRDefault="00322C17" w:rsidP="00322C17">
      <w:pPr>
        <w:pStyle w:val="Default"/>
        <w:spacing w:line="360" w:lineRule="auto"/>
        <w:jc w:val="center"/>
        <w:rPr>
          <w:b/>
          <w:bCs/>
          <w:sz w:val="40"/>
          <w:szCs w:val="40"/>
        </w:rPr>
      </w:pPr>
      <w:r w:rsidRPr="00A42848">
        <w:rPr>
          <w:b/>
          <w:bCs/>
          <w:sz w:val="40"/>
          <w:szCs w:val="40"/>
        </w:rPr>
        <w:t>Year 2, Semester 2</w:t>
      </w:r>
    </w:p>
    <w:p w14:paraId="11A5738A" w14:textId="77777777" w:rsidR="00322C17" w:rsidRDefault="00322C17" w:rsidP="00322C17">
      <w:pPr>
        <w:pStyle w:val="Default"/>
        <w:spacing w:line="360" w:lineRule="auto"/>
        <w:jc w:val="center"/>
        <w:rPr>
          <w:b/>
          <w:bCs/>
          <w:sz w:val="40"/>
          <w:szCs w:val="40"/>
        </w:rPr>
      </w:pPr>
    </w:p>
    <w:p w14:paraId="134E33ED" w14:textId="77777777" w:rsidR="00322C17" w:rsidRPr="00A42848" w:rsidRDefault="00322C17" w:rsidP="00322C17">
      <w:pPr>
        <w:pStyle w:val="Default"/>
        <w:spacing w:line="360" w:lineRule="auto"/>
        <w:jc w:val="center"/>
        <w:rPr>
          <w:b/>
          <w:bCs/>
          <w:sz w:val="40"/>
          <w:szCs w:val="40"/>
        </w:rPr>
      </w:pPr>
    </w:p>
    <w:p w14:paraId="402EA16A" w14:textId="46A23865" w:rsidR="00650ED4" w:rsidRDefault="00322C17" w:rsidP="00650ED4">
      <w:pPr>
        <w:spacing w:line="360" w:lineRule="auto"/>
        <w:jc w:val="center"/>
        <w:rPr>
          <w:rFonts w:ascii="Lucida Bright" w:hAnsi="Lucida Bright" w:cs="CIDFont+F2"/>
          <w:b/>
          <w:bCs/>
          <w:sz w:val="40"/>
          <w:szCs w:val="40"/>
        </w:rPr>
      </w:pPr>
      <w:r>
        <w:rPr>
          <w:rFonts w:ascii="Lucida Bright" w:hAnsi="Lucida Bright" w:cs="CIDFont+F2"/>
          <w:b/>
          <w:bCs/>
          <w:sz w:val="40"/>
          <w:szCs w:val="40"/>
        </w:rPr>
        <w:t xml:space="preserve">Scanning report </w:t>
      </w:r>
      <w:r w:rsidR="00650ED4">
        <w:rPr>
          <w:rFonts w:ascii="Lucida Bright" w:hAnsi="Lucida Bright" w:cs="CIDFont+F2"/>
          <w:b/>
          <w:bCs/>
          <w:sz w:val="40"/>
          <w:szCs w:val="40"/>
        </w:rPr>
        <w:t>–</w:t>
      </w:r>
      <w:r>
        <w:rPr>
          <w:rFonts w:ascii="Lucida Bright" w:hAnsi="Lucida Bright" w:cs="CIDFont+F2"/>
          <w:b/>
          <w:bCs/>
          <w:sz w:val="40"/>
          <w:szCs w:val="40"/>
        </w:rPr>
        <w:t xml:space="preserve"> </w:t>
      </w:r>
    </w:p>
    <w:p w14:paraId="1D38ADC5" w14:textId="27FB991A" w:rsidR="00650ED4" w:rsidRDefault="00650ED4" w:rsidP="00650ED4">
      <w:pPr>
        <w:spacing w:line="360" w:lineRule="auto"/>
        <w:jc w:val="center"/>
        <w:rPr>
          <w:rFonts w:ascii="Lucida Bright" w:hAnsi="Lucida Bright" w:cs="CIDFont+F2"/>
          <w:b/>
          <w:bCs/>
          <w:sz w:val="40"/>
          <w:szCs w:val="40"/>
        </w:rPr>
      </w:pPr>
      <w:r>
        <w:rPr>
          <w:rFonts w:ascii="Lucida Bright" w:hAnsi="Lucida Bright" w:cs="CIDFont+F2"/>
          <w:b/>
          <w:bCs/>
          <w:sz w:val="40"/>
          <w:szCs w:val="40"/>
        </w:rPr>
        <w:t>IT21831904 – K.M. Weerasinghe</w:t>
      </w:r>
    </w:p>
    <w:p w14:paraId="161A10DA" w14:textId="77777777" w:rsidR="00322C17" w:rsidRDefault="00322C17" w:rsidP="00322C17">
      <w:pPr>
        <w:spacing w:line="360" w:lineRule="auto"/>
        <w:jc w:val="center"/>
        <w:rPr>
          <w:rFonts w:ascii="Lucida Bright" w:hAnsi="Lucida Bright" w:cs="CIDFont+F2"/>
          <w:b/>
          <w:bCs/>
          <w:sz w:val="40"/>
          <w:szCs w:val="40"/>
        </w:rPr>
      </w:pPr>
    </w:p>
    <w:p w14:paraId="01053545" w14:textId="77777777" w:rsidR="00322C17" w:rsidRDefault="00322C17" w:rsidP="00322C17">
      <w:pPr>
        <w:spacing w:line="360" w:lineRule="auto"/>
        <w:jc w:val="center"/>
        <w:rPr>
          <w:rFonts w:ascii="Lucida Bright" w:hAnsi="Lucida Bright" w:cs="CIDFont+F2"/>
          <w:b/>
          <w:bCs/>
          <w:sz w:val="40"/>
          <w:szCs w:val="40"/>
        </w:rPr>
      </w:pPr>
    </w:p>
    <w:p w14:paraId="3FD942C7" w14:textId="77777777" w:rsidR="00322C17" w:rsidRPr="009907AC" w:rsidRDefault="00322C17" w:rsidP="00322C17">
      <w:pPr>
        <w:spacing w:line="360" w:lineRule="auto"/>
        <w:jc w:val="center"/>
        <w:rPr>
          <w:rFonts w:ascii="Lucida Bright" w:hAnsi="Lucida Bright" w:cs="CIDFont+F2"/>
          <w:b/>
          <w:bCs/>
          <w:sz w:val="40"/>
          <w:szCs w:val="40"/>
        </w:rPr>
      </w:pPr>
    </w:p>
    <w:p w14:paraId="3335A529" w14:textId="77777777" w:rsidR="00322C17" w:rsidRDefault="00322C17" w:rsidP="00322C17">
      <w:pPr>
        <w:jc w:val="center"/>
      </w:pPr>
    </w:p>
    <w:p w14:paraId="2C0DE159" w14:textId="77777777" w:rsidR="00322C17" w:rsidRDefault="00322C17">
      <w:r>
        <w:br w:type="page"/>
      </w:r>
    </w:p>
    <w:sdt>
      <w:sdtPr>
        <w:rPr>
          <w:rFonts w:asciiTheme="minorHAnsi" w:eastAsiaTheme="minorHAnsi" w:hAnsiTheme="minorHAnsi" w:cstheme="minorBidi"/>
          <w:color w:val="auto"/>
          <w:kern w:val="2"/>
          <w:sz w:val="22"/>
          <w:szCs w:val="22"/>
          <w14:ligatures w14:val="standardContextual"/>
        </w:rPr>
        <w:id w:val="57062537"/>
        <w:docPartObj>
          <w:docPartGallery w:val="Table of Contents"/>
          <w:docPartUnique/>
        </w:docPartObj>
      </w:sdtPr>
      <w:sdtEndPr>
        <w:rPr>
          <w:b/>
          <w:bCs/>
          <w:noProof/>
        </w:rPr>
      </w:sdtEndPr>
      <w:sdtContent>
        <w:p w14:paraId="44C98D1E" w14:textId="2E72B5C0" w:rsidR="0056539C" w:rsidRDefault="0056539C">
          <w:pPr>
            <w:pStyle w:val="TOCHeading"/>
          </w:pPr>
          <w:r>
            <w:t>Table of Contents</w:t>
          </w:r>
        </w:p>
        <w:p w14:paraId="322F2191" w14:textId="225D4EAE" w:rsidR="000B5E4C" w:rsidRDefault="0056539C">
          <w:pPr>
            <w:pStyle w:val="TOC1"/>
            <w:tabs>
              <w:tab w:val="right" w:leader="dot" w:pos="10790"/>
            </w:tabs>
            <w:rPr>
              <w:rFonts w:eastAsiaTheme="minorEastAsia"/>
              <w:noProof/>
            </w:rPr>
          </w:pPr>
          <w:r>
            <w:fldChar w:fldCharType="begin"/>
          </w:r>
          <w:r>
            <w:instrText xml:space="preserve"> TOC \o "1-3" \h \z \u </w:instrText>
          </w:r>
          <w:r>
            <w:fldChar w:fldCharType="separate"/>
          </w:r>
          <w:hyperlink w:anchor="_Toc149509757" w:history="1">
            <w:r w:rsidR="000B5E4C" w:rsidRPr="008961FA">
              <w:rPr>
                <w:rStyle w:val="Hyperlink"/>
                <w:noProof/>
              </w:rPr>
              <w:t>Scope of the target</w:t>
            </w:r>
            <w:r w:rsidR="000B5E4C">
              <w:rPr>
                <w:noProof/>
                <w:webHidden/>
              </w:rPr>
              <w:tab/>
            </w:r>
            <w:r w:rsidR="000B5E4C">
              <w:rPr>
                <w:noProof/>
                <w:webHidden/>
              </w:rPr>
              <w:fldChar w:fldCharType="begin"/>
            </w:r>
            <w:r w:rsidR="000B5E4C">
              <w:rPr>
                <w:noProof/>
                <w:webHidden/>
              </w:rPr>
              <w:instrText xml:space="preserve"> PAGEREF _Toc149509757 \h </w:instrText>
            </w:r>
            <w:r w:rsidR="000B5E4C">
              <w:rPr>
                <w:noProof/>
                <w:webHidden/>
              </w:rPr>
            </w:r>
            <w:r w:rsidR="000B5E4C">
              <w:rPr>
                <w:noProof/>
                <w:webHidden/>
              </w:rPr>
              <w:fldChar w:fldCharType="separate"/>
            </w:r>
            <w:r w:rsidR="000B5E4C">
              <w:rPr>
                <w:noProof/>
                <w:webHidden/>
              </w:rPr>
              <w:t>3</w:t>
            </w:r>
            <w:r w:rsidR="000B5E4C">
              <w:rPr>
                <w:noProof/>
                <w:webHidden/>
              </w:rPr>
              <w:fldChar w:fldCharType="end"/>
            </w:r>
          </w:hyperlink>
        </w:p>
        <w:p w14:paraId="55277501" w14:textId="18B72289" w:rsidR="000B5E4C" w:rsidRDefault="000B5E4C">
          <w:pPr>
            <w:pStyle w:val="TOC1"/>
            <w:tabs>
              <w:tab w:val="right" w:leader="dot" w:pos="10790"/>
            </w:tabs>
            <w:rPr>
              <w:rFonts w:eastAsiaTheme="minorEastAsia"/>
              <w:noProof/>
            </w:rPr>
          </w:pPr>
          <w:hyperlink w:anchor="_Toc149509758" w:history="1">
            <w:r w:rsidRPr="008961FA">
              <w:rPr>
                <w:rStyle w:val="Hyperlink"/>
                <w:noProof/>
              </w:rPr>
              <w:t>In scope and rewards</w:t>
            </w:r>
            <w:r>
              <w:rPr>
                <w:noProof/>
                <w:webHidden/>
              </w:rPr>
              <w:tab/>
            </w:r>
            <w:r>
              <w:rPr>
                <w:noProof/>
                <w:webHidden/>
              </w:rPr>
              <w:fldChar w:fldCharType="begin"/>
            </w:r>
            <w:r>
              <w:rPr>
                <w:noProof/>
                <w:webHidden/>
              </w:rPr>
              <w:instrText xml:space="preserve"> PAGEREF _Toc149509758 \h </w:instrText>
            </w:r>
            <w:r>
              <w:rPr>
                <w:noProof/>
                <w:webHidden/>
              </w:rPr>
            </w:r>
            <w:r>
              <w:rPr>
                <w:noProof/>
                <w:webHidden/>
              </w:rPr>
              <w:fldChar w:fldCharType="separate"/>
            </w:r>
            <w:r>
              <w:rPr>
                <w:noProof/>
                <w:webHidden/>
              </w:rPr>
              <w:t>3</w:t>
            </w:r>
            <w:r>
              <w:rPr>
                <w:noProof/>
                <w:webHidden/>
              </w:rPr>
              <w:fldChar w:fldCharType="end"/>
            </w:r>
          </w:hyperlink>
        </w:p>
        <w:p w14:paraId="65C087D5" w14:textId="58536E12" w:rsidR="000B5E4C" w:rsidRDefault="000B5E4C">
          <w:pPr>
            <w:pStyle w:val="TOC2"/>
            <w:tabs>
              <w:tab w:val="right" w:leader="dot" w:pos="10790"/>
            </w:tabs>
            <w:rPr>
              <w:rFonts w:eastAsiaTheme="minorEastAsia"/>
              <w:noProof/>
            </w:rPr>
          </w:pPr>
          <w:hyperlink w:anchor="_Toc149509759" w:history="1">
            <w:r w:rsidRPr="008961FA">
              <w:rPr>
                <w:rStyle w:val="Hyperlink"/>
                <w:noProof/>
              </w:rPr>
              <w:t>Out of scope</w:t>
            </w:r>
            <w:r>
              <w:rPr>
                <w:noProof/>
                <w:webHidden/>
              </w:rPr>
              <w:tab/>
            </w:r>
            <w:r>
              <w:rPr>
                <w:noProof/>
                <w:webHidden/>
              </w:rPr>
              <w:fldChar w:fldCharType="begin"/>
            </w:r>
            <w:r>
              <w:rPr>
                <w:noProof/>
                <w:webHidden/>
              </w:rPr>
              <w:instrText xml:space="preserve"> PAGEREF _Toc149509759 \h </w:instrText>
            </w:r>
            <w:r>
              <w:rPr>
                <w:noProof/>
                <w:webHidden/>
              </w:rPr>
            </w:r>
            <w:r>
              <w:rPr>
                <w:noProof/>
                <w:webHidden/>
              </w:rPr>
              <w:fldChar w:fldCharType="separate"/>
            </w:r>
            <w:r>
              <w:rPr>
                <w:noProof/>
                <w:webHidden/>
              </w:rPr>
              <w:t>3</w:t>
            </w:r>
            <w:r>
              <w:rPr>
                <w:noProof/>
                <w:webHidden/>
              </w:rPr>
              <w:fldChar w:fldCharType="end"/>
            </w:r>
          </w:hyperlink>
        </w:p>
        <w:p w14:paraId="2627DE15" w14:textId="5A6921A8" w:rsidR="000B5E4C" w:rsidRDefault="000B5E4C">
          <w:pPr>
            <w:pStyle w:val="TOC1"/>
            <w:tabs>
              <w:tab w:val="right" w:leader="dot" w:pos="10790"/>
            </w:tabs>
            <w:rPr>
              <w:rFonts w:eastAsiaTheme="minorEastAsia"/>
              <w:noProof/>
            </w:rPr>
          </w:pPr>
          <w:hyperlink w:anchor="_Toc149509760" w:history="1">
            <w:r w:rsidRPr="008961FA">
              <w:rPr>
                <w:rStyle w:val="Hyperlink"/>
                <w:noProof/>
              </w:rPr>
              <w:t>Reconnaissance</w:t>
            </w:r>
            <w:r>
              <w:rPr>
                <w:noProof/>
                <w:webHidden/>
              </w:rPr>
              <w:tab/>
            </w:r>
            <w:r>
              <w:rPr>
                <w:noProof/>
                <w:webHidden/>
              </w:rPr>
              <w:fldChar w:fldCharType="begin"/>
            </w:r>
            <w:r>
              <w:rPr>
                <w:noProof/>
                <w:webHidden/>
              </w:rPr>
              <w:instrText xml:space="preserve"> PAGEREF _Toc149509760 \h </w:instrText>
            </w:r>
            <w:r>
              <w:rPr>
                <w:noProof/>
                <w:webHidden/>
              </w:rPr>
            </w:r>
            <w:r>
              <w:rPr>
                <w:noProof/>
                <w:webHidden/>
              </w:rPr>
              <w:fldChar w:fldCharType="separate"/>
            </w:r>
            <w:r>
              <w:rPr>
                <w:noProof/>
                <w:webHidden/>
              </w:rPr>
              <w:t>4</w:t>
            </w:r>
            <w:r>
              <w:rPr>
                <w:noProof/>
                <w:webHidden/>
              </w:rPr>
              <w:fldChar w:fldCharType="end"/>
            </w:r>
          </w:hyperlink>
        </w:p>
        <w:p w14:paraId="627F8E17" w14:textId="0D24E50B" w:rsidR="000B5E4C" w:rsidRDefault="000B5E4C">
          <w:pPr>
            <w:pStyle w:val="TOC2"/>
            <w:tabs>
              <w:tab w:val="right" w:leader="dot" w:pos="10790"/>
            </w:tabs>
            <w:rPr>
              <w:rFonts w:eastAsiaTheme="minorEastAsia"/>
              <w:noProof/>
            </w:rPr>
          </w:pPr>
          <w:hyperlink w:anchor="_Toc149509761" w:history="1">
            <w:r w:rsidRPr="008961FA">
              <w:rPr>
                <w:rStyle w:val="Hyperlink"/>
                <w:noProof/>
              </w:rPr>
              <w:t>Subdomain enumeration</w:t>
            </w:r>
            <w:r>
              <w:rPr>
                <w:noProof/>
                <w:webHidden/>
              </w:rPr>
              <w:tab/>
            </w:r>
            <w:r>
              <w:rPr>
                <w:noProof/>
                <w:webHidden/>
              </w:rPr>
              <w:fldChar w:fldCharType="begin"/>
            </w:r>
            <w:r>
              <w:rPr>
                <w:noProof/>
                <w:webHidden/>
              </w:rPr>
              <w:instrText xml:space="preserve"> PAGEREF _Toc149509761 \h </w:instrText>
            </w:r>
            <w:r>
              <w:rPr>
                <w:noProof/>
                <w:webHidden/>
              </w:rPr>
            </w:r>
            <w:r>
              <w:rPr>
                <w:noProof/>
                <w:webHidden/>
              </w:rPr>
              <w:fldChar w:fldCharType="separate"/>
            </w:r>
            <w:r>
              <w:rPr>
                <w:noProof/>
                <w:webHidden/>
              </w:rPr>
              <w:t>4</w:t>
            </w:r>
            <w:r>
              <w:rPr>
                <w:noProof/>
                <w:webHidden/>
              </w:rPr>
              <w:fldChar w:fldCharType="end"/>
            </w:r>
          </w:hyperlink>
        </w:p>
        <w:p w14:paraId="527AE69D" w14:textId="221A9D39" w:rsidR="000B5E4C" w:rsidRDefault="000B5E4C">
          <w:pPr>
            <w:pStyle w:val="TOC2"/>
            <w:tabs>
              <w:tab w:val="right" w:leader="dot" w:pos="10790"/>
            </w:tabs>
            <w:rPr>
              <w:rFonts w:eastAsiaTheme="minorEastAsia"/>
              <w:noProof/>
            </w:rPr>
          </w:pPr>
          <w:hyperlink w:anchor="_Toc149509762" w:history="1">
            <w:r w:rsidRPr="008961FA">
              <w:rPr>
                <w:rStyle w:val="Hyperlink"/>
                <w:noProof/>
              </w:rPr>
              <w:t>Gathering information about the target</w:t>
            </w:r>
            <w:r>
              <w:rPr>
                <w:noProof/>
                <w:webHidden/>
              </w:rPr>
              <w:tab/>
            </w:r>
            <w:r>
              <w:rPr>
                <w:noProof/>
                <w:webHidden/>
              </w:rPr>
              <w:fldChar w:fldCharType="begin"/>
            </w:r>
            <w:r>
              <w:rPr>
                <w:noProof/>
                <w:webHidden/>
              </w:rPr>
              <w:instrText xml:space="preserve"> PAGEREF _Toc149509762 \h </w:instrText>
            </w:r>
            <w:r>
              <w:rPr>
                <w:noProof/>
                <w:webHidden/>
              </w:rPr>
            </w:r>
            <w:r>
              <w:rPr>
                <w:noProof/>
                <w:webHidden/>
              </w:rPr>
              <w:fldChar w:fldCharType="separate"/>
            </w:r>
            <w:r>
              <w:rPr>
                <w:noProof/>
                <w:webHidden/>
              </w:rPr>
              <w:t>5</w:t>
            </w:r>
            <w:r>
              <w:rPr>
                <w:noProof/>
                <w:webHidden/>
              </w:rPr>
              <w:fldChar w:fldCharType="end"/>
            </w:r>
          </w:hyperlink>
        </w:p>
        <w:p w14:paraId="4FEE0234" w14:textId="3F5D447E" w:rsidR="000B5E4C" w:rsidRDefault="000B5E4C">
          <w:pPr>
            <w:pStyle w:val="TOC2"/>
            <w:tabs>
              <w:tab w:val="right" w:leader="dot" w:pos="10790"/>
            </w:tabs>
            <w:rPr>
              <w:rFonts w:eastAsiaTheme="minorEastAsia"/>
              <w:noProof/>
            </w:rPr>
          </w:pPr>
          <w:hyperlink w:anchor="_Toc149509763" w:history="1">
            <w:r w:rsidRPr="008961FA">
              <w:rPr>
                <w:rStyle w:val="Hyperlink"/>
                <w:noProof/>
              </w:rPr>
              <w:t>Virtual host discovery</w:t>
            </w:r>
            <w:r>
              <w:rPr>
                <w:noProof/>
                <w:webHidden/>
              </w:rPr>
              <w:tab/>
            </w:r>
            <w:r>
              <w:rPr>
                <w:noProof/>
                <w:webHidden/>
              </w:rPr>
              <w:fldChar w:fldCharType="begin"/>
            </w:r>
            <w:r>
              <w:rPr>
                <w:noProof/>
                <w:webHidden/>
              </w:rPr>
              <w:instrText xml:space="preserve"> PAGEREF _Toc149509763 \h </w:instrText>
            </w:r>
            <w:r>
              <w:rPr>
                <w:noProof/>
                <w:webHidden/>
              </w:rPr>
            </w:r>
            <w:r>
              <w:rPr>
                <w:noProof/>
                <w:webHidden/>
              </w:rPr>
              <w:fldChar w:fldCharType="separate"/>
            </w:r>
            <w:r>
              <w:rPr>
                <w:noProof/>
                <w:webHidden/>
              </w:rPr>
              <w:t>8</w:t>
            </w:r>
            <w:r>
              <w:rPr>
                <w:noProof/>
                <w:webHidden/>
              </w:rPr>
              <w:fldChar w:fldCharType="end"/>
            </w:r>
          </w:hyperlink>
        </w:p>
        <w:p w14:paraId="78D777AD" w14:textId="038EC5A4" w:rsidR="000B5E4C" w:rsidRDefault="000B5E4C">
          <w:pPr>
            <w:pStyle w:val="TOC2"/>
            <w:tabs>
              <w:tab w:val="right" w:leader="dot" w:pos="10790"/>
            </w:tabs>
            <w:rPr>
              <w:rFonts w:eastAsiaTheme="minorEastAsia"/>
              <w:noProof/>
            </w:rPr>
          </w:pPr>
          <w:hyperlink w:anchor="_Toc149509764" w:history="1">
            <w:r w:rsidRPr="008961FA">
              <w:rPr>
                <w:rStyle w:val="Hyperlink"/>
                <w:noProof/>
              </w:rPr>
              <w:t>Subdomain takeover</w:t>
            </w:r>
            <w:r>
              <w:rPr>
                <w:noProof/>
                <w:webHidden/>
              </w:rPr>
              <w:tab/>
            </w:r>
            <w:r>
              <w:rPr>
                <w:noProof/>
                <w:webHidden/>
              </w:rPr>
              <w:fldChar w:fldCharType="begin"/>
            </w:r>
            <w:r>
              <w:rPr>
                <w:noProof/>
                <w:webHidden/>
              </w:rPr>
              <w:instrText xml:space="preserve"> PAGEREF _Toc149509764 \h </w:instrText>
            </w:r>
            <w:r>
              <w:rPr>
                <w:noProof/>
                <w:webHidden/>
              </w:rPr>
            </w:r>
            <w:r>
              <w:rPr>
                <w:noProof/>
                <w:webHidden/>
              </w:rPr>
              <w:fldChar w:fldCharType="separate"/>
            </w:r>
            <w:r>
              <w:rPr>
                <w:noProof/>
                <w:webHidden/>
              </w:rPr>
              <w:t>9</w:t>
            </w:r>
            <w:r>
              <w:rPr>
                <w:noProof/>
                <w:webHidden/>
              </w:rPr>
              <w:fldChar w:fldCharType="end"/>
            </w:r>
          </w:hyperlink>
        </w:p>
        <w:p w14:paraId="7D173289" w14:textId="194819E9" w:rsidR="000B5E4C" w:rsidRDefault="000B5E4C">
          <w:pPr>
            <w:pStyle w:val="TOC1"/>
            <w:tabs>
              <w:tab w:val="right" w:leader="dot" w:pos="10790"/>
            </w:tabs>
            <w:rPr>
              <w:rFonts w:eastAsiaTheme="minorEastAsia"/>
              <w:noProof/>
            </w:rPr>
          </w:pPr>
          <w:hyperlink w:anchor="_Toc149509765" w:history="1">
            <w:r w:rsidRPr="008961FA">
              <w:rPr>
                <w:rStyle w:val="Hyperlink"/>
                <w:noProof/>
              </w:rPr>
              <w:t>Scanning</w:t>
            </w:r>
            <w:r>
              <w:rPr>
                <w:noProof/>
                <w:webHidden/>
              </w:rPr>
              <w:tab/>
            </w:r>
            <w:r>
              <w:rPr>
                <w:noProof/>
                <w:webHidden/>
              </w:rPr>
              <w:fldChar w:fldCharType="begin"/>
            </w:r>
            <w:r>
              <w:rPr>
                <w:noProof/>
                <w:webHidden/>
              </w:rPr>
              <w:instrText xml:space="preserve"> PAGEREF _Toc149509765 \h </w:instrText>
            </w:r>
            <w:r>
              <w:rPr>
                <w:noProof/>
                <w:webHidden/>
              </w:rPr>
            </w:r>
            <w:r>
              <w:rPr>
                <w:noProof/>
                <w:webHidden/>
              </w:rPr>
              <w:fldChar w:fldCharType="separate"/>
            </w:r>
            <w:r>
              <w:rPr>
                <w:noProof/>
                <w:webHidden/>
              </w:rPr>
              <w:t>10</w:t>
            </w:r>
            <w:r>
              <w:rPr>
                <w:noProof/>
                <w:webHidden/>
              </w:rPr>
              <w:fldChar w:fldCharType="end"/>
            </w:r>
          </w:hyperlink>
        </w:p>
        <w:p w14:paraId="7DFABA5C" w14:textId="19831211" w:rsidR="000B5E4C" w:rsidRDefault="000B5E4C">
          <w:pPr>
            <w:pStyle w:val="TOC2"/>
            <w:tabs>
              <w:tab w:val="right" w:leader="dot" w:pos="10790"/>
            </w:tabs>
            <w:rPr>
              <w:rFonts w:eastAsiaTheme="minorEastAsia"/>
              <w:noProof/>
            </w:rPr>
          </w:pPr>
          <w:hyperlink w:anchor="_Toc149509766" w:history="1">
            <w:r w:rsidRPr="008961FA">
              <w:rPr>
                <w:rStyle w:val="Hyperlink"/>
                <w:noProof/>
              </w:rPr>
              <w:t>Using Nmap for scanning</w:t>
            </w:r>
            <w:r>
              <w:rPr>
                <w:noProof/>
                <w:webHidden/>
              </w:rPr>
              <w:tab/>
            </w:r>
            <w:r>
              <w:rPr>
                <w:noProof/>
                <w:webHidden/>
              </w:rPr>
              <w:fldChar w:fldCharType="begin"/>
            </w:r>
            <w:r>
              <w:rPr>
                <w:noProof/>
                <w:webHidden/>
              </w:rPr>
              <w:instrText xml:space="preserve"> PAGEREF _Toc149509766 \h </w:instrText>
            </w:r>
            <w:r>
              <w:rPr>
                <w:noProof/>
                <w:webHidden/>
              </w:rPr>
            </w:r>
            <w:r>
              <w:rPr>
                <w:noProof/>
                <w:webHidden/>
              </w:rPr>
              <w:fldChar w:fldCharType="separate"/>
            </w:r>
            <w:r>
              <w:rPr>
                <w:noProof/>
                <w:webHidden/>
              </w:rPr>
              <w:t>10</w:t>
            </w:r>
            <w:r>
              <w:rPr>
                <w:noProof/>
                <w:webHidden/>
              </w:rPr>
              <w:fldChar w:fldCharType="end"/>
            </w:r>
          </w:hyperlink>
        </w:p>
        <w:p w14:paraId="16CC60B9" w14:textId="50BFF09C" w:rsidR="000B5E4C" w:rsidRDefault="000B5E4C">
          <w:pPr>
            <w:pStyle w:val="TOC2"/>
            <w:tabs>
              <w:tab w:val="right" w:leader="dot" w:pos="10790"/>
            </w:tabs>
            <w:rPr>
              <w:rFonts w:eastAsiaTheme="minorEastAsia"/>
              <w:noProof/>
            </w:rPr>
          </w:pPr>
          <w:hyperlink w:anchor="_Toc149509767" w:history="1">
            <w:r w:rsidRPr="008961FA">
              <w:rPr>
                <w:rStyle w:val="Hyperlink"/>
                <w:noProof/>
              </w:rPr>
              <w:t>Using final recon for scanning</w:t>
            </w:r>
            <w:r>
              <w:rPr>
                <w:noProof/>
                <w:webHidden/>
              </w:rPr>
              <w:tab/>
            </w:r>
            <w:r>
              <w:rPr>
                <w:noProof/>
                <w:webHidden/>
              </w:rPr>
              <w:fldChar w:fldCharType="begin"/>
            </w:r>
            <w:r>
              <w:rPr>
                <w:noProof/>
                <w:webHidden/>
              </w:rPr>
              <w:instrText xml:space="preserve"> PAGEREF _Toc149509767 \h </w:instrText>
            </w:r>
            <w:r>
              <w:rPr>
                <w:noProof/>
                <w:webHidden/>
              </w:rPr>
            </w:r>
            <w:r>
              <w:rPr>
                <w:noProof/>
                <w:webHidden/>
              </w:rPr>
              <w:fldChar w:fldCharType="separate"/>
            </w:r>
            <w:r>
              <w:rPr>
                <w:noProof/>
                <w:webHidden/>
              </w:rPr>
              <w:t>10</w:t>
            </w:r>
            <w:r>
              <w:rPr>
                <w:noProof/>
                <w:webHidden/>
              </w:rPr>
              <w:fldChar w:fldCharType="end"/>
            </w:r>
          </w:hyperlink>
        </w:p>
        <w:p w14:paraId="39A75214" w14:textId="15AAD6E3" w:rsidR="000B5E4C" w:rsidRDefault="000B5E4C">
          <w:pPr>
            <w:pStyle w:val="TOC1"/>
            <w:tabs>
              <w:tab w:val="right" w:leader="dot" w:pos="10790"/>
            </w:tabs>
            <w:rPr>
              <w:rFonts w:eastAsiaTheme="minorEastAsia"/>
              <w:noProof/>
            </w:rPr>
          </w:pPr>
          <w:hyperlink w:anchor="_Toc149509768" w:history="1">
            <w:r w:rsidRPr="008961FA">
              <w:rPr>
                <w:rStyle w:val="Hyperlink"/>
                <w:noProof/>
              </w:rPr>
              <w:t>Vulnerability checking</w:t>
            </w:r>
            <w:r>
              <w:rPr>
                <w:noProof/>
                <w:webHidden/>
              </w:rPr>
              <w:tab/>
            </w:r>
            <w:r>
              <w:rPr>
                <w:noProof/>
                <w:webHidden/>
              </w:rPr>
              <w:fldChar w:fldCharType="begin"/>
            </w:r>
            <w:r>
              <w:rPr>
                <w:noProof/>
                <w:webHidden/>
              </w:rPr>
              <w:instrText xml:space="preserve"> PAGEREF _Toc149509768 \h </w:instrText>
            </w:r>
            <w:r>
              <w:rPr>
                <w:noProof/>
                <w:webHidden/>
              </w:rPr>
            </w:r>
            <w:r>
              <w:rPr>
                <w:noProof/>
                <w:webHidden/>
              </w:rPr>
              <w:fldChar w:fldCharType="separate"/>
            </w:r>
            <w:r>
              <w:rPr>
                <w:noProof/>
                <w:webHidden/>
              </w:rPr>
              <w:t>13</w:t>
            </w:r>
            <w:r>
              <w:rPr>
                <w:noProof/>
                <w:webHidden/>
              </w:rPr>
              <w:fldChar w:fldCharType="end"/>
            </w:r>
          </w:hyperlink>
        </w:p>
        <w:p w14:paraId="63049DEF" w14:textId="6060D8B6" w:rsidR="000B5E4C" w:rsidRDefault="000B5E4C">
          <w:pPr>
            <w:pStyle w:val="TOC2"/>
            <w:tabs>
              <w:tab w:val="right" w:leader="dot" w:pos="10790"/>
            </w:tabs>
            <w:rPr>
              <w:rFonts w:eastAsiaTheme="minorEastAsia"/>
              <w:noProof/>
            </w:rPr>
          </w:pPr>
          <w:hyperlink w:anchor="_Toc149509769" w:history="1">
            <w:r w:rsidRPr="008961FA">
              <w:rPr>
                <w:rStyle w:val="Hyperlink"/>
                <w:noProof/>
              </w:rPr>
              <w:t>Vulnerabilities found using NIKTO</w:t>
            </w:r>
            <w:r>
              <w:rPr>
                <w:noProof/>
                <w:webHidden/>
              </w:rPr>
              <w:tab/>
            </w:r>
            <w:r>
              <w:rPr>
                <w:noProof/>
                <w:webHidden/>
              </w:rPr>
              <w:fldChar w:fldCharType="begin"/>
            </w:r>
            <w:r>
              <w:rPr>
                <w:noProof/>
                <w:webHidden/>
              </w:rPr>
              <w:instrText xml:space="preserve"> PAGEREF _Toc149509769 \h </w:instrText>
            </w:r>
            <w:r>
              <w:rPr>
                <w:noProof/>
                <w:webHidden/>
              </w:rPr>
            </w:r>
            <w:r>
              <w:rPr>
                <w:noProof/>
                <w:webHidden/>
              </w:rPr>
              <w:fldChar w:fldCharType="separate"/>
            </w:r>
            <w:r>
              <w:rPr>
                <w:noProof/>
                <w:webHidden/>
              </w:rPr>
              <w:t>13</w:t>
            </w:r>
            <w:r>
              <w:rPr>
                <w:noProof/>
                <w:webHidden/>
              </w:rPr>
              <w:fldChar w:fldCharType="end"/>
            </w:r>
          </w:hyperlink>
        </w:p>
        <w:p w14:paraId="432BBD67" w14:textId="1E91AF65" w:rsidR="000B5E4C" w:rsidRDefault="000B5E4C">
          <w:pPr>
            <w:pStyle w:val="TOC2"/>
            <w:tabs>
              <w:tab w:val="right" w:leader="dot" w:pos="10790"/>
            </w:tabs>
            <w:rPr>
              <w:rFonts w:eastAsiaTheme="minorEastAsia"/>
              <w:noProof/>
            </w:rPr>
          </w:pPr>
          <w:hyperlink w:anchor="_Toc149509770" w:history="1">
            <w:r w:rsidRPr="008961FA">
              <w:rPr>
                <w:rStyle w:val="Hyperlink"/>
                <w:noProof/>
              </w:rPr>
              <w:t>Vulnerabilities found using rapidscan</w:t>
            </w:r>
            <w:r>
              <w:rPr>
                <w:noProof/>
                <w:webHidden/>
              </w:rPr>
              <w:tab/>
            </w:r>
            <w:r>
              <w:rPr>
                <w:noProof/>
                <w:webHidden/>
              </w:rPr>
              <w:fldChar w:fldCharType="begin"/>
            </w:r>
            <w:r>
              <w:rPr>
                <w:noProof/>
                <w:webHidden/>
              </w:rPr>
              <w:instrText xml:space="preserve"> PAGEREF _Toc149509770 \h </w:instrText>
            </w:r>
            <w:r>
              <w:rPr>
                <w:noProof/>
                <w:webHidden/>
              </w:rPr>
            </w:r>
            <w:r>
              <w:rPr>
                <w:noProof/>
                <w:webHidden/>
              </w:rPr>
              <w:fldChar w:fldCharType="separate"/>
            </w:r>
            <w:r>
              <w:rPr>
                <w:noProof/>
                <w:webHidden/>
              </w:rPr>
              <w:t>14</w:t>
            </w:r>
            <w:r>
              <w:rPr>
                <w:noProof/>
                <w:webHidden/>
              </w:rPr>
              <w:fldChar w:fldCharType="end"/>
            </w:r>
          </w:hyperlink>
        </w:p>
        <w:p w14:paraId="03379B2F" w14:textId="000E019F" w:rsidR="0056539C" w:rsidRDefault="0056539C">
          <w:r>
            <w:rPr>
              <w:b/>
              <w:bCs/>
              <w:noProof/>
            </w:rPr>
            <w:fldChar w:fldCharType="end"/>
          </w:r>
        </w:p>
      </w:sdtContent>
    </w:sdt>
    <w:p w14:paraId="2B8AE9CD" w14:textId="50F95F20" w:rsidR="0056539C" w:rsidRDefault="0056539C" w:rsidP="00322C17">
      <w:pPr>
        <w:jc w:val="center"/>
      </w:pPr>
    </w:p>
    <w:p w14:paraId="09C33428" w14:textId="77777777" w:rsidR="0056539C" w:rsidRDefault="0056539C">
      <w:r>
        <w:br w:type="page"/>
      </w:r>
    </w:p>
    <w:p w14:paraId="179D91DA" w14:textId="77777777" w:rsidR="002F5E66" w:rsidRDefault="0056539C" w:rsidP="002F5E66">
      <w:pPr>
        <w:pStyle w:val="Heading1"/>
      </w:pPr>
      <w:bookmarkStart w:id="0" w:name="_Toc149509757"/>
      <w:r>
        <w:lastRenderedPageBreak/>
        <w:t>Scope of the target</w:t>
      </w:r>
      <w:bookmarkEnd w:id="0"/>
    </w:p>
    <w:p w14:paraId="46A6DCA5" w14:textId="18570719" w:rsidR="002F5E66" w:rsidRPr="002F5E66" w:rsidRDefault="002F5E66" w:rsidP="002F5E66"/>
    <w:p w14:paraId="1D873FD5" w14:textId="3D26C629" w:rsidR="0056539C" w:rsidRDefault="0056539C" w:rsidP="002F5E66">
      <w:pPr>
        <w:pStyle w:val="Heading1"/>
      </w:pPr>
      <w:bookmarkStart w:id="1" w:name="_Toc149509758"/>
      <w:r>
        <w:t>In scope and rewards</w:t>
      </w:r>
      <w:bookmarkEnd w:id="1"/>
      <w:r>
        <w:t xml:space="preserve"> </w:t>
      </w:r>
    </w:p>
    <w:p w14:paraId="6C9E346C" w14:textId="138CE77E" w:rsidR="00192008" w:rsidRPr="00192008" w:rsidRDefault="002F5E66" w:rsidP="00192008">
      <w:r w:rsidRPr="002F5E66">
        <w:rPr>
          <w:noProof/>
        </w:rPr>
        <w:drawing>
          <wp:anchor distT="0" distB="0" distL="114300" distR="114300" simplePos="0" relativeHeight="251658240" behindDoc="0" locked="0" layoutInCell="1" allowOverlap="1" wp14:anchorId="26206160" wp14:editId="2D77A332">
            <wp:simplePos x="0" y="0"/>
            <wp:positionH relativeFrom="margin">
              <wp:align>right</wp:align>
            </wp:positionH>
            <wp:positionV relativeFrom="paragraph">
              <wp:posOffset>370115</wp:posOffset>
            </wp:positionV>
            <wp:extent cx="6858000" cy="2526665"/>
            <wp:effectExtent l="0" t="0" r="0" b="6985"/>
            <wp:wrapTopAndBottom/>
            <wp:docPr id="16755628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562800" name=""/>
                    <pic:cNvPicPr/>
                  </pic:nvPicPr>
                  <pic:blipFill>
                    <a:blip r:embed="rId12">
                      <a:extLst>
                        <a:ext uri="{28A0092B-C50C-407E-A947-70E740481C1C}">
                          <a14:useLocalDpi xmlns:a14="http://schemas.microsoft.com/office/drawing/2010/main" val="0"/>
                        </a:ext>
                      </a:extLst>
                    </a:blip>
                    <a:stretch>
                      <a:fillRect/>
                    </a:stretch>
                  </pic:blipFill>
                  <pic:spPr>
                    <a:xfrm>
                      <a:off x="0" y="0"/>
                      <a:ext cx="6858000" cy="2526665"/>
                    </a:xfrm>
                    <a:prstGeom prst="rect">
                      <a:avLst/>
                    </a:prstGeom>
                  </pic:spPr>
                </pic:pic>
              </a:graphicData>
            </a:graphic>
          </wp:anchor>
        </w:drawing>
      </w:r>
    </w:p>
    <w:p w14:paraId="2C26BEA2" w14:textId="1981B920" w:rsidR="0056539C" w:rsidRDefault="0056539C" w:rsidP="0056539C">
      <w:pPr>
        <w:pStyle w:val="Heading2"/>
      </w:pPr>
      <w:bookmarkStart w:id="2" w:name="_Toc149509759"/>
      <w:r>
        <w:t>Out of scope</w:t>
      </w:r>
      <w:bookmarkEnd w:id="2"/>
      <w:r>
        <w:t xml:space="preserve"> </w:t>
      </w:r>
    </w:p>
    <w:p w14:paraId="623E923C" w14:textId="69770144" w:rsidR="0056539C" w:rsidRDefault="002F5E66" w:rsidP="0056539C">
      <w:r w:rsidRPr="002F5E66">
        <w:rPr>
          <w:noProof/>
        </w:rPr>
        <w:drawing>
          <wp:inline distT="0" distB="0" distL="0" distR="0" wp14:anchorId="15786AEB" wp14:editId="47AA6B59">
            <wp:extent cx="5685013" cy="3635055"/>
            <wp:effectExtent l="0" t="0" r="0" b="3810"/>
            <wp:docPr id="1498674875"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674875" name="Picture 1" descr="A screenshot of a computer screen&#10;&#10;Description automatically generated"/>
                    <pic:cNvPicPr/>
                  </pic:nvPicPr>
                  <pic:blipFill>
                    <a:blip r:embed="rId13"/>
                    <a:stretch>
                      <a:fillRect/>
                    </a:stretch>
                  </pic:blipFill>
                  <pic:spPr>
                    <a:xfrm>
                      <a:off x="0" y="0"/>
                      <a:ext cx="5685013" cy="3635055"/>
                    </a:xfrm>
                    <a:prstGeom prst="rect">
                      <a:avLst/>
                    </a:prstGeom>
                  </pic:spPr>
                </pic:pic>
              </a:graphicData>
            </a:graphic>
          </wp:inline>
        </w:drawing>
      </w:r>
    </w:p>
    <w:p w14:paraId="5F783B4D" w14:textId="77777777" w:rsidR="00192008" w:rsidRDefault="00192008" w:rsidP="0056539C"/>
    <w:p w14:paraId="7E8AE23E" w14:textId="77777777" w:rsidR="00192008" w:rsidRDefault="00192008" w:rsidP="0056539C"/>
    <w:p w14:paraId="03863C01" w14:textId="77777777" w:rsidR="0056539C" w:rsidRDefault="0056539C" w:rsidP="0056539C">
      <w:pPr>
        <w:pStyle w:val="Heading1"/>
      </w:pPr>
      <w:bookmarkStart w:id="3" w:name="_Toc149164340"/>
      <w:bookmarkStart w:id="4" w:name="_Toc149509760"/>
      <w:r>
        <w:lastRenderedPageBreak/>
        <w:t>Reconnaissance</w:t>
      </w:r>
      <w:bookmarkEnd w:id="3"/>
      <w:bookmarkEnd w:id="4"/>
      <w:r>
        <w:t xml:space="preserve"> </w:t>
      </w:r>
    </w:p>
    <w:p w14:paraId="3A177D28" w14:textId="365CE671" w:rsidR="0056539C" w:rsidRPr="009B1F7C" w:rsidRDefault="0056539C" w:rsidP="0056539C">
      <w:pPr>
        <w:pStyle w:val="Heading2"/>
      </w:pPr>
      <w:bookmarkStart w:id="5" w:name="_Toc149164341"/>
      <w:bookmarkStart w:id="6" w:name="_Toc149509761"/>
      <w:r w:rsidRPr="0024422B">
        <w:t>Subdomain enumeration</w:t>
      </w:r>
      <w:bookmarkEnd w:id="5"/>
      <w:bookmarkEnd w:id="6"/>
      <w:r w:rsidRPr="0024422B">
        <w:t xml:space="preserve"> </w:t>
      </w:r>
    </w:p>
    <w:p w14:paraId="4A0C87E3" w14:textId="38C62C5F" w:rsidR="0056539C" w:rsidRDefault="002F5E66" w:rsidP="002F5E66">
      <w:pPr>
        <w:pStyle w:val="ListParagraph"/>
        <w:numPr>
          <w:ilvl w:val="0"/>
          <w:numId w:val="1"/>
        </w:numPr>
      </w:pPr>
      <w:r w:rsidRPr="002F5E66">
        <w:rPr>
          <w:noProof/>
        </w:rPr>
        <w:drawing>
          <wp:anchor distT="0" distB="0" distL="114300" distR="114300" simplePos="0" relativeHeight="251660288" behindDoc="0" locked="0" layoutInCell="1" allowOverlap="1" wp14:anchorId="63E736B8" wp14:editId="0476DB0B">
            <wp:simplePos x="0" y="0"/>
            <wp:positionH relativeFrom="margin">
              <wp:posOffset>304800</wp:posOffset>
            </wp:positionH>
            <wp:positionV relativeFrom="paragraph">
              <wp:posOffset>3448140</wp:posOffset>
            </wp:positionV>
            <wp:extent cx="5137785" cy="4428490"/>
            <wp:effectExtent l="0" t="0" r="5715" b="0"/>
            <wp:wrapTopAndBottom/>
            <wp:docPr id="354183196"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183196" name="Picture 1" descr="A screenshot of a computer screen&#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137785" cy="4428490"/>
                    </a:xfrm>
                    <a:prstGeom prst="rect">
                      <a:avLst/>
                    </a:prstGeom>
                  </pic:spPr>
                </pic:pic>
              </a:graphicData>
            </a:graphic>
            <wp14:sizeRelH relativeFrom="margin">
              <wp14:pctWidth>0</wp14:pctWidth>
            </wp14:sizeRelH>
            <wp14:sizeRelV relativeFrom="margin">
              <wp14:pctHeight>0</wp14:pctHeight>
            </wp14:sizeRelV>
          </wp:anchor>
        </w:drawing>
      </w:r>
      <w:r w:rsidRPr="002F5E66">
        <w:rPr>
          <w:noProof/>
        </w:rPr>
        <w:drawing>
          <wp:anchor distT="0" distB="0" distL="114300" distR="114300" simplePos="0" relativeHeight="251659264" behindDoc="0" locked="0" layoutInCell="1" allowOverlap="1" wp14:anchorId="4E0E85E1" wp14:editId="53203AA0">
            <wp:simplePos x="0" y="0"/>
            <wp:positionH relativeFrom="column">
              <wp:posOffset>347799</wp:posOffset>
            </wp:positionH>
            <wp:positionV relativeFrom="paragraph">
              <wp:posOffset>222522</wp:posOffset>
            </wp:positionV>
            <wp:extent cx="4953429" cy="3093988"/>
            <wp:effectExtent l="0" t="0" r="0" b="0"/>
            <wp:wrapTopAndBottom/>
            <wp:docPr id="10850005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000551" name=""/>
                    <pic:cNvPicPr/>
                  </pic:nvPicPr>
                  <pic:blipFill>
                    <a:blip r:embed="rId15">
                      <a:extLst>
                        <a:ext uri="{28A0092B-C50C-407E-A947-70E740481C1C}">
                          <a14:useLocalDpi xmlns:a14="http://schemas.microsoft.com/office/drawing/2010/main" val="0"/>
                        </a:ext>
                      </a:extLst>
                    </a:blip>
                    <a:stretch>
                      <a:fillRect/>
                    </a:stretch>
                  </pic:blipFill>
                  <pic:spPr>
                    <a:xfrm>
                      <a:off x="0" y="0"/>
                      <a:ext cx="4953429" cy="3093988"/>
                    </a:xfrm>
                    <a:prstGeom prst="rect">
                      <a:avLst/>
                    </a:prstGeom>
                  </pic:spPr>
                </pic:pic>
              </a:graphicData>
            </a:graphic>
          </wp:anchor>
        </w:drawing>
      </w:r>
      <w:r w:rsidRPr="002F5E66">
        <w:t>─# python3 domained.py -d six-group.com --quick --notify</w:t>
      </w:r>
    </w:p>
    <w:p w14:paraId="5DC5EFF9" w14:textId="3AC22D3D" w:rsidR="0056539C" w:rsidRDefault="00FD4B2B" w:rsidP="0056539C">
      <w:pPr>
        <w:pStyle w:val="Heading2"/>
      </w:pPr>
      <w:bookmarkStart w:id="7" w:name="_Toc149165131"/>
      <w:bookmarkStart w:id="8" w:name="_Toc149509762"/>
      <w:r>
        <w:lastRenderedPageBreak/>
        <w:t>Gathering</w:t>
      </w:r>
      <w:r w:rsidR="0056539C">
        <w:t xml:space="preserve"> information about the target</w:t>
      </w:r>
      <w:bookmarkEnd w:id="7"/>
      <w:bookmarkEnd w:id="8"/>
      <w:r w:rsidR="0056539C">
        <w:t xml:space="preserve"> </w:t>
      </w:r>
    </w:p>
    <w:p w14:paraId="117B885B" w14:textId="770CAE3A" w:rsidR="0056539C" w:rsidRDefault="00972881" w:rsidP="00972881">
      <w:pPr>
        <w:pStyle w:val="ListParagraph"/>
        <w:numPr>
          <w:ilvl w:val="0"/>
          <w:numId w:val="8"/>
        </w:numPr>
      </w:pPr>
      <w:r>
        <w:t>Security header checking</w:t>
      </w:r>
    </w:p>
    <w:p w14:paraId="10DEC6AD" w14:textId="6904846E" w:rsidR="00972881" w:rsidRDefault="00972881">
      <w:r w:rsidRPr="00972881">
        <w:rPr>
          <w:noProof/>
        </w:rPr>
        <w:drawing>
          <wp:inline distT="0" distB="0" distL="0" distR="0" wp14:anchorId="6D595F3A" wp14:editId="12BBA599">
            <wp:extent cx="6858000" cy="5088890"/>
            <wp:effectExtent l="0" t="0" r="0" b="0"/>
            <wp:docPr id="3828791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879121" name=""/>
                    <pic:cNvPicPr/>
                  </pic:nvPicPr>
                  <pic:blipFill>
                    <a:blip r:embed="rId16"/>
                    <a:stretch>
                      <a:fillRect/>
                    </a:stretch>
                  </pic:blipFill>
                  <pic:spPr>
                    <a:xfrm>
                      <a:off x="0" y="0"/>
                      <a:ext cx="6858000" cy="5088890"/>
                    </a:xfrm>
                    <a:prstGeom prst="rect">
                      <a:avLst/>
                    </a:prstGeom>
                  </pic:spPr>
                </pic:pic>
              </a:graphicData>
            </a:graphic>
          </wp:inline>
        </w:drawing>
      </w:r>
    </w:p>
    <w:p w14:paraId="7CD7EAFA" w14:textId="77777777" w:rsidR="00972881" w:rsidRDefault="00972881" w:rsidP="00972881">
      <w:pPr>
        <w:pStyle w:val="ListParagraph"/>
        <w:numPr>
          <w:ilvl w:val="0"/>
          <w:numId w:val="8"/>
        </w:numPr>
      </w:pPr>
      <w:r>
        <w:t>No missing header found</w:t>
      </w:r>
    </w:p>
    <w:p w14:paraId="72E8CBEC" w14:textId="77777777" w:rsidR="00972881" w:rsidRDefault="00972881" w:rsidP="00972881"/>
    <w:p w14:paraId="35B56F3F" w14:textId="33FF367C" w:rsidR="00972881" w:rsidRDefault="00972881" w:rsidP="00972881"/>
    <w:p w14:paraId="60DA0C82" w14:textId="77777777" w:rsidR="00972881" w:rsidRDefault="00972881">
      <w:r>
        <w:br w:type="page"/>
      </w:r>
    </w:p>
    <w:p w14:paraId="2243F42E" w14:textId="71C0D546" w:rsidR="00972881" w:rsidRDefault="00972881" w:rsidP="00972881">
      <w:pPr>
        <w:pStyle w:val="ListParagraph"/>
        <w:numPr>
          <w:ilvl w:val="0"/>
          <w:numId w:val="9"/>
        </w:numPr>
        <w:rPr>
          <w:u w:val="single"/>
        </w:rPr>
      </w:pPr>
      <w:r w:rsidRPr="00972881">
        <w:rPr>
          <w:noProof/>
        </w:rPr>
        <w:lastRenderedPageBreak/>
        <w:drawing>
          <wp:anchor distT="0" distB="0" distL="114300" distR="114300" simplePos="0" relativeHeight="251673600" behindDoc="1" locked="0" layoutInCell="1" allowOverlap="1" wp14:anchorId="6092B3BD" wp14:editId="0DD11E5E">
            <wp:simplePos x="0" y="0"/>
            <wp:positionH relativeFrom="margin">
              <wp:posOffset>10795</wp:posOffset>
            </wp:positionH>
            <wp:positionV relativeFrom="paragraph">
              <wp:posOffset>3791585</wp:posOffset>
            </wp:positionV>
            <wp:extent cx="4610100" cy="4662805"/>
            <wp:effectExtent l="0" t="0" r="0" b="4445"/>
            <wp:wrapTight wrapText="bothSides">
              <wp:wrapPolygon edited="0">
                <wp:start x="0" y="0"/>
                <wp:lineTo x="0" y="21532"/>
                <wp:lineTo x="21511" y="21532"/>
                <wp:lineTo x="21511" y="0"/>
                <wp:lineTo x="0" y="0"/>
              </wp:wrapPolygon>
            </wp:wrapTight>
            <wp:docPr id="557900798"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900798" name="Picture 1" descr="A screenshot of a computer screen&#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610100" cy="4662805"/>
                    </a:xfrm>
                    <a:prstGeom prst="rect">
                      <a:avLst/>
                    </a:prstGeom>
                  </pic:spPr>
                </pic:pic>
              </a:graphicData>
            </a:graphic>
            <wp14:sizeRelV relativeFrom="margin">
              <wp14:pctHeight>0</wp14:pctHeight>
            </wp14:sizeRelV>
          </wp:anchor>
        </w:drawing>
      </w:r>
      <w:r w:rsidRPr="00972881">
        <w:rPr>
          <w:noProof/>
          <w:u w:val="single"/>
        </w:rPr>
        <w:drawing>
          <wp:anchor distT="0" distB="0" distL="114300" distR="114300" simplePos="0" relativeHeight="251672576" behindDoc="0" locked="0" layoutInCell="1" allowOverlap="1" wp14:anchorId="130F25D5" wp14:editId="72C24B25">
            <wp:simplePos x="0" y="0"/>
            <wp:positionH relativeFrom="column">
              <wp:posOffset>53975</wp:posOffset>
            </wp:positionH>
            <wp:positionV relativeFrom="paragraph">
              <wp:posOffset>202565</wp:posOffset>
            </wp:positionV>
            <wp:extent cx="4484914" cy="3406775"/>
            <wp:effectExtent l="0" t="0" r="0" b="3175"/>
            <wp:wrapTopAndBottom/>
            <wp:docPr id="21250051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005181" name=""/>
                    <pic:cNvPicPr/>
                  </pic:nvPicPr>
                  <pic:blipFill>
                    <a:blip r:embed="rId18">
                      <a:extLst>
                        <a:ext uri="{28A0092B-C50C-407E-A947-70E740481C1C}">
                          <a14:useLocalDpi xmlns:a14="http://schemas.microsoft.com/office/drawing/2010/main" val="0"/>
                        </a:ext>
                      </a:extLst>
                    </a:blip>
                    <a:stretch>
                      <a:fillRect/>
                    </a:stretch>
                  </pic:blipFill>
                  <pic:spPr>
                    <a:xfrm>
                      <a:off x="0" y="0"/>
                      <a:ext cx="4484914" cy="3406775"/>
                    </a:xfrm>
                    <a:prstGeom prst="rect">
                      <a:avLst/>
                    </a:prstGeom>
                  </pic:spPr>
                </pic:pic>
              </a:graphicData>
            </a:graphic>
          </wp:anchor>
        </w:drawing>
      </w:r>
      <w:r w:rsidRPr="00CA5709">
        <w:rPr>
          <w:u w:val="single"/>
        </w:rPr>
        <w:t>Domain profile and whois records</w:t>
      </w:r>
    </w:p>
    <w:p w14:paraId="26CD9CDE" w14:textId="24C341D2" w:rsidR="00972881" w:rsidRPr="00972881" w:rsidRDefault="00972881" w:rsidP="00972881">
      <w:pPr>
        <w:rPr>
          <w:u w:val="single"/>
        </w:rPr>
      </w:pPr>
    </w:p>
    <w:p w14:paraId="4EFBFBFF" w14:textId="07A34BDB" w:rsidR="00972881" w:rsidRDefault="00972881" w:rsidP="00972881">
      <w:pPr>
        <w:pStyle w:val="ListParagraph"/>
        <w:numPr>
          <w:ilvl w:val="0"/>
          <w:numId w:val="8"/>
        </w:numPr>
      </w:pPr>
      <w:r>
        <w:t>The whois records are redacted and there aren’t any information to be found</w:t>
      </w:r>
    </w:p>
    <w:p w14:paraId="2D717F1A" w14:textId="728EBA4C" w:rsidR="00972881" w:rsidRDefault="00972881" w:rsidP="00972881"/>
    <w:p w14:paraId="241F5672" w14:textId="77777777" w:rsidR="00972881" w:rsidRDefault="00972881" w:rsidP="00972881"/>
    <w:p w14:paraId="0E5DF5BD" w14:textId="77777777" w:rsidR="00972881" w:rsidRDefault="00972881" w:rsidP="00972881"/>
    <w:p w14:paraId="016F50C9" w14:textId="77777777" w:rsidR="00972881" w:rsidRDefault="00972881" w:rsidP="00972881"/>
    <w:p w14:paraId="545867E9" w14:textId="77777777" w:rsidR="00972881" w:rsidRDefault="00972881" w:rsidP="00972881"/>
    <w:p w14:paraId="6B59EEEB" w14:textId="77777777" w:rsidR="00972881" w:rsidRDefault="00972881" w:rsidP="00972881"/>
    <w:p w14:paraId="43B3CA3B" w14:textId="1C64900C" w:rsidR="0056539C" w:rsidRDefault="0056539C" w:rsidP="00972881">
      <w:r>
        <w:br w:type="page"/>
      </w:r>
    </w:p>
    <w:p w14:paraId="510D6309" w14:textId="72426472" w:rsidR="003A2B5C" w:rsidRDefault="00972881" w:rsidP="00972881">
      <w:pPr>
        <w:pStyle w:val="ListParagraph"/>
        <w:numPr>
          <w:ilvl w:val="0"/>
          <w:numId w:val="7"/>
        </w:numPr>
      </w:pPr>
      <w:r w:rsidRPr="003A2B5C">
        <w:rPr>
          <w:noProof/>
        </w:rPr>
        <w:lastRenderedPageBreak/>
        <w:drawing>
          <wp:anchor distT="0" distB="0" distL="114300" distR="114300" simplePos="0" relativeHeight="251671552" behindDoc="0" locked="0" layoutInCell="1" allowOverlap="1" wp14:anchorId="3ED9C526" wp14:editId="78145F46">
            <wp:simplePos x="0" y="0"/>
            <wp:positionH relativeFrom="margin">
              <wp:align>left</wp:align>
            </wp:positionH>
            <wp:positionV relativeFrom="paragraph">
              <wp:posOffset>409303</wp:posOffset>
            </wp:positionV>
            <wp:extent cx="6400800" cy="3308985"/>
            <wp:effectExtent l="0" t="0" r="0" b="5715"/>
            <wp:wrapTopAndBottom/>
            <wp:docPr id="12649931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993112" name="Picture 1" descr="A screenshot of a computer&#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6400800" cy="3308985"/>
                    </a:xfrm>
                    <a:prstGeom prst="rect">
                      <a:avLst/>
                    </a:prstGeom>
                  </pic:spPr>
                </pic:pic>
              </a:graphicData>
            </a:graphic>
            <wp14:sizeRelH relativeFrom="margin">
              <wp14:pctWidth>0</wp14:pctWidth>
            </wp14:sizeRelH>
            <wp14:sizeRelV relativeFrom="margin">
              <wp14:pctHeight>0</wp14:pctHeight>
            </wp14:sizeRelV>
          </wp:anchor>
        </w:drawing>
      </w:r>
      <w:r w:rsidRPr="003A2B5C">
        <w:rPr>
          <w:noProof/>
        </w:rPr>
        <w:drawing>
          <wp:anchor distT="0" distB="0" distL="114300" distR="114300" simplePos="0" relativeHeight="251669504" behindDoc="0" locked="0" layoutInCell="1" allowOverlap="1" wp14:anchorId="2DB0C1AB" wp14:editId="600DD94C">
            <wp:simplePos x="0" y="0"/>
            <wp:positionH relativeFrom="margin">
              <wp:align>left</wp:align>
            </wp:positionH>
            <wp:positionV relativeFrom="paragraph">
              <wp:posOffset>3893366</wp:posOffset>
            </wp:positionV>
            <wp:extent cx="6464300" cy="4223385"/>
            <wp:effectExtent l="0" t="0" r="0" b="5715"/>
            <wp:wrapTopAndBottom/>
            <wp:docPr id="1193123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12397" name="Picture 1" descr="A screenshot of a computer&#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6477528" cy="4231965"/>
                    </a:xfrm>
                    <a:prstGeom prst="rect">
                      <a:avLst/>
                    </a:prstGeom>
                  </pic:spPr>
                </pic:pic>
              </a:graphicData>
            </a:graphic>
            <wp14:sizeRelH relativeFrom="margin">
              <wp14:pctWidth>0</wp14:pctWidth>
            </wp14:sizeRelH>
            <wp14:sizeRelV relativeFrom="margin">
              <wp14:pctHeight>0</wp14:pctHeight>
            </wp14:sizeRelV>
          </wp:anchor>
        </w:drawing>
      </w:r>
      <w:r w:rsidR="003A2B5C" w:rsidRPr="00FC4BA9">
        <w:t>netcraft scan to gather background, network, and certificate information</w:t>
      </w:r>
      <w:r w:rsidR="003A2B5C" w:rsidRPr="003A2B5C">
        <w:t xml:space="preserve"> </w:t>
      </w:r>
    </w:p>
    <w:p w14:paraId="00C8DD0A" w14:textId="3E3810E9" w:rsidR="0056539C" w:rsidRDefault="00972881" w:rsidP="00972881">
      <w:pPr>
        <w:pStyle w:val="Heading2"/>
      </w:pPr>
      <w:bookmarkStart w:id="9" w:name="_Toc149165132"/>
      <w:bookmarkStart w:id="10" w:name="_Toc149509763"/>
      <w:r w:rsidRPr="00972881">
        <w:rPr>
          <w:noProof/>
        </w:rPr>
        <w:lastRenderedPageBreak/>
        <w:drawing>
          <wp:anchor distT="0" distB="0" distL="114300" distR="114300" simplePos="0" relativeHeight="251674624" behindDoc="0" locked="0" layoutInCell="1" allowOverlap="1" wp14:anchorId="5F8E73EE" wp14:editId="07ED7D42">
            <wp:simplePos x="0" y="0"/>
            <wp:positionH relativeFrom="margin">
              <wp:align>left</wp:align>
            </wp:positionH>
            <wp:positionV relativeFrom="paragraph">
              <wp:posOffset>366395</wp:posOffset>
            </wp:positionV>
            <wp:extent cx="6560820" cy="5981700"/>
            <wp:effectExtent l="0" t="0" r="0" b="0"/>
            <wp:wrapTopAndBottom/>
            <wp:docPr id="12997357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735745" name="Picture 1" descr="A screenshot of a computer&#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6560820" cy="5981700"/>
                    </a:xfrm>
                    <a:prstGeom prst="rect">
                      <a:avLst/>
                    </a:prstGeom>
                  </pic:spPr>
                </pic:pic>
              </a:graphicData>
            </a:graphic>
          </wp:anchor>
        </w:drawing>
      </w:r>
      <w:r w:rsidR="0056539C">
        <w:t>Virtual host discovery</w:t>
      </w:r>
      <w:bookmarkEnd w:id="9"/>
      <w:bookmarkEnd w:id="10"/>
      <w:r w:rsidR="0056539C">
        <w:t xml:space="preserve"> </w:t>
      </w:r>
    </w:p>
    <w:p w14:paraId="55B9A33C" w14:textId="1DD52D9D" w:rsidR="00972881" w:rsidRPr="00972881" w:rsidRDefault="00972881" w:rsidP="00972881"/>
    <w:p w14:paraId="5390B38A" w14:textId="74A021A8" w:rsidR="0056539C" w:rsidRDefault="0056539C">
      <w:r>
        <w:br w:type="page"/>
      </w:r>
    </w:p>
    <w:p w14:paraId="71448C89" w14:textId="77777777" w:rsidR="0056539C" w:rsidRDefault="0056539C" w:rsidP="0056539C">
      <w:pPr>
        <w:pStyle w:val="Heading2"/>
      </w:pPr>
      <w:bookmarkStart w:id="11" w:name="_Toc149165133"/>
      <w:bookmarkStart w:id="12" w:name="_Toc149509764"/>
      <w:r>
        <w:lastRenderedPageBreak/>
        <w:t>Subdomain takeover</w:t>
      </w:r>
      <w:bookmarkEnd w:id="11"/>
      <w:bookmarkEnd w:id="12"/>
    </w:p>
    <w:p w14:paraId="7F45F30C" w14:textId="77777777" w:rsidR="00340045" w:rsidRDefault="00340045" w:rsidP="00340045">
      <w:pPr>
        <w:pStyle w:val="ListParagraph"/>
        <w:numPr>
          <w:ilvl w:val="0"/>
          <w:numId w:val="1"/>
        </w:numPr>
      </w:pPr>
      <w:r w:rsidRPr="00340045">
        <w:rPr>
          <w:noProof/>
        </w:rPr>
        <w:drawing>
          <wp:anchor distT="0" distB="0" distL="114300" distR="114300" simplePos="0" relativeHeight="251661312" behindDoc="0" locked="0" layoutInCell="1" allowOverlap="1" wp14:anchorId="7603ABA1" wp14:editId="463034AC">
            <wp:simplePos x="0" y="0"/>
            <wp:positionH relativeFrom="column">
              <wp:posOffset>282575</wp:posOffset>
            </wp:positionH>
            <wp:positionV relativeFrom="paragraph">
              <wp:posOffset>279400</wp:posOffset>
            </wp:positionV>
            <wp:extent cx="4480560" cy="5932170"/>
            <wp:effectExtent l="0" t="0" r="0" b="0"/>
            <wp:wrapTopAndBottom/>
            <wp:docPr id="9163271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327196" name=""/>
                    <pic:cNvPicPr/>
                  </pic:nvPicPr>
                  <pic:blipFill>
                    <a:blip r:embed="rId22">
                      <a:extLst>
                        <a:ext uri="{28A0092B-C50C-407E-A947-70E740481C1C}">
                          <a14:useLocalDpi xmlns:a14="http://schemas.microsoft.com/office/drawing/2010/main" val="0"/>
                        </a:ext>
                      </a:extLst>
                    </a:blip>
                    <a:stretch>
                      <a:fillRect/>
                    </a:stretch>
                  </pic:blipFill>
                  <pic:spPr>
                    <a:xfrm>
                      <a:off x="0" y="0"/>
                      <a:ext cx="4480560" cy="5932170"/>
                    </a:xfrm>
                    <a:prstGeom prst="rect">
                      <a:avLst/>
                    </a:prstGeom>
                  </pic:spPr>
                </pic:pic>
              </a:graphicData>
            </a:graphic>
            <wp14:sizeRelV relativeFrom="margin">
              <wp14:pctHeight>0</wp14:pctHeight>
            </wp14:sizeRelV>
          </wp:anchor>
        </w:drawing>
      </w:r>
      <w:r w:rsidR="002F5E66" w:rsidRPr="002F5E66">
        <w:t>└─$ subjack -w Desktop/six-group.com-unique.txt -v</w:t>
      </w:r>
    </w:p>
    <w:p w14:paraId="31ED5806" w14:textId="77777777" w:rsidR="00340045" w:rsidRDefault="00340045" w:rsidP="00340045">
      <w:pPr>
        <w:ind w:left="360"/>
      </w:pPr>
    </w:p>
    <w:p w14:paraId="398A198F" w14:textId="4261830D" w:rsidR="00340045" w:rsidRDefault="00340045" w:rsidP="00340045">
      <w:pPr>
        <w:pStyle w:val="ListParagraph"/>
        <w:numPr>
          <w:ilvl w:val="0"/>
          <w:numId w:val="1"/>
        </w:numPr>
      </w:pPr>
      <w:r>
        <w:t>No vulnerable subdomains were found</w:t>
      </w:r>
    </w:p>
    <w:p w14:paraId="020342B8" w14:textId="77777777" w:rsidR="00340045" w:rsidRDefault="00340045" w:rsidP="00340045">
      <w:pPr>
        <w:pStyle w:val="ListParagraph"/>
        <w:numPr>
          <w:ilvl w:val="0"/>
          <w:numId w:val="1"/>
        </w:numPr>
      </w:pPr>
      <w:r>
        <w:t>All subdomains appear to be secure</w:t>
      </w:r>
    </w:p>
    <w:p w14:paraId="5F5EF0D6" w14:textId="5223300F" w:rsidR="0056539C" w:rsidRDefault="00340045" w:rsidP="00340045">
      <w:pPr>
        <w:pStyle w:val="ListParagraph"/>
        <w:numPr>
          <w:ilvl w:val="0"/>
          <w:numId w:val="1"/>
        </w:numPr>
      </w:pPr>
      <w:r>
        <w:t xml:space="preserve">No issues were identified in the subdomain analysis </w:t>
      </w:r>
      <w:r w:rsidRPr="00D34975">
        <w:t xml:space="preserve"> </w:t>
      </w:r>
      <w:r w:rsidR="0056539C">
        <w:br w:type="page"/>
      </w:r>
    </w:p>
    <w:p w14:paraId="5D8C35F2" w14:textId="77777777" w:rsidR="0056539C" w:rsidRDefault="0056539C" w:rsidP="0056539C">
      <w:pPr>
        <w:pStyle w:val="Heading1"/>
      </w:pPr>
      <w:bookmarkStart w:id="13" w:name="_Toc149164345"/>
      <w:bookmarkStart w:id="14" w:name="_Toc149509765"/>
      <w:r>
        <w:lastRenderedPageBreak/>
        <w:t>Scanning</w:t>
      </w:r>
      <w:bookmarkEnd w:id="13"/>
      <w:bookmarkEnd w:id="14"/>
      <w:r>
        <w:t xml:space="preserve"> </w:t>
      </w:r>
    </w:p>
    <w:p w14:paraId="6695555D" w14:textId="77777777" w:rsidR="00FD4B2B" w:rsidRDefault="00FD4B2B" w:rsidP="00FD4B2B">
      <w:pPr>
        <w:pStyle w:val="Heading2"/>
      </w:pPr>
      <w:bookmarkStart w:id="15" w:name="_Toc149509766"/>
      <w:r w:rsidRPr="00FD4B2B">
        <w:t>Using Nmap for scanning</w:t>
      </w:r>
      <w:bookmarkEnd w:id="15"/>
    </w:p>
    <w:p w14:paraId="12C61B4F" w14:textId="220F2297" w:rsidR="008F6371" w:rsidRPr="008F6371" w:rsidRDefault="008F6371" w:rsidP="008F6371">
      <w:pPr>
        <w:pStyle w:val="ListParagraph"/>
        <w:numPr>
          <w:ilvl w:val="0"/>
          <w:numId w:val="7"/>
        </w:numPr>
      </w:pPr>
      <w:r w:rsidRPr="008F6371">
        <w:t xml:space="preserve">└─$ sudo nmap -sV six-group.com  </w:t>
      </w:r>
    </w:p>
    <w:p w14:paraId="0EAB9D59" w14:textId="4F06F669" w:rsidR="00FD4B2B" w:rsidRPr="00FD4B2B" w:rsidRDefault="008F6371" w:rsidP="00FD4B2B">
      <w:r w:rsidRPr="008F6371">
        <w:rPr>
          <w:noProof/>
        </w:rPr>
        <w:drawing>
          <wp:inline distT="0" distB="0" distL="0" distR="0" wp14:anchorId="5928030B" wp14:editId="4EEBBC57">
            <wp:extent cx="6858000" cy="1653540"/>
            <wp:effectExtent l="0" t="0" r="0" b="3810"/>
            <wp:docPr id="20920628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062851" name=""/>
                    <pic:cNvPicPr/>
                  </pic:nvPicPr>
                  <pic:blipFill>
                    <a:blip r:embed="rId23"/>
                    <a:stretch>
                      <a:fillRect/>
                    </a:stretch>
                  </pic:blipFill>
                  <pic:spPr>
                    <a:xfrm>
                      <a:off x="0" y="0"/>
                      <a:ext cx="6858000" cy="1653540"/>
                    </a:xfrm>
                    <a:prstGeom prst="rect">
                      <a:avLst/>
                    </a:prstGeom>
                  </pic:spPr>
                </pic:pic>
              </a:graphicData>
            </a:graphic>
          </wp:inline>
        </w:drawing>
      </w:r>
    </w:p>
    <w:p w14:paraId="09F8B9B0" w14:textId="77777777" w:rsidR="00FD4B2B" w:rsidRDefault="00FD4B2B" w:rsidP="00FD4B2B">
      <w:pPr>
        <w:pStyle w:val="Heading2"/>
      </w:pPr>
      <w:bookmarkStart w:id="16" w:name="_Toc149509767"/>
      <w:r w:rsidRPr="00FD4B2B">
        <w:t>Using final recon for scanning</w:t>
      </w:r>
      <w:bookmarkEnd w:id="16"/>
      <w:r w:rsidRPr="00FD4B2B">
        <w:t xml:space="preserve"> </w:t>
      </w:r>
    </w:p>
    <w:p w14:paraId="2B8A41C7" w14:textId="4926F988" w:rsidR="00FD4B2B" w:rsidRDefault="00340045" w:rsidP="00340045">
      <w:pPr>
        <w:pStyle w:val="ListParagraph"/>
        <w:numPr>
          <w:ilvl w:val="0"/>
          <w:numId w:val="4"/>
        </w:numPr>
      </w:pPr>
      <w:r w:rsidRPr="00340045">
        <w:t xml:space="preserve">└─$ finalrecon --full </w:t>
      </w:r>
      <w:hyperlink r:id="rId24" w:history="1">
        <w:r w:rsidRPr="00006F6F">
          <w:rPr>
            <w:rStyle w:val="Hyperlink"/>
          </w:rPr>
          <w:t>https://www.six-group.com</w:t>
        </w:r>
      </w:hyperlink>
    </w:p>
    <w:p w14:paraId="213D7421" w14:textId="6AA0A3DE" w:rsidR="00972881" w:rsidRDefault="00972881" w:rsidP="00972881"/>
    <w:p w14:paraId="122D5B33" w14:textId="2FBB6C6B" w:rsidR="00340045" w:rsidRPr="00972881" w:rsidRDefault="00972881" w:rsidP="00340045">
      <w:pPr>
        <w:rPr>
          <w:u w:val="single"/>
        </w:rPr>
      </w:pPr>
      <w:r w:rsidRPr="00340045">
        <w:rPr>
          <w:noProof/>
        </w:rPr>
        <w:drawing>
          <wp:anchor distT="0" distB="0" distL="114300" distR="114300" simplePos="0" relativeHeight="251662336" behindDoc="0" locked="0" layoutInCell="1" allowOverlap="1" wp14:anchorId="1C3F06F6" wp14:editId="443B0682">
            <wp:simplePos x="0" y="0"/>
            <wp:positionH relativeFrom="margin">
              <wp:align>right</wp:align>
            </wp:positionH>
            <wp:positionV relativeFrom="paragraph">
              <wp:posOffset>438785</wp:posOffset>
            </wp:positionV>
            <wp:extent cx="6858000" cy="1847215"/>
            <wp:effectExtent l="0" t="0" r="0" b="635"/>
            <wp:wrapTopAndBottom/>
            <wp:docPr id="1274648328"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648328" name="Picture 1" descr="A computer screen shot of a computer&#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6858000" cy="1847215"/>
                    </a:xfrm>
                    <a:prstGeom prst="rect">
                      <a:avLst/>
                    </a:prstGeom>
                  </pic:spPr>
                </pic:pic>
              </a:graphicData>
            </a:graphic>
          </wp:anchor>
        </w:drawing>
      </w:r>
      <w:r w:rsidRPr="00972881">
        <w:rPr>
          <w:u w:val="single"/>
        </w:rPr>
        <w:t>Information gathered using the crawlers</w:t>
      </w:r>
    </w:p>
    <w:p w14:paraId="21EF3F61" w14:textId="77777777" w:rsidR="00972881" w:rsidRDefault="00972881" w:rsidP="00340045"/>
    <w:p w14:paraId="3F5B6AA7" w14:textId="50B5A0D8" w:rsidR="00340045" w:rsidRPr="00972881" w:rsidRDefault="00972881" w:rsidP="00340045">
      <w:pPr>
        <w:rPr>
          <w:u w:val="single"/>
        </w:rPr>
      </w:pPr>
      <w:r w:rsidRPr="00972881">
        <w:rPr>
          <w:noProof/>
          <w:u w:val="single"/>
        </w:rPr>
        <w:lastRenderedPageBreak/>
        <w:drawing>
          <wp:anchor distT="0" distB="0" distL="114300" distR="114300" simplePos="0" relativeHeight="251663360" behindDoc="0" locked="0" layoutInCell="1" allowOverlap="1" wp14:anchorId="298574EA" wp14:editId="0C998B2E">
            <wp:simplePos x="0" y="0"/>
            <wp:positionH relativeFrom="margin">
              <wp:align>left</wp:align>
            </wp:positionH>
            <wp:positionV relativeFrom="paragraph">
              <wp:posOffset>391432</wp:posOffset>
            </wp:positionV>
            <wp:extent cx="4528457" cy="2449195"/>
            <wp:effectExtent l="0" t="0" r="5715" b="8255"/>
            <wp:wrapTopAndBottom/>
            <wp:docPr id="125481814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818148" name="Picture 1" descr="A screen shot of a computer&#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4528457" cy="2449195"/>
                    </a:xfrm>
                    <a:prstGeom prst="rect">
                      <a:avLst/>
                    </a:prstGeom>
                  </pic:spPr>
                </pic:pic>
              </a:graphicData>
            </a:graphic>
          </wp:anchor>
        </w:drawing>
      </w:r>
      <w:r w:rsidRPr="00972881">
        <w:rPr>
          <w:u w:val="single"/>
        </w:rPr>
        <w:t>sitemaps found using the crawler</w:t>
      </w:r>
    </w:p>
    <w:p w14:paraId="1479FF1C" w14:textId="1214506E" w:rsidR="00340045" w:rsidRDefault="00340045" w:rsidP="00340045"/>
    <w:p w14:paraId="30CEDAEC" w14:textId="3DA4FA5E" w:rsidR="00FD4B2B" w:rsidRPr="00972881" w:rsidRDefault="00972881" w:rsidP="00972881">
      <w:pPr>
        <w:pStyle w:val="ListParagraph"/>
        <w:numPr>
          <w:ilvl w:val="0"/>
          <w:numId w:val="7"/>
        </w:numPr>
        <w:rPr>
          <w:u w:val="single"/>
        </w:rPr>
      </w:pPr>
      <w:r w:rsidRPr="00972881">
        <w:rPr>
          <w:noProof/>
        </w:rPr>
        <w:lastRenderedPageBreak/>
        <w:drawing>
          <wp:anchor distT="0" distB="0" distL="114300" distR="114300" simplePos="0" relativeHeight="251675648" behindDoc="0" locked="0" layoutInCell="1" allowOverlap="1" wp14:anchorId="208A9435" wp14:editId="043CE33A">
            <wp:simplePos x="0" y="0"/>
            <wp:positionH relativeFrom="margin">
              <wp:align>right</wp:align>
            </wp:positionH>
            <wp:positionV relativeFrom="paragraph">
              <wp:posOffset>473256</wp:posOffset>
            </wp:positionV>
            <wp:extent cx="6858000" cy="5940425"/>
            <wp:effectExtent l="0" t="0" r="0" b="3175"/>
            <wp:wrapTopAndBottom/>
            <wp:docPr id="151640230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402309" name="Picture 1" descr="A screen shot of a computer program&#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6858000" cy="5940425"/>
                    </a:xfrm>
                    <a:prstGeom prst="rect">
                      <a:avLst/>
                    </a:prstGeom>
                  </pic:spPr>
                </pic:pic>
              </a:graphicData>
            </a:graphic>
          </wp:anchor>
        </w:drawing>
      </w:r>
      <w:r w:rsidRPr="00972881">
        <w:rPr>
          <w:u w:val="single"/>
        </w:rPr>
        <w:t>DNS records found</w:t>
      </w:r>
    </w:p>
    <w:p w14:paraId="0EFED66E" w14:textId="312EBDBF" w:rsidR="0056539C" w:rsidRDefault="0056539C"/>
    <w:p w14:paraId="418BB527" w14:textId="2BEEF9AF" w:rsidR="0056539C" w:rsidRDefault="0056539C" w:rsidP="0056539C"/>
    <w:p w14:paraId="3893B522" w14:textId="77777777" w:rsidR="0056539C" w:rsidRDefault="0056539C">
      <w:r>
        <w:br w:type="page"/>
      </w:r>
    </w:p>
    <w:p w14:paraId="63115741" w14:textId="77777777" w:rsidR="0056539C" w:rsidRDefault="0056539C" w:rsidP="0056539C">
      <w:pPr>
        <w:pStyle w:val="Heading1"/>
      </w:pPr>
      <w:bookmarkStart w:id="17" w:name="_Toc149164348"/>
      <w:bookmarkStart w:id="18" w:name="_Toc149509768"/>
      <w:r>
        <w:lastRenderedPageBreak/>
        <w:t xml:space="preserve">Vulnerability </w:t>
      </w:r>
      <w:bookmarkEnd w:id="17"/>
      <w:r>
        <w:t>checking</w:t>
      </w:r>
      <w:bookmarkEnd w:id="18"/>
    </w:p>
    <w:p w14:paraId="207332E2" w14:textId="1F2A6A93" w:rsidR="00893FC7" w:rsidRDefault="00893FC7" w:rsidP="00893FC7">
      <w:pPr>
        <w:pStyle w:val="Heading2"/>
      </w:pPr>
      <w:bookmarkStart w:id="19" w:name="_Toc149509769"/>
      <w:r>
        <w:t>Vulnerabilities found using NIKTO</w:t>
      </w:r>
      <w:bookmarkEnd w:id="19"/>
    </w:p>
    <w:p w14:paraId="036671F0" w14:textId="77777777" w:rsidR="00340045" w:rsidRPr="00340045" w:rsidRDefault="00340045" w:rsidP="00340045"/>
    <w:p w14:paraId="1364B057" w14:textId="77777777" w:rsidR="003A2B5C" w:rsidRDefault="003A2B5C" w:rsidP="003A2B5C">
      <w:r>
        <w:t xml:space="preserve">└─$ nikto -h six-group.com              </w:t>
      </w:r>
    </w:p>
    <w:p w14:paraId="18CDB1CE" w14:textId="77777777" w:rsidR="003A2B5C" w:rsidRDefault="003A2B5C" w:rsidP="003A2B5C">
      <w:r>
        <w:t>- Nikto v2.1.6</w:t>
      </w:r>
    </w:p>
    <w:p w14:paraId="262AE828" w14:textId="77777777" w:rsidR="003A2B5C" w:rsidRDefault="003A2B5C" w:rsidP="003A2B5C">
      <w:r>
        <w:t>---------------------------------------------------------------------------</w:t>
      </w:r>
    </w:p>
    <w:p w14:paraId="57190279" w14:textId="77777777" w:rsidR="003A2B5C" w:rsidRDefault="003A2B5C" w:rsidP="003A2B5C">
      <w:r>
        <w:t>+ Target IP:          153.46.97.4</w:t>
      </w:r>
    </w:p>
    <w:p w14:paraId="7580C1C8" w14:textId="77777777" w:rsidR="003A2B5C" w:rsidRDefault="003A2B5C" w:rsidP="003A2B5C">
      <w:r>
        <w:t>+ Target Hostname:    six-group.com</w:t>
      </w:r>
    </w:p>
    <w:p w14:paraId="67971016" w14:textId="77777777" w:rsidR="003A2B5C" w:rsidRDefault="003A2B5C" w:rsidP="003A2B5C">
      <w:r>
        <w:t>+ Target Port:        80</w:t>
      </w:r>
    </w:p>
    <w:p w14:paraId="295114B4" w14:textId="77777777" w:rsidR="003A2B5C" w:rsidRDefault="003A2B5C" w:rsidP="003A2B5C">
      <w:r>
        <w:t>+ Start Time:         2023-10-28 03:42:07 (GMT-4)</w:t>
      </w:r>
    </w:p>
    <w:p w14:paraId="269408C5" w14:textId="77777777" w:rsidR="003A2B5C" w:rsidRDefault="003A2B5C" w:rsidP="003A2B5C">
      <w:r>
        <w:t>---------------------------------------------------------------------------</w:t>
      </w:r>
    </w:p>
    <w:p w14:paraId="18213D11" w14:textId="77777777" w:rsidR="003A2B5C" w:rsidRDefault="003A2B5C" w:rsidP="003A2B5C">
      <w:r>
        <w:t>+ Server: No banner retrieved</w:t>
      </w:r>
    </w:p>
    <w:p w14:paraId="4E30844D" w14:textId="77777777" w:rsidR="003A2B5C" w:rsidRDefault="003A2B5C" w:rsidP="003A2B5C">
      <w:r>
        <w:t>+ The anti-clickjacking X-Frame-Options header is not present.</w:t>
      </w:r>
    </w:p>
    <w:p w14:paraId="3650509F" w14:textId="77777777" w:rsidR="003A2B5C" w:rsidRDefault="003A2B5C" w:rsidP="003A2B5C">
      <w:r>
        <w:t>+ The X-XSS-Protection header is not defined. This header can hint to the user agent to protect against some forms of XSS</w:t>
      </w:r>
    </w:p>
    <w:p w14:paraId="4231A4A6" w14:textId="77777777" w:rsidR="003A2B5C" w:rsidRDefault="003A2B5C" w:rsidP="003A2B5C">
      <w:r>
        <w:t>+ The X-Content-Type-Options header is not set. This could allow the user agent to render the content of the site in a different fashion to the MIME type</w:t>
      </w:r>
    </w:p>
    <w:p w14:paraId="058659B0" w14:textId="77777777" w:rsidR="003A2B5C" w:rsidRDefault="003A2B5C" w:rsidP="003A2B5C">
      <w:r>
        <w:t>+ Root page / redirects to: https://six-group.com/</w:t>
      </w:r>
    </w:p>
    <w:p w14:paraId="0E2B5F33" w14:textId="77777777" w:rsidR="003A2B5C" w:rsidRDefault="003A2B5C" w:rsidP="003A2B5C">
      <w:r>
        <w:t>+ No CGI Directories found (use '-C all' to force check all possible dirs)</w:t>
      </w:r>
    </w:p>
    <w:p w14:paraId="30EFEC17" w14:textId="77777777" w:rsidR="003A2B5C" w:rsidRDefault="003A2B5C" w:rsidP="003A2B5C">
      <w:r>
        <w:t>+ ERROR: Error limit (20) reached for host, giving up. Last error: opening stream: can't connect (timeout): Operation now in progress</w:t>
      </w:r>
    </w:p>
    <w:p w14:paraId="7F40E98C" w14:textId="77777777" w:rsidR="003A2B5C" w:rsidRDefault="003A2B5C" w:rsidP="003A2B5C">
      <w:r>
        <w:t>+ Scan terminated:  19 error(s) and 3 item(s) reported on remote host</w:t>
      </w:r>
    </w:p>
    <w:p w14:paraId="784C8CBA" w14:textId="77777777" w:rsidR="003A2B5C" w:rsidRDefault="003A2B5C" w:rsidP="003A2B5C">
      <w:r>
        <w:t>+ End Time:           2023-10-28 04:26:26 (GMT-4) (2659 seconds)</w:t>
      </w:r>
    </w:p>
    <w:p w14:paraId="2BBFB8ED" w14:textId="77777777" w:rsidR="003A2B5C" w:rsidRDefault="003A2B5C" w:rsidP="003A2B5C">
      <w:r>
        <w:t>---------------------------------------------------------------------------</w:t>
      </w:r>
    </w:p>
    <w:p w14:paraId="0CCCE5C7" w14:textId="75263197" w:rsidR="00893FC7" w:rsidRDefault="003A2B5C" w:rsidP="003A2B5C">
      <w:r>
        <w:t>+ 1 host(s) tested</w:t>
      </w:r>
    </w:p>
    <w:p w14:paraId="78901B1C" w14:textId="77777777" w:rsidR="00893FC7" w:rsidRDefault="00893FC7" w:rsidP="00893FC7"/>
    <w:p w14:paraId="71C92A6C" w14:textId="77777777" w:rsidR="003A2B5C" w:rsidRDefault="003A2B5C" w:rsidP="003A2B5C">
      <w:pPr>
        <w:pStyle w:val="ListParagraph"/>
        <w:numPr>
          <w:ilvl w:val="0"/>
          <w:numId w:val="4"/>
        </w:numPr>
      </w:pPr>
      <w:r>
        <w:t xml:space="preserve">Vulnerability </w:t>
      </w:r>
    </w:p>
    <w:p w14:paraId="3183FE7C" w14:textId="09CF53A9" w:rsidR="00893FC7" w:rsidRDefault="003A2B5C" w:rsidP="003A2B5C">
      <w:pPr>
        <w:pStyle w:val="ListParagraph"/>
        <w:numPr>
          <w:ilvl w:val="1"/>
          <w:numId w:val="4"/>
        </w:numPr>
      </w:pPr>
      <w:r>
        <w:t>X-XSS Protection is not Present</w:t>
      </w:r>
    </w:p>
    <w:p w14:paraId="3AA4065D" w14:textId="77777777" w:rsidR="003A2B5C" w:rsidRDefault="003A2B5C" w:rsidP="003A2B5C">
      <w:pPr>
        <w:pStyle w:val="ListParagraph"/>
        <w:numPr>
          <w:ilvl w:val="0"/>
          <w:numId w:val="4"/>
        </w:numPr>
      </w:pPr>
      <w:r w:rsidRPr="003A2B5C">
        <w:t>Vulnerability Definition</w:t>
      </w:r>
    </w:p>
    <w:p w14:paraId="59A201AD" w14:textId="1DBC6762" w:rsidR="003A2B5C" w:rsidRDefault="003A2B5C" w:rsidP="003A2B5C">
      <w:pPr>
        <w:pStyle w:val="ListParagraph"/>
        <w:numPr>
          <w:ilvl w:val="1"/>
          <w:numId w:val="4"/>
        </w:numPr>
      </w:pPr>
      <w:r w:rsidRPr="003A2B5C">
        <w:t xml:space="preserve">  As the target is lacking this header, older browsers will be prone to Reflected XSS attacks.</w:t>
      </w:r>
    </w:p>
    <w:p w14:paraId="4154E7F1" w14:textId="77777777" w:rsidR="003A2B5C" w:rsidRDefault="003A2B5C" w:rsidP="003A2B5C">
      <w:pPr>
        <w:pStyle w:val="ListParagraph"/>
        <w:numPr>
          <w:ilvl w:val="0"/>
          <w:numId w:val="4"/>
        </w:numPr>
      </w:pPr>
      <w:r w:rsidRPr="003A2B5C">
        <w:t>Vulnerability Remediation</w:t>
      </w:r>
    </w:p>
    <w:p w14:paraId="54B524A0" w14:textId="5136E0A5" w:rsidR="003A2B5C" w:rsidRDefault="003A2B5C" w:rsidP="003A2B5C">
      <w:pPr>
        <w:pStyle w:val="ListParagraph"/>
        <w:numPr>
          <w:ilvl w:val="1"/>
          <w:numId w:val="4"/>
        </w:numPr>
      </w:pPr>
      <w:r w:rsidRPr="003A2B5C">
        <w:t xml:space="preserve">    Modern browsers does not face any issues with this vulnerability (missing headers). However, older browsers are strongly recommended to be upgraded.</w:t>
      </w:r>
    </w:p>
    <w:p w14:paraId="0E04F3F5" w14:textId="77777777" w:rsidR="00893FC7" w:rsidRPr="00893FC7" w:rsidRDefault="00893FC7" w:rsidP="00893FC7"/>
    <w:p w14:paraId="32A34B8C" w14:textId="3D961905" w:rsidR="00340045" w:rsidRPr="00340045" w:rsidRDefault="00893FC7" w:rsidP="00340045">
      <w:pPr>
        <w:pStyle w:val="Heading2"/>
      </w:pPr>
      <w:bookmarkStart w:id="20" w:name="_Toc149509770"/>
      <w:r>
        <w:lastRenderedPageBreak/>
        <w:t>Vulnerabilities found using rapidscan</w:t>
      </w:r>
      <w:bookmarkEnd w:id="20"/>
    </w:p>
    <w:p w14:paraId="0E26203A" w14:textId="6E313114" w:rsidR="00FD4B2B" w:rsidRPr="00FD4B2B" w:rsidRDefault="00340045" w:rsidP="00340045">
      <w:pPr>
        <w:pStyle w:val="ListParagraph"/>
        <w:numPr>
          <w:ilvl w:val="0"/>
          <w:numId w:val="3"/>
        </w:numPr>
      </w:pPr>
      <w:r w:rsidRPr="00340045">
        <w:t>└─# ./rapidscan.py six-group.com</w:t>
      </w:r>
    </w:p>
    <w:p w14:paraId="1F1CCB91" w14:textId="7D2B44EB" w:rsidR="0056539C" w:rsidRDefault="00340045" w:rsidP="0056539C">
      <w:r w:rsidRPr="00340045">
        <w:rPr>
          <w:noProof/>
        </w:rPr>
        <w:drawing>
          <wp:anchor distT="0" distB="0" distL="114300" distR="114300" simplePos="0" relativeHeight="251664384" behindDoc="0" locked="0" layoutInCell="1" allowOverlap="1" wp14:anchorId="4B716921" wp14:editId="6DEF1807">
            <wp:simplePos x="0" y="0"/>
            <wp:positionH relativeFrom="column">
              <wp:posOffset>0</wp:posOffset>
            </wp:positionH>
            <wp:positionV relativeFrom="paragraph">
              <wp:posOffset>-2449</wp:posOffset>
            </wp:positionV>
            <wp:extent cx="6858000" cy="4881880"/>
            <wp:effectExtent l="0" t="0" r="0" b="0"/>
            <wp:wrapTopAndBottom/>
            <wp:docPr id="17075883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588305" name=""/>
                    <pic:cNvPicPr/>
                  </pic:nvPicPr>
                  <pic:blipFill>
                    <a:blip r:embed="rId28">
                      <a:extLst>
                        <a:ext uri="{28A0092B-C50C-407E-A947-70E740481C1C}">
                          <a14:useLocalDpi xmlns:a14="http://schemas.microsoft.com/office/drawing/2010/main" val="0"/>
                        </a:ext>
                      </a:extLst>
                    </a:blip>
                    <a:stretch>
                      <a:fillRect/>
                    </a:stretch>
                  </pic:blipFill>
                  <pic:spPr>
                    <a:xfrm>
                      <a:off x="0" y="0"/>
                      <a:ext cx="6858000" cy="4881880"/>
                    </a:xfrm>
                    <a:prstGeom prst="rect">
                      <a:avLst/>
                    </a:prstGeom>
                  </pic:spPr>
                </pic:pic>
              </a:graphicData>
            </a:graphic>
          </wp:anchor>
        </w:drawing>
      </w:r>
    </w:p>
    <w:p w14:paraId="4B4F1DEB" w14:textId="730D583A" w:rsidR="003A2B5C" w:rsidRDefault="003A2B5C" w:rsidP="003A2B5C">
      <w:pPr>
        <w:pStyle w:val="ListParagraph"/>
        <w:numPr>
          <w:ilvl w:val="0"/>
          <w:numId w:val="6"/>
        </w:numPr>
      </w:pPr>
      <w:r w:rsidRPr="003A2B5C">
        <w:rPr>
          <w:noProof/>
        </w:rPr>
        <w:drawing>
          <wp:anchor distT="0" distB="0" distL="114300" distR="114300" simplePos="0" relativeHeight="251665408" behindDoc="0" locked="0" layoutInCell="1" allowOverlap="1" wp14:anchorId="365CAA5F" wp14:editId="4EA619F7">
            <wp:simplePos x="0" y="0"/>
            <wp:positionH relativeFrom="margin">
              <wp:posOffset>21590</wp:posOffset>
            </wp:positionH>
            <wp:positionV relativeFrom="paragraph">
              <wp:posOffset>436880</wp:posOffset>
            </wp:positionV>
            <wp:extent cx="6858000" cy="1659890"/>
            <wp:effectExtent l="0" t="0" r="0" b="0"/>
            <wp:wrapTopAndBottom/>
            <wp:docPr id="6336558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655817" name=""/>
                    <pic:cNvPicPr/>
                  </pic:nvPicPr>
                  <pic:blipFill>
                    <a:blip r:embed="rId29">
                      <a:extLst>
                        <a:ext uri="{28A0092B-C50C-407E-A947-70E740481C1C}">
                          <a14:useLocalDpi xmlns:a14="http://schemas.microsoft.com/office/drawing/2010/main" val="0"/>
                        </a:ext>
                      </a:extLst>
                    </a:blip>
                    <a:stretch>
                      <a:fillRect/>
                    </a:stretch>
                  </pic:blipFill>
                  <pic:spPr>
                    <a:xfrm>
                      <a:off x="0" y="0"/>
                      <a:ext cx="6858000" cy="1659890"/>
                    </a:xfrm>
                    <a:prstGeom prst="rect">
                      <a:avLst/>
                    </a:prstGeom>
                  </pic:spPr>
                </pic:pic>
              </a:graphicData>
            </a:graphic>
          </wp:anchor>
        </w:drawing>
      </w:r>
      <w:r w:rsidRPr="005D5316">
        <w:t xml:space="preserve">Vulnerability title – </w:t>
      </w:r>
      <w:r>
        <w:t>vulnerable to slowloris denial of service</w:t>
      </w:r>
      <w:r w:rsidRPr="003A2B5C">
        <w:t xml:space="preserve"> </w:t>
      </w:r>
    </w:p>
    <w:p w14:paraId="46001334" w14:textId="619849D9" w:rsidR="003A2B5C" w:rsidRPr="000A48BB" w:rsidRDefault="003A2B5C" w:rsidP="003A2B5C">
      <w:r w:rsidRPr="003A2B5C">
        <w:t xml:space="preserve"> </w:t>
      </w:r>
    </w:p>
    <w:p w14:paraId="0BED89B6" w14:textId="119B6D93" w:rsidR="003A2B5C" w:rsidRDefault="003A2B5C" w:rsidP="003A2B5C">
      <w:pPr>
        <w:pStyle w:val="ListParagraph"/>
        <w:numPr>
          <w:ilvl w:val="0"/>
          <w:numId w:val="5"/>
        </w:numPr>
      </w:pPr>
      <w:bookmarkStart w:id="21" w:name="_Hlk149248124"/>
      <w:r>
        <w:t xml:space="preserve">Vulnerability threat level </w:t>
      </w:r>
    </w:p>
    <w:bookmarkEnd w:id="21"/>
    <w:p w14:paraId="32C8BA19" w14:textId="0BC1DB0A" w:rsidR="003A2B5C" w:rsidRDefault="003A2B5C" w:rsidP="003A2B5C">
      <w:pPr>
        <w:pStyle w:val="ListParagraph"/>
        <w:numPr>
          <w:ilvl w:val="1"/>
          <w:numId w:val="5"/>
        </w:numPr>
      </w:pPr>
      <w:r>
        <w:t>Critical</w:t>
      </w:r>
    </w:p>
    <w:p w14:paraId="599826A6" w14:textId="77777777" w:rsidR="003A2B5C" w:rsidRDefault="003A2B5C" w:rsidP="003A2B5C">
      <w:pPr>
        <w:pStyle w:val="ListParagraph"/>
        <w:numPr>
          <w:ilvl w:val="0"/>
          <w:numId w:val="5"/>
        </w:numPr>
      </w:pPr>
      <w:r>
        <w:lastRenderedPageBreak/>
        <w:t>Vulnerability description</w:t>
      </w:r>
    </w:p>
    <w:p w14:paraId="3D0F98C7" w14:textId="77777777" w:rsidR="003A2B5C" w:rsidRDefault="003A2B5C" w:rsidP="003A2B5C">
      <w:pPr>
        <w:pStyle w:val="ListParagraph"/>
        <w:numPr>
          <w:ilvl w:val="1"/>
          <w:numId w:val="5"/>
        </w:numPr>
      </w:pPr>
      <w:r w:rsidRPr="005D0BDF">
        <w:t>This attack works by opening multiple simultaneous connections to the web server and it keeps them alive as long as possible by continuously sending partial HTTP requests, which never get completed. They easily slip through IDS by sending partial requests.</w:t>
      </w:r>
    </w:p>
    <w:p w14:paraId="1A64E868" w14:textId="77777777" w:rsidR="003A2B5C" w:rsidRDefault="003A2B5C" w:rsidP="003A2B5C">
      <w:pPr>
        <w:pStyle w:val="ListParagraph"/>
        <w:numPr>
          <w:ilvl w:val="0"/>
          <w:numId w:val="5"/>
        </w:numPr>
      </w:pPr>
      <w:r>
        <w:t xml:space="preserve">Affected components </w:t>
      </w:r>
    </w:p>
    <w:p w14:paraId="2C3496A7" w14:textId="77777777" w:rsidR="003A2B5C" w:rsidRDefault="003A2B5C" w:rsidP="003A2B5C">
      <w:pPr>
        <w:pStyle w:val="ListParagraph"/>
        <w:numPr>
          <w:ilvl w:val="1"/>
          <w:numId w:val="5"/>
        </w:numPr>
      </w:pPr>
      <w:r>
        <w:t xml:space="preserve"> affects web servers, could include a wide range if web server software’s</w:t>
      </w:r>
    </w:p>
    <w:p w14:paraId="78845955" w14:textId="77777777" w:rsidR="003A2B5C" w:rsidRDefault="003A2B5C" w:rsidP="003A2B5C">
      <w:pPr>
        <w:pStyle w:val="ListParagraph"/>
        <w:numPr>
          <w:ilvl w:val="0"/>
          <w:numId w:val="5"/>
        </w:numPr>
      </w:pPr>
      <w:r>
        <w:t xml:space="preserve">Impact assessment </w:t>
      </w:r>
    </w:p>
    <w:p w14:paraId="08641BD3" w14:textId="77777777" w:rsidR="003A2B5C" w:rsidRDefault="003A2B5C" w:rsidP="003A2B5C">
      <w:pPr>
        <w:pStyle w:val="ListParagraph"/>
        <w:numPr>
          <w:ilvl w:val="1"/>
          <w:numId w:val="5"/>
        </w:numPr>
      </w:pPr>
      <w:r>
        <w:t xml:space="preserve"> </w:t>
      </w:r>
      <w:r w:rsidRPr="005D0BDF">
        <w:t>it can effectively deny legitimate users access to the targeted web server, disrupt services, and potentially lead to significant downtime.</w:t>
      </w:r>
    </w:p>
    <w:p w14:paraId="038C3091" w14:textId="77777777" w:rsidR="003A2B5C" w:rsidRDefault="003A2B5C" w:rsidP="003A2B5C">
      <w:pPr>
        <w:pStyle w:val="ListParagraph"/>
        <w:numPr>
          <w:ilvl w:val="0"/>
          <w:numId w:val="5"/>
        </w:numPr>
      </w:pPr>
      <w:r>
        <w:t xml:space="preserve">How an attack could be carried out </w:t>
      </w:r>
    </w:p>
    <w:p w14:paraId="342FE605" w14:textId="77777777" w:rsidR="003A2B5C" w:rsidRDefault="003A2B5C" w:rsidP="003A2B5C">
      <w:pPr>
        <w:pStyle w:val="ListParagraph"/>
        <w:numPr>
          <w:ilvl w:val="1"/>
          <w:numId w:val="5"/>
        </w:numPr>
      </w:pPr>
      <w:r w:rsidRPr="005D0BDF">
        <w:t>Establish multiple simultaneous connections to the target web server.</w:t>
      </w:r>
    </w:p>
    <w:p w14:paraId="2C982243" w14:textId="77777777" w:rsidR="003A2B5C" w:rsidRDefault="003A2B5C" w:rsidP="003A2B5C">
      <w:pPr>
        <w:pStyle w:val="ListParagraph"/>
        <w:numPr>
          <w:ilvl w:val="1"/>
          <w:numId w:val="5"/>
        </w:numPr>
      </w:pPr>
      <w:r w:rsidRPr="005D0BDF">
        <w:t>Keep these connections open by sending partial HTTP requests that are never completed.</w:t>
      </w:r>
    </w:p>
    <w:p w14:paraId="63673303" w14:textId="77777777" w:rsidR="003A2B5C" w:rsidRDefault="003A2B5C" w:rsidP="003A2B5C">
      <w:pPr>
        <w:pStyle w:val="ListParagraph"/>
        <w:numPr>
          <w:ilvl w:val="1"/>
          <w:numId w:val="5"/>
        </w:numPr>
      </w:pPr>
      <w:r w:rsidRPr="005D0BDF">
        <w:t>Continuously maintain these connections to exhaust server resources.</w:t>
      </w:r>
    </w:p>
    <w:p w14:paraId="091CEFA8" w14:textId="77777777" w:rsidR="003A2B5C" w:rsidRDefault="003A2B5C" w:rsidP="003A2B5C">
      <w:pPr>
        <w:pStyle w:val="ListParagraph"/>
        <w:numPr>
          <w:ilvl w:val="0"/>
          <w:numId w:val="5"/>
        </w:numPr>
      </w:pPr>
      <w:r>
        <w:t xml:space="preserve">Proposed mitigation or fix – </w:t>
      </w:r>
    </w:p>
    <w:p w14:paraId="3622B348" w14:textId="77777777" w:rsidR="003A2B5C" w:rsidRDefault="003A2B5C" w:rsidP="003A2B5C">
      <w:pPr>
        <w:pStyle w:val="ListParagraph"/>
        <w:numPr>
          <w:ilvl w:val="1"/>
          <w:numId w:val="5"/>
        </w:numPr>
      </w:pPr>
      <w:r>
        <w:t>Implementation of rate limiting to limit the number of concurrent connections from a single Ip address.</w:t>
      </w:r>
    </w:p>
    <w:p w14:paraId="6C44B449" w14:textId="77777777" w:rsidR="003A2B5C" w:rsidRDefault="003A2B5C" w:rsidP="003A2B5C">
      <w:pPr>
        <w:pStyle w:val="ListParagraph"/>
        <w:numPr>
          <w:ilvl w:val="1"/>
          <w:numId w:val="5"/>
        </w:numPr>
      </w:pPr>
      <w:r>
        <w:t>Implementing intrusion detection and prevention systems</w:t>
      </w:r>
    </w:p>
    <w:p w14:paraId="22C53A46" w14:textId="77777777" w:rsidR="003A2B5C" w:rsidRDefault="003A2B5C" w:rsidP="003A2B5C">
      <w:pPr>
        <w:pStyle w:val="ListParagraph"/>
        <w:numPr>
          <w:ilvl w:val="1"/>
          <w:numId w:val="5"/>
        </w:numPr>
      </w:pPr>
      <w:r>
        <w:t>Distribute traffic across multiple servers to reduce the impact of these type of attacks</w:t>
      </w:r>
    </w:p>
    <w:p w14:paraId="7EF4C3A0" w14:textId="452D479B" w:rsidR="003A2B5C" w:rsidRDefault="003A2B5C" w:rsidP="00C31DA5"/>
    <w:p w14:paraId="7ED7AF3C" w14:textId="3227FB49" w:rsidR="00C31DA5" w:rsidRDefault="00C31DA5" w:rsidP="00C31DA5">
      <w:pPr>
        <w:pStyle w:val="ListParagraph"/>
        <w:numPr>
          <w:ilvl w:val="0"/>
          <w:numId w:val="6"/>
        </w:numPr>
      </w:pPr>
      <w:r w:rsidRPr="00972881">
        <w:rPr>
          <w:noProof/>
        </w:rPr>
        <w:drawing>
          <wp:anchor distT="0" distB="0" distL="114300" distR="114300" simplePos="0" relativeHeight="251676672" behindDoc="0" locked="0" layoutInCell="1" allowOverlap="1" wp14:anchorId="4D4B0738" wp14:editId="42E000ED">
            <wp:simplePos x="0" y="0"/>
            <wp:positionH relativeFrom="margin">
              <wp:align>right</wp:align>
            </wp:positionH>
            <wp:positionV relativeFrom="paragraph">
              <wp:posOffset>288744</wp:posOffset>
            </wp:positionV>
            <wp:extent cx="6858000" cy="1882775"/>
            <wp:effectExtent l="0" t="0" r="0" b="3175"/>
            <wp:wrapTopAndBottom/>
            <wp:docPr id="2212754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275455" name=""/>
                    <pic:cNvPicPr/>
                  </pic:nvPicPr>
                  <pic:blipFill>
                    <a:blip r:embed="rId30">
                      <a:extLst>
                        <a:ext uri="{28A0092B-C50C-407E-A947-70E740481C1C}">
                          <a14:useLocalDpi xmlns:a14="http://schemas.microsoft.com/office/drawing/2010/main" val="0"/>
                        </a:ext>
                      </a:extLst>
                    </a:blip>
                    <a:stretch>
                      <a:fillRect/>
                    </a:stretch>
                  </pic:blipFill>
                  <pic:spPr>
                    <a:xfrm>
                      <a:off x="0" y="0"/>
                      <a:ext cx="6858000" cy="1882775"/>
                    </a:xfrm>
                    <a:prstGeom prst="rect">
                      <a:avLst/>
                    </a:prstGeom>
                  </pic:spPr>
                </pic:pic>
              </a:graphicData>
            </a:graphic>
          </wp:anchor>
        </w:drawing>
      </w:r>
      <w:r>
        <w:t>Vulnerability title - possible XSS, SQLi, BSQLi</w:t>
      </w:r>
    </w:p>
    <w:p w14:paraId="26906309" w14:textId="77777777" w:rsidR="00C31DA5" w:rsidRDefault="00C31DA5" w:rsidP="00C31DA5">
      <w:pPr>
        <w:pStyle w:val="ListParagraph"/>
        <w:numPr>
          <w:ilvl w:val="0"/>
          <w:numId w:val="11"/>
        </w:numPr>
      </w:pPr>
      <w:r>
        <w:t xml:space="preserve">vulnerability threat level </w:t>
      </w:r>
    </w:p>
    <w:p w14:paraId="0C340912" w14:textId="77777777" w:rsidR="00C31DA5" w:rsidRDefault="00C31DA5" w:rsidP="00C31DA5">
      <w:pPr>
        <w:pStyle w:val="ListParagraph"/>
        <w:numPr>
          <w:ilvl w:val="1"/>
          <w:numId w:val="11"/>
        </w:numPr>
      </w:pPr>
      <w:r>
        <w:t>high</w:t>
      </w:r>
    </w:p>
    <w:p w14:paraId="434C9EE0" w14:textId="77777777" w:rsidR="00C31DA5" w:rsidRDefault="00C31DA5" w:rsidP="00C31DA5">
      <w:pPr>
        <w:pStyle w:val="ListParagraph"/>
        <w:numPr>
          <w:ilvl w:val="0"/>
          <w:numId w:val="11"/>
        </w:numPr>
      </w:pPr>
      <w:r>
        <w:t>vulnerability description</w:t>
      </w:r>
    </w:p>
    <w:p w14:paraId="6D77DF13" w14:textId="77777777" w:rsidR="00C31DA5" w:rsidRDefault="00C31DA5" w:rsidP="00C31DA5">
      <w:pPr>
        <w:pStyle w:val="ListParagraph"/>
        <w:numPr>
          <w:ilvl w:val="1"/>
          <w:numId w:val="11"/>
        </w:numPr>
      </w:pPr>
      <w:r>
        <w:t>Hackers</w:t>
      </w:r>
      <w:r w:rsidRPr="001C5161">
        <w:t xml:space="preserve"> will be able to steal data from the backend and, they can authenticate themselves to the website and can impersonate as any user since they have total control over the backend. They can even wipe out the entire database. Attackers can also steal cookie information of an authenticated user and they can even redirect the target to any malicious address or totally deface the application.</w:t>
      </w:r>
    </w:p>
    <w:p w14:paraId="2AB5C4BB" w14:textId="77777777" w:rsidR="00C31DA5" w:rsidRDefault="00C31DA5" w:rsidP="00C31DA5">
      <w:pPr>
        <w:pStyle w:val="ListParagraph"/>
        <w:numPr>
          <w:ilvl w:val="0"/>
          <w:numId w:val="11"/>
        </w:numPr>
      </w:pPr>
      <w:r w:rsidRPr="00095BDB">
        <w:t>Affected components</w:t>
      </w:r>
    </w:p>
    <w:p w14:paraId="1A48F1E8" w14:textId="77777777" w:rsidR="00C31DA5" w:rsidRDefault="00C31DA5" w:rsidP="00C31DA5">
      <w:pPr>
        <w:pStyle w:val="ListParagraph"/>
        <w:numPr>
          <w:ilvl w:val="1"/>
          <w:numId w:val="11"/>
        </w:numPr>
      </w:pPr>
      <w:r w:rsidRPr="00095BDB">
        <w:t>This vulnerability impacts the application's backend and data storage components</w:t>
      </w:r>
    </w:p>
    <w:p w14:paraId="7B751F0E" w14:textId="77777777" w:rsidR="00C31DA5" w:rsidRDefault="00C31DA5" w:rsidP="00C31DA5">
      <w:pPr>
        <w:pStyle w:val="ListParagraph"/>
        <w:numPr>
          <w:ilvl w:val="0"/>
          <w:numId w:val="11"/>
        </w:numPr>
      </w:pPr>
      <w:r w:rsidRPr="00095BDB">
        <w:t>Impact assessment</w:t>
      </w:r>
    </w:p>
    <w:p w14:paraId="57354AC1" w14:textId="77777777" w:rsidR="00C31DA5" w:rsidRDefault="00C31DA5" w:rsidP="00C31DA5">
      <w:pPr>
        <w:pStyle w:val="ListParagraph"/>
        <w:numPr>
          <w:ilvl w:val="1"/>
          <w:numId w:val="11"/>
        </w:numPr>
      </w:pPr>
      <w:r w:rsidRPr="00095BDB">
        <w:t>The impact of this vulnerability is high, as it allows for data theft, unauthorized access, potential data loss, and various forms of user manipulation.</w:t>
      </w:r>
    </w:p>
    <w:p w14:paraId="3281B2E5" w14:textId="77777777" w:rsidR="00C31DA5" w:rsidRDefault="00C31DA5" w:rsidP="00C31DA5">
      <w:pPr>
        <w:pStyle w:val="ListParagraph"/>
        <w:numPr>
          <w:ilvl w:val="0"/>
          <w:numId w:val="11"/>
        </w:numPr>
      </w:pPr>
      <w:r w:rsidRPr="00095BDB">
        <w:t>Steps to reproduce</w:t>
      </w:r>
    </w:p>
    <w:p w14:paraId="34B8BA6F" w14:textId="77777777" w:rsidR="00C31DA5" w:rsidRDefault="00C31DA5" w:rsidP="00C31DA5">
      <w:pPr>
        <w:pStyle w:val="ListParagraph"/>
        <w:numPr>
          <w:ilvl w:val="1"/>
          <w:numId w:val="11"/>
        </w:numPr>
      </w:pPr>
      <w:r>
        <w:t>Identify input fields or areas in the application that lack proper validation.</w:t>
      </w:r>
    </w:p>
    <w:p w14:paraId="2DD4F37D" w14:textId="77777777" w:rsidR="00C31DA5" w:rsidRDefault="00C31DA5" w:rsidP="00C31DA5">
      <w:pPr>
        <w:pStyle w:val="ListParagraph"/>
        <w:numPr>
          <w:ilvl w:val="1"/>
          <w:numId w:val="11"/>
        </w:numPr>
      </w:pPr>
      <w:r>
        <w:lastRenderedPageBreak/>
        <w:t>Inject malicious scripts or SQL queries into these input fields.</w:t>
      </w:r>
    </w:p>
    <w:p w14:paraId="5D8DE0F8" w14:textId="77777777" w:rsidR="00C31DA5" w:rsidRDefault="00C31DA5" w:rsidP="00C31DA5">
      <w:pPr>
        <w:pStyle w:val="ListParagraph"/>
        <w:numPr>
          <w:ilvl w:val="1"/>
          <w:numId w:val="11"/>
        </w:numPr>
      </w:pPr>
      <w:r>
        <w:t>Observe how the application responds to these inputs, and whether it executes the injected code.</w:t>
      </w:r>
    </w:p>
    <w:p w14:paraId="26FC6CC7" w14:textId="77777777" w:rsidR="00C31DA5" w:rsidRDefault="00C31DA5" w:rsidP="00C31DA5">
      <w:pPr>
        <w:pStyle w:val="ListParagraph"/>
        <w:numPr>
          <w:ilvl w:val="0"/>
          <w:numId w:val="11"/>
        </w:numPr>
      </w:pPr>
      <w:r>
        <w:t>Proposed mitigation or fix</w:t>
      </w:r>
    </w:p>
    <w:p w14:paraId="3CE5CA3C" w14:textId="77777777" w:rsidR="00C31DA5" w:rsidRDefault="00C31DA5" w:rsidP="00C31DA5">
      <w:pPr>
        <w:pStyle w:val="ListParagraph"/>
        <w:numPr>
          <w:ilvl w:val="1"/>
          <w:numId w:val="11"/>
        </w:numPr>
      </w:pPr>
      <w:r>
        <w:t>Proper input validation needs to be implemented before querying the database information</w:t>
      </w:r>
    </w:p>
    <w:p w14:paraId="568C45A0" w14:textId="77777777" w:rsidR="00C31DA5" w:rsidRDefault="00C31DA5" w:rsidP="00C31DA5">
      <w:pPr>
        <w:pStyle w:val="ListParagraph"/>
        <w:numPr>
          <w:ilvl w:val="1"/>
          <w:numId w:val="11"/>
        </w:numPr>
      </w:pPr>
      <w:r>
        <w:t>A developer should remember not to trust an end users’ input</w:t>
      </w:r>
    </w:p>
    <w:p w14:paraId="5E57DF31" w14:textId="75AC408E" w:rsidR="00C31DA5" w:rsidRDefault="00C31DA5" w:rsidP="00C31DA5">
      <w:pPr>
        <w:pStyle w:val="ListParagraph"/>
        <w:numPr>
          <w:ilvl w:val="1"/>
          <w:numId w:val="11"/>
        </w:numPr>
      </w:pPr>
      <w:r>
        <w:t>Follow secure coding methodology</w:t>
      </w:r>
    </w:p>
    <w:p w14:paraId="00FB32F8" w14:textId="6510BD20" w:rsidR="00C31DA5" w:rsidRPr="0056539C" w:rsidRDefault="00C31DA5" w:rsidP="00C31DA5"/>
    <w:p w14:paraId="615B00AB" w14:textId="4E34694A" w:rsidR="00C31DA5" w:rsidRDefault="00C31DA5" w:rsidP="00C31DA5">
      <w:pPr>
        <w:pStyle w:val="ListParagraph"/>
        <w:numPr>
          <w:ilvl w:val="0"/>
          <w:numId w:val="6"/>
        </w:numPr>
      </w:pPr>
      <w:r w:rsidRPr="00C31DA5">
        <w:rPr>
          <w:noProof/>
        </w:rPr>
        <w:drawing>
          <wp:anchor distT="0" distB="0" distL="114300" distR="114300" simplePos="0" relativeHeight="251677696" behindDoc="0" locked="0" layoutInCell="1" allowOverlap="1" wp14:anchorId="0FD788A6" wp14:editId="6213ED17">
            <wp:simplePos x="0" y="0"/>
            <wp:positionH relativeFrom="margin">
              <wp:align>right</wp:align>
            </wp:positionH>
            <wp:positionV relativeFrom="paragraph">
              <wp:posOffset>349613</wp:posOffset>
            </wp:positionV>
            <wp:extent cx="6858000" cy="1558290"/>
            <wp:effectExtent l="0" t="0" r="0" b="3810"/>
            <wp:wrapTopAndBottom/>
            <wp:docPr id="14131340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134064" name=""/>
                    <pic:cNvPicPr/>
                  </pic:nvPicPr>
                  <pic:blipFill>
                    <a:blip r:embed="rId31">
                      <a:extLst>
                        <a:ext uri="{28A0092B-C50C-407E-A947-70E740481C1C}">
                          <a14:useLocalDpi xmlns:a14="http://schemas.microsoft.com/office/drawing/2010/main" val="0"/>
                        </a:ext>
                      </a:extLst>
                    </a:blip>
                    <a:stretch>
                      <a:fillRect/>
                    </a:stretch>
                  </pic:blipFill>
                  <pic:spPr>
                    <a:xfrm>
                      <a:off x="0" y="0"/>
                      <a:ext cx="6858000" cy="1558290"/>
                    </a:xfrm>
                    <a:prstGeom prst="rect">
                      <a:avLst/>
                    </a:prstGeom>
                  </pic:spPr>
                </pic:pic>
              </a:graphicData>
            </a:graphic>
          </wp:anchor>
        </w:drawing>
      </w:r>
      <w:r w:rsidRPr="002E1347">
        <w:t>Vulnerability title - Secure client-initiated renegotiation vulnerability</w:t>
      </w:r>
    </w:p>
    <w:p w14:paraId="2BECD394" w14:textId="5FB5ED3C" w:rsidR="00C31DA5" w:rsidRDefault="00C31DA5" w:rsidP="00C31DA5">
      <w:pPr>
        <w:pStyle w:val="ListParagraph"/>
        <w:numPr>
          <w:ilvl w:val="0"/>
          <w:numId w:val="12"/>
        </w:numPr>
      </w:pPr>
      <w:r w:rsidRPr="00C31DA5">
        <w:t xml:space="preserve"> </w:t>
      </w:r>
      <w:r>
        <w:t>Vulnerability threat level</w:t>
      </w:r>
    </w:p>
    <w:p w14:paraId="377D91D6" w14:textId="77777777" w:rsidR="00C31DA5" w:rsidRDefault="00C31DA5" w:rsidP="00C31DA5">
      <w:pPr>
        <w:pStyle w:val="ListParagraph"/>
        <w:numPr>
          <w:ilvl w:val="1"/>
          <w:numId w:val="12"/>
        </w:numPr>
      </w:pPr>
      <w:r>
        <w:t>Medium</w:t>
      </w:r>
    </w:p>
    <w:p w14:paraId="67507F24" w14:textId="77777777" w:rsidR="00C31DA5" w:rsidRDefault="00C31DA5" w:rsidP="00C31DA5">
      <w:pPr>
        <w:pStyle w:val="ListParagraph"/>
        <w:numPr>
          <w:ilvl w:val="0"/>
          <w:numId w:val="12"/>
        </w:numPr>
      </w:pPr>
      <w:r>
        <w:t>Vulnerability description</w:t>
      </w:r>
    </w:p>
    <w:p w14:paraId="162A79AC" w14:textId="77777777" w:rsidR="00C31DA5" w:rsidRDefault="00C31DA5" w:rsidP="00C31DA5">
      <w:pPr>
        <w:pStyle w:val="ListParagraph"/>
        <w:numPr>
          <w:ilvl w:val="1"/>
          <w:numId w:val="12"/>
        </w:numPr>
      </w:pPr>
      <w:r w:rsidRPr="00D57E36">
        <w:t>This vulnerability, otherwise known as a Plain-Text Injection attack, allows Man-in-the-Middle (MiTM) attackers to insert data into HTTPS sessions, and potentially other types of sessions protected by TLS or SSL, by sending an unauthenticated request that is processed retroactively by a server in a post-renegotiation context.</w:t>
      </w:r>
    </w:p>
    <w:p w14:paraId="768A7D0B" w14:textId="77777777" w:rsidR="00C31DA5" w:rsidRDefault="00C31DA5" w:rsidP="00C31DA5">
      <w:pPr>
        <w:pStyle w:val="ListParagraph"/>
        <w:numPr>
          <w:ilvl w:val="0"/>
          <w:numId w:val="12"/>
        </w:numPr>
      </w:pPr>
      <w:r>
        <w:t>Affected components.</w:t>
      </w:r>
    </w:p>
    <w:p w14:paraId="39EC0CBA" w14:textId="77777777" w:rsidR="00C31DA5" w:rsidRDefault="00C31DA5" w:rsidP="00C31DA5">
      <w:pPr>
        <w:pStyle w:val="ListParagraph"/>
        <w:numPr>
          <w:ilvl w:val="1"/>
          <w:numId w:val="12"/>
        </w:numPr>
      </w:pPr>
      <w:r>
        <w:t>Secure client renegotiation that supports TLS or SSL protocols</w:t>
      </w:r>
    </w:p>
    <w:p w14:paraId="2FB10D9E" w14:textId="77777777" w:rsidR="00C31DA5" w:rsidRDefault="00C31DA5" w:rsidP="00C31DA5">
      <w:pPr>
        <w:pStyle w:val="ListParagraph"/>
        <w:numPr>
          <w:ilvl w:val="0"/>
          <w:numId w:val="12"/>
        </w:numPr>
      </w:pPr>
      <w:r w:rsidRPr="00D57E36">
        <w:t>Proposed mitigation or fix</w:t>
      </w:r>
    </w:p>
    <w:p w14:paraId="36643C44" w14:textId="77777777" w:rsidR="00C31DA5" w:rsidRDefault="00C31DA5" w:rsidP="00C31DA5">
      <w:pPr>
        <w:pStyle w:val="ListParagraph"/>
        <w:numPr>
          <w:ilvl w:val="1"/>
          <w:numId w:val="12"/>
        </w:numPr>
      </w:pPr>
      <w:r w:rsidRPr="00D57E36">
        <w:t>Disable Secure Client Initiated Renegotiation</w:t>
      </w:r>
    </w:p>
    <w:p w14:paraId="3E68DCB0" w14:textId="77777777" w:rsidR="00C31DA5" w:rsidRDefault="00C31DA5" w:rsidP="00C31DA5">
      <w:pPr>
        <w:pStyle w:val="ListParagraph"/>
        <w:numPr>
          <w:ilvl w:val="1"/>
          <w:numId w:val="12"/>
        </w:numPr>
      </w:pPr>
      <w:r w:rsidRPr="00D57E36">
        <w:t>Use strict certificate validation</w:t>
      </w:r>
      <w:r>
        <w:t>.</w:t>
      </w:r>
    </w:p>
    <w:p w14:paraId="31404E89" w14:textId="77777777" w:rsidR="003F3FB4" w:rsidRDefault="003F3FB4" w:rsidP="003F3FB4">
      <w:pPr>
        <w:pStyle w:val="ListParagraph"/>
        <w:numPr>
          <w:ilvl w:val="0"/>
          <w:numId w:val="12"/>
        </w:numPr>
      </w:pPr>
    </w:p>
    <w:p w14:paraId="1EA407BF" w14:textId="3F9653C8" w:rsidR="003A2B5C" w:rsidRDefault="003A2B5C">
      <w:r>
        <w:br w:type="page"/>
      </w:r>
    </w:p>
    <w:p w14:paraId="5647F47C" w14:textId="788AB5F2" w:rsidR="004B5FEC" w:rsidRDefault="004B5FEC" w:rsidP="003F3FB4">
      <w:pPr>
        <w:pStyle w:val="ListParagraph"/>
        <w:numPr>
          <w:ilvl w:val="0"/>
          <w:numId w:val="6"/>
        </w:numPr>
      </w:pPr>
      <w:r w:rsidRPr="004B5FEC">
        <w:lastRenderedPageBreak/>
        <w:t>Vulnerability title</w:t>
      </w:r>
      <w:r w:rsidR="005C72FC" w:rsidRPr="005C72FC">
        <w:rPr>
          <w:noProof/>
        </w:rPr>
        <w:drawing>
          <wp:anchor distT="0" distB="0" distL="114300" distR="114300" simplePos="0" relativeHeight="251678720" behindDoc="0" locked="0" layoutInCell="1" allowOverlap="1" wp14:anchorId="212D4BD7" wp14:editId="230093C6">
            <wp:simplePos x="0" y="0"/>
            <wp:positionH relativeFrom="margin">
              <wp:align>right</wp:align>
            </wp:positionH>
            <wp:positionV relativeFrom="paragraph">
              <wp:posOffset>344624</wp:posOffset>
            </wp:positionV>
            <wp:extent cx="6858000" cy="1443355"/>
            <wp:effectExtent l="0" t="0" r="0" b="4445"/>
            <wp:wrapTopAndBottom/>
            <wp:docPr id="297536168" name="Picture 1" descr="A screen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536168" name="Picture 1" descr="A screenshot of a computer error&#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6858000" cy="1443355"/>
                    </a:xfrm>
                    <a:prstGeom prst="rect">
                      <a:avLst/>
                    </a:prstGeom>
                  </pic:spPr>
                </pic:pic>
              </a:graphicData>
            </a:graphic>
          </wp:anchor>
        </w:drawing>
      </w:r>
      <w:r>
        <w:t xml:space="preserve"> – no DNS/HTTP based load balancers found</w:t>
      </w:r>
    </w:p>
    <w:p w14:paraId="2BBB4698" w14:textId="711CE1D0" w:rsidR="004B5FEC" w:rsidRDefault="008F6371" w:rsidP="003F3FB4">
      <w:pPr>
        <w:pStyle w:val="ListParagraph"/>
        <w:numPr>
          <w:ilvl w:val="1"/>
          <w:numId w:val="18"/>
        </w:numPr>
      </w:pPr>
      <w:r w:rsidRPr="008F6371">
        <w:rPr>
          <w:noProof/>
        </w:rPr>
        <w:drawing>
          <wp:anchor distT="0" distB="0" distL="114300" distR="114300" simplePos="0" relativeHeight="251679744" behindDoc="0" locked="0" layoutInCell="1" allowOverlap="1" wp14:anchorId="09A7FAE7" wp14:editId="3227FB95">
            <wp:simplePos x="0" y="0"/>
            <wp:positionH relativeFrom="column">
              <wp:posOffset>54429</wp:posOffset>
            </wp:positionH>
            <wp:positionV relativeFrom="paragraph">
              <wp:posOffset>4761684</wp:posOffset>
            </wp:positionV>
            <wp:extent cx="6858000" cy="1254125"/>
            <wp:effectExtent l="0" t="0" r="0" b="3175"/>
            <wp:wrapTopAndBottom/>
            <wp:docPr id="13745515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551510" name=""/>
                    <pic:cNvPicPr/>
                  </pic:nvPicPr>
                  <pic:blipFill>
                    <a:blip r:embed="rId33">
                      <a:extLst>
                        <a:ext uri="{28A0092B-C50C-407E-A947-70E740481C1C}">
                          <a14:useLocalDpi xmlns:a14="http://schemas.microsoft.com/office/drawing/2010/main" val="0"/>
                        </a:ext>
                      </a:extLst>
                    </a:blip>
                    <a:stretch>
                      <a:fillRect/>
                    </a:stretch>
                  </pic:blipFill>
                  <pic:spPr>
                    <a:xfrm>
                      <a:off x="0" y="0"/>
                      <a:ext cx="6858000" cy="1254125"/>
                    </a:xfrm>
                    <a:prstGeom prst="rect">
                      <a:avLst/>
                    </a:prstGeom>
                  </pic:spPr>
                </pic:pic>
              </a:graphicData>
            </a:graphic>
          </wp:anchor>
        </w:drawing>
      </w:r>
      <w:r w:rsidR="004B5FEC">
        <w:t xml:space="preserve">vulnerability threat level </w:t>
      </w:r>
    </w:p>
    <w:p w14:paraId="04E96C6D" w14:textId="4DFC17F2" w:rsidR="004B5FEC" w:rsidRDefault="004B5FEC" w:rsidP="003F3FB4">
      <w:pPr>
        <w:pStyle w:val="ListParagraph"/>
        <w:numPr>
          <w:ilvl w:val="2"/>
          <w:numId w:val="18"/>
        </w:numPr>
      </w:pPr>
      <w:r>
        <w:t>low</w:t>
      </w:r>
    </w:p>
    <w:p w14:paraId="49186030" w14:textId="21E4C5C3" w:rsidR="004B5FEC" w:rsidRDefault="004B5FEC" w:rsidP="003F3FB4">
      <w:pPr>
        <w:pStyle w:val="ListParagraph"/>
        <w:numPr>
          <w:ilvl w:val="1"/>
          <w:numId w:val="18"/>
        </w:numPr>
      </w:pPr>
      <w:r>
        <w:t>vulnerability definition</w:t>
      </w:r>
    </w:p>
    <w:p w14:paraId="16B4671F" w14:textId="34E03A4B" w:rsidR="004B5FEC" w:rsidRDefault="004B5FEC" w:rsidP="003F3FB4">
      <w:pPr>
        <w:pStyle w:val="ListParagraph"/>
        <w:numPr>
          <w:ilvl w:val="2"/>
          <w:numId w:val="18"/>
        </w:numPr>
      </w:pPr>
      <w:r>
        <w:t>attackers may use the unavailability of load balancers as an advantage to leverage a denial of service attack on certain services or on the whole application itself</w:t>
      </w:r>
    </w:p>
    <w:p w14:paraId="70A9D179" w14:textId="77777777" w:rsidR="003F3FB4" w:rsidRDefault="003F3FB4" w:rsidP="003F3FB4">
      <w:pPr>
        <w:pStyle w:val="ListParagraph"/>
        <w:numPr>
          <w:ilvl w:val="1"/>
          <w:numId w:val="18"/>
        </w:numPr>
      </w:pPr>
      <w:r w:rsidRPr="003F3FB4">
        <w:t xml:space="preserve">Affected components: </w:t>
      </w:r>
    </w:p>
    <w:p w14:paraId="6A1137FB" w14:textId="2B3378B0" w:rsidR="003F3FB4" w:rsidRDefault="003F3FB4" w:rsidP="003F3FB4">
      <w:pPr>
        <w:pStyle w:val="ListParagraph"/>
        <w:numPr>
          <w:ilvl w:val="2"/>
          <w:numId w:val="18"/>
        </w:numPr>
      </w:pPr>
      <w:r w:rsidRPr="003F3FB4">
        <w:t>The vulnerability impacts the overall system's architecture, particularly in the context of network and traffic distribution.</w:t>
      </w:r>
    </w:p>
    <w:p w14:paraId="6A627725" w14:textId="435037AE" w:rsidR="004B5FEC" w:rsidRDefault="004B5FEC" w:rsidP="003F3FB4">
      <w:pPr>
        <w:pStyle w:val="ListParagraph"/>
        <w:numPr>
          <w:ilvl w:val="1"/>
          <w:numId w:val="18"/>
        </w:numPr>
      </w:pPr>
      <w:r>
        <w:t>p</w:t>
      </w:r>
      <w:r w:rsidRPr="004B5FEC">
        <w:t>roposed mitigation or fix</w:t>
      </w:r>
    </w:p>
    <w:p w14:paraId="58874875" w14:textId="586985B5" w:rsidR="004B5FEC" w:rsidRPr="004B5FEC" w:rsidRDefault="004B5FEC" w:rsidP="003F3FB4">
      <w:pPr>
        <w:pStyle w:val="ListParagraph"/>
        <w:numPr>
          <w:ilvl w:val="2"/>
          <w:numId w:val="18"/>
        </w:numPr>
      </w:pPr>
      <w:r>
        <w:t xml:space="preserve">implementation of load balancers as </w:t>
      </w:r>
      <w:r w:rsidR="003F3FB4">
        <w:t>that</w:t>
      </w:r>
      <w:r>
        <w:t xml:space="preserve"> improve the performance times as well as data availability on during times of server outage</w:t>
      </w:r>
    </w:p>
    <w:p w14:paraId="581A8531" w14:textId="62EF5E5A" w:rsidR="004B5FEC" w:rsidRPr="0056539C" w:rsidRDefault="004B5FEC" w:rsidP="0056539C"/>
    <w:sectPr w:rsidR="004B5FEC" w:rsidRPr="0056539C" w:rsidSect="00021CA6">
      <w:headerReference w:type="default" r:id="rId34"/>
      <w:footerReference w:type="default" r:id="rId35"/>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8ECB59" w14:textId="77777777" w:rsidR="00D70677" w:rsidRDefault="00D70677" w:rsidP="00322C17">
      <w:pPr>
        <w:spacing w:after="0" w:line="240" w:lineRule="auto"/>
      </w:pPr>
      <w:r>
        <w:separator/>
      </w:r>
    </w:p>
  </w:endnote>
  <w:endnote w:type="continuationSeparator" w:id="0">
    <w:p w14:paraId="0FB69F0F" w14:textId="77777777" w:rsidR="00D70677" w:rsidRDefault="00D70677" w:rsidP="00322C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Lucida Bright">
    <w:altName w:val="Lucida Bright"/>
    <w:panose1 w:val="02040602050505020304"/>
    <w:charset w:val="00"/>
    <w:family w:val="roman"/>
    <w:pitch w:val="variable"/>
    <w:sig w:usb0="00000003" w:usb1="00000000" w:usb2="00000000" w:usb3="00000000" w:csb0="00000001" w:csb1="00000000"/>
  </w:font>
  <w:font w:name="CIDFont+F2">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19747743"/>
      <w:docPartObj>
        <w:docPartGallery w:val="Page Numbers (Bottom of Page)"/>
        <w:docPartUnique/>
      </w:docPartObj>
    </w:sdtPr>
    <w:sdtEndPr>
      <w:rPr>
        <w:noProof/>
      </w:rPr>
    </w:sdtEndPr>
    <w:sdtContent>
      <w:p w14:paraId="01E444F3" w14:textId="07436DB1" w:rsidR="00021CA6" w:rsidRDefault="00021CA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D5B1F4A" w14:textId="77777777" w:rsidR="00322C17" w:rsidRDefault="00322C1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87CDF7" w14:textId="77777777" w:rsidR="00D70677" w:rsidRDefault="00D70677" w:rsidP="00322C17">
      <w:pPr>
        <w:spacing w:after="0" w:line="240" w:lineRule="auto"/>
      </w:pPr>
      <w:r>
        <w:separator/>
      </w:r>
    </w:p>
  </w:footnote>
  <w:footnote w:type="continuationSeparator" w:id="0">
    <w:p w14:paraId="32BEBCED" w14:textId="77777777" w:rsidR="00D70677" w:rsidRDefault="00D70677" w:rsidP="00322C1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4863B7" w14:textId="77777777" w:rsidR="00322C17" w:rsidRDefault="00322C17">
    <w:pPr>
      <w:pStyle w:val="Header"/>
    </w:pPr>
    <w:r>
      <w:rPr>
        <w:noProof/>
      </w:rPr>
      <mc:AlternateContent>
        <mc:Choice Requires="wpg">
          <w:drawing>
            <wp:anchor distT="0" distB="0" distL="114300" distR="114300" simplePos="0" relativeHeight="251659264" behindDoc="0" locked="0" layoutInCell="1" allowOverlap="1" wp14:anchorId="47A510C4" wp14:editId="22810659">
              <wp:simplePos x="0" y="0"/>
              <wp:positionH relativeFrom="page">
                <wp:align>left</wp:align>
              </wp:positionH>
              <wp:positionV relativeFrom="paragraph">
                <wp:posOffset>-458165</wp:posOffset>
              </wp:positionV>
              <wp:extent cx="7780020" cy="514350"/>
              <wp:effectExtent l="0" t="0" r="0" b="0"/>
              <wp:wrapNone/>
              <wp:docPr id="8" name="Group 8"/>
              <wp:cNvGraphicFramePr/>
              <a:graphic xmlns:a="http://schemas.openxmlformats.org/drawingml/2006/main">
                <a:graphicData uri="http://schemas.microsoft.com/office/word/2010/wordprocessingGroup">
                  <wpg:wgp>
                    <wpg:cNvGrpSpPr/>
                    <wpg:grpSpPr>
                      <a:xfrm>
                        <a:off x="0" y="0"/>
                        <a:ext cx="7780020" cy="514350"/>
                        <a:chOff x="0" y="0"/>
                        <a:chExt cx="7780020" cy="792480"/>
                      </a:xfrm>
                    </wpg:grpSpPr>
                    <wps:wsp>
                      <wps:cNvPr id="9" name="Right Triangle 9"/>
                      <wps:cNvSpPr/>
                      <wps:spPr>
                        <a:xfrm rot="10800000" flipH="1">
                          <a:off x="7620" y="0"/>
                          <a:ext cx="7772400" cy="792480"/>
                        </a:xfrm>
                        <a:prstGeom prst="rtTriangle">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318B984" w14:textId="77777777" w:rsidR="00322C17" w:rsidRDefault="00322C17" w:rsidP="00322C1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Right Triangle 10"/>
                      <wps:cNvSpPr/>
                      <wps:spPr>
                        <a:xfrm rot="10800000" flipH="1">
                          <a:off x="0" y="0"/>
                          <a:ext cx="7772400" cy="487680"/>
                        </a:xfrm>
                        <a:prstGeom prst="rtTriangle">
                          <a:avLst/>
                        </a:prstGeom>
                        <a:solidFill>
                          <a:schemeClr val="accent1">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47A510C4" id="Group 8" o:spid="_x0000_s1026" style="position:absolute;margin-left:0;margin-top:-36.1pt;width:612.6pt;height:40.5pt;z-index:251659264;mso-position-horizontal:left;mso-position-horizontal-relative:page;mso-height-relative:margin" coordsize="77800,79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">
              <v:shapetype id="_x0000_t6" coordsize="21600,21600" o:spt="6" path="m,l,21600r21600,xe">
                <v:stroke joinstyle="miter"/>
                <v:path gradientshapeok="t" o:connecttype="custom" o:connectlocs="0,0;0,10800;0,21600;10800,21600;21600,21600;10800,10800" textboxrect="1800,12600,12600,19800"/>
              </v:shapetype>
              <v:shape id="Right Triangle 9" o:spid="_x0000_s1027" type="#_x0000_t6" style="position:absolute;left:76;width:77724;height:7924;rotation:18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" fillcolor="#ed7d31 [3205]" stroked="f" strokeweight="1pt">
                <v:textbox>
                  <w:txbxContent>
                    <w:p w14:paraId="5318B984" w14:textId="77777777" w:rsidR="00322C17" w:rsidRDefault="00322C17" w:rsidP="00322C17">
                      <w:pPr>
                        <w:jc w:val="center"/>
                      </w:pPr>
                    </w:p>
                  </w:txbxContent>
                </v:textbox>
              </v:shape>
              <v:shape id="Right Triangle 10" o:spid="_x0000_s1028" type="#_x0000_t6" style="position:absolute;width:77724;height:4876;rotation:18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" fillcolor="#1f3763 [1604]" stroked="f" strokeweight="1pt"/>
              <w10:wrap anchorx="page"/>
            </v:group>
          </w:pict>
        </mc:Fallback>
      </mc:AlternateContent>
    </w:r>
  </w:p>
  <w:p w14:paraId="50261455" w14:textId="77777777" w:rsidR="00322C17" w:rsidRDefault="00322C1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A26A2"/>
    <w:multiLevelType w:val="hybridMultilevel"/>
    <w:tmpl w:val="F13045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F559CF"/>
    <w:multiLevelType w:val="hybridMultilevel"/>
    <w:tmpl w:val="1E6C58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7280DA1"/>
    <w:multiLevelType w:val="hybridMultilevel"/>
    <w:tmpl w:val="05760404"/>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9EA63CC"/>
    <w:multiLevelType w:val="hybridMultilevel"/>
    <w:tmpl w:val="CB0286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AA54041"/>
    <w:multiLevelType w:val="hybridMultilevel"/>
    <w:tmpl w:val="C6B6A7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E3B38FB"/>
    <w:multiLevelType w:val="hybridMultilevel"/>
    <w:tmpl w:val="47306B32"/>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0F3331B"/>
    <w:multiLevelType w:val="hybridMultilevel"/>
    <w:tmpl w:val="A64E9B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14C0EBC"/>
    <w:multiLevelType w:val="hybridMultilevel"/>
    <w:tmpl w:val="47A018D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3DA1DDD"/>
    <w:multiLevelType w:val="hybridMultilevel"/>
    <w:tmpl w:val="D752FC00"/>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6CF1AC0"/>
    <w:multiLevelType w:val="hybridMultilevel"/>
    <w:tmpl w:val="DC0671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CF917C7"/>
    <w:multiLevelType w:val="hybridMultilevel"/>
    <w:tmpl w:val="E63E6F76"/>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E0D56D2"/>
    <w:multiLevelType w:val="hybridMultilevel"/>
    <w:tmpl w:val="0A64F318"/>
    <w:lvl w:ilvl="0" w:tplc="04090003">
      <w:start w:val="1"/>
      <w:numFmt w:val="bullet"/>
      <w:lvlText w:val="o"/>
      <w:lvlJc w:val="left"/>
      <w:pPr>
        <w:ind w:left="2520" w:hanging="360"/>
      </w:pPr>
      <w:rPr>
        <w:rFonts w:ascii="Courier New" w:hAnsi="Courier New" w:cs="Courier New"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15:restartNumberingAfterBreak="0">
    <w:nsid w:val="688F7A66"/>
    <w:multiLevelType w:val="hybridMultilevel"/>
    <w:tmpl w:val="F6D840A2"/>
    <w:lvl w:ilvl="0" w:tplc="0409000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69AE1279"/>
    <w:multiLevelType w:val="hybridMultilevel"/>
    <w:tmpl w:val="9A94B79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A7B516D"/>
    <w:multiLevelType w:val="hybridMultilevel"/>
    <w:tmpl w:val="D6F88E7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B264D77"/>
    <w:multiLevelType w:val="hybridMultilevel"/>
    <w:tmpl w:val="C174395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45C34AF"/>
    <w:multiLevelType w:val="hybridMultilevel"/>
    <w:tmpl w:val="9926B8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D254979"/>
    <w:multiLevelType w:val="hybridMultilevel"/>
    <w:tmpl w:val="E8AE22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08010335">
    <w:abstractNumId w:val="6"/>
  </w:num>
  <w:num w:numId="2" w16cid:durableId="999890646">
    <w:abstractNumId w:val="4"/>
  </w:num>
  <w:num w:numId="3" w16cid:durableId="181433522">
    <w:abstractNumId w:val="3"/>
  </w:num>
  <w:num w:numId="4" w16cid:durableId="1675835291">
    <w:abstractNumId w:val="15"/>
  </w:num>
  <w:num w:numId="5" w16cid:durableId="1198546696">
    <w:abstractNumId w:val="1"/>
  </w:num>
  <w:num w:numId="6" w16cid:durableId="84347557">
    <w:abstractNumId w:val="17"/>
  </w:num>
  <w:num w:numId="7" w16cid:durableId="2020156650">
    <w:abstractNumId w:val="14"/>
  </w:num>
  <w:num w:numId="8" w16cid:durableId="958150017">
    <w:abstractNumId w:val="7"/>
  </w:num>
  <w:num w:numId="9" w16cid:durableId="1944220371">
    <w:abstractNumId w:val="9"/>
  </w:num>
  <w:num w:numId="10" w16cid:durableId="849484604">
    <w:abstractNumId w:val="0"/>
  </w:num>
  <w:num w:numId="11" w16cid:durableId="1170097742">
    <w:abstractNumId w:val="13"/>
  </w:num>
  <w:num w:numId="12" w16cid:durableId="1253663910">
    <w:abstractNumId w:val="16"/>
  </w:num>
  <w:num w:numId="13" w16cid:durableId="2064014558">
    <w:abstractNumId w:val="12"/>
  </w:num>
  <w:num w:numId="14" w16cid:durableId="1947421641">
    <w:abstractNumId w:val="2"/>
  </w:num>
  <w:num w:numId="15" w16cid:durableId="37167217">
    <w:abstractNumId w:val="8"/>
  </w:num>
  <w:num w:numId="16" w16cid:durableId="606542707">
    <w:abstractNumId w:val="5"/>
  </w:num>
  <w:num w:numId="17" w16cid:durableId="1526017489">
    <w:abstractNumId w:val="11"/>
  </w:num>
  <w:num w:numId="18" w16cid:durableId="22033714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8"/>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0968"/>
    <w:rsid w:val="00021CA6"/>
    <w:rsid w:val="00094F8F"/>
    <w:rsid w:val="000B5E4C"/>
    <w:rsid w:val="00153B05"/>
    <w:rsid w:val="00192008"/>
    <w:rsid w:val="0020339E"/>
    <w:rsid w:val="00243F88"/>
    <w:rsid w:val="002D10B7"/>
    <w:rsid w:val="002F5E66"/>
    <w:rsid w:val="00310B62"/>
    <w:rsid w:val="00322C17"/>
    <w:rsid w:val="00340045"/>
    <w:rsid w:val="00347A5D"/>
    <w:rsid w:val="003A2B5C"/>
    <w:rsid w:val="003F3FB4"/>
    <w:rsid w:val="004B5FEC"/>
    <w:rsid w:val="0056539C"/>
    <w:rsid w:val="005C72FC"/>
    <w:rsid w:val="00650ED4"/>
    <w:rsid w:val="006A0968"/>
    <w:rsid w:val="007167A2"/>
    <w:rsid w:val="007826EF"/>
    <w:rsid w:val="007D65B7"/>
    <w:rsid w:val="00893FC7"/>
    <w:rsid w:val="008F6371"/>
    <w:rsid w:val="00914E8E"/>
    <w:rsid w:val="00972881"/>
    <w:rsid w:val="00A605BD"/>
    <w:rsid w:val="00B64565"/>
    <w:rsid w:val="00B80E07"/>
    <w:rsid w:val="00C31DA5"/>
    <w:rsid w:val="00D70677"/>
    <w:rsid w:val="00E65933"/>
    <w:rsid w:val="00F55BAD"/>
    <w:rsid w:val="00FD4B2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EE72657"/>
  <w15:chartTrackingRefBased/>
  <w15:docId w15:val="{4203C9E4-34C4-46EA-8E79-F7C970E75D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5FEC"/>
  </w:style>
  <w:style w:type="paragraph" w:styleId="Heading1">
    <w:name w:val="heading 1"/>
    <w:basedOn w:val="Normal"/>
    <w:next w:val="Normal"/>
    <w:link w:val="Heading1Char"/>
    <w:uiPriority w:val="9"/>
    <w:qFormat/>
    <w:rsid w:val="0056539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6539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22C17"/>
    <w:pPr>
      <w:tabs>
        <w:tab w:val="center" w:pos="4680"/>
        <w:tab w:val="right" w:pos="9360"/>
      </w:tabs>
      <w:spacing w:after="0" w:line="240" w:lineRule="auto"/>
    </w:pPr>
  </w:style>
  <w:style w:type="character" w:customStyle="1" w:styleId="HeaderChar">
    <w:name w:val="Header Char"/>
    <w:basedOn w:val="DefaultParagraphFont"/>
    <w:link w:val="Header"/>
    <w:uiPriority w:val="99"/>
    <w:rsid w:val="00322C17"/>
  </w:style>
  <w:style w:type="paragraph" w:styleId="Footer">
    <w:name w:val="footer"/>
    <w:basedOn w:val="Normal"/>
    <w:link w:val="FooterChar"/>
    <w:uiPriority w:val="99"/>
    <w:unhideWhenUsed/>
    <w:rsid w:val="00322C17"/>
    <w:pPr>
      <w:tabs>
        <w:tab w:val="center" w:pos="4680"/>
        <w:tab w:val="right" w:pos="9360"/>
      </w:tabs>
      <w:spacing w:after="0" w:line="240" w:lineRule="auto"/>
    </w:pPr>
  </w:style>
  <w:style w:type="character" w:customStyle="1" w:styleId="FooterChar">
    <w:name w:val="Footer Char"/>
    <w:basedOn w:val="DefaultParagraphFont"/>
    <w:link w:val="Footer"/>
    <w:uiPriority w:val="99"/>
    <w:rsid w:val="00322C17"/>
  </w:style>
  <w:style w:type="paragraph" w:customStyle="1" w:styleId="Default">
    <w:name w:val="Default"/>
    <w:rsid w:val="00322C17"/>
    <w:pPr>
      <w:autoSpaceDE w:val="0"/>
      <w:autoSpaceDN w:val="0"/>
      <w:adjustRightInd w:val="0"/>
      <w:spacing w:after="0" w:line="240" w:lineRule="auto"/>
    </w:pPr>
    <w:rPr>
      <w:rFonts w:ascii="Lucida Bright" w:hAnsi="Lucida Bright" w:cs="Lucida Bright"/>
      <w:color w:val="000000"/>
      <w:kern w:val="0"/>
      <w:sz w:val="24"/>
      <w:szCs w:val="24"/>
      <w14:ligatures w14:val="none"/>
    </w:rPr>
  </w:style>
  <w:style w:type="table" w:styleId="TableGrid">
    <w:name w:val="Table Grid"/>
    <w:basedOn w:val="TableNormal"/>
    <w:uiPriority w:val="39"/>
    <w:rsid w:val="00322C17"/>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22C17"/>
    <w:rPr>
      <w:color w:val="0000FF"/>
      <w:u w:val="single"/>
    </w:rPr>
  </w:style>
  <w:style w:type="paragraph" w:styleId="FootnoteText">
    <w:name w:val="footnote text"/>
    <w:basedOn w:val="Normal"/>
    <w:link w:val="FootnoteTextChar"/>
    <w:uiPriority w:val="99"/>
    <w:semiHidden/>
    <w:unhideWhenUsed/>
    <w:rsid w:val="00021CA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21CA6"/>
    <w:rPr>
      <w:sz w:val="20"/>
      <w:szCs w:val="20"/>
    </w:rPr>
  </w:style>
  <w:style w:type="character" w:styleId="FootnoteReference">
    <w:name w:val="footnote reference"/>
    <w:basedOn w:val="DefaultParagraphFont"/>
    <w:uiPriority w:val="99"/>
    <w:semiHidden/>
    <w:unhideWhenUsed/>
    <w:rsid w:val="00021CA6"/>
    <w:rPr>
      <w:vertAlign w:val="superscript"/>
    </w:rPr>
  </w:style>
  <w:style w:type="character" w:customStyle="1" w:styleId="Heading1Char">
    <w:name w:val="Heading 1 Char"/>
    <w:basedOn w:val="DefaultParagraphFont"/>
    <w:link w:val="Heading1"/>
    <w:uiPriority w:val="9"/>
    <w:rsid w:val="0056539C"/>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56539C"/>
    <w:pPr>
      <w:outlineLvl w:val="9"/>
    </w:pPr>
    <w:rPr>
      <w:kern w:val="0"/>
      <w14:ligatures w14:val="none"/>
    </w:rPr>
  </w:style>
  <w:style w:type="character" w:customStyle="1" w:styleId="Heading2Char">
    <w:name w:val="Heading 2 Char"/>
    <w:basedOn w:val="DefaultParagraphFont"/>
    <w:link w:val="Heading2"/>
    <w:uiPriority w:val="9"/>
    <w:rsid w:val="0056539C"/>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56539C"/>
    <w:pPr>
      <w:spacing w:after="100"/>
    </w:pPr>
  </w:style>
  <w:style w:type="paragraph" w:styleId="TOC2">
    <w:name w:val="toc 2"/>
    <w:basedOn w:val="Normal"/>
    <w:next w:val="Normal"/>
    <w:autoRedefine/>
    <w:uiPriority w:val="39"/>
    <w:unhideWhenUsed/>
    <w:rsid w:val="0056539C"/>
    <w:pPr>
      <w:spacing w:after="100"/>
      <w:ind w:left="220"/>
    </w:pPr>
  </w:style>
  <w:style w:type="paragraph" w:styleId="ListParagraph">
    <w:name w:val="List Paragraph"/>
    <w:basedOn w:val="Normal"/>
    <w:uiPriority w:val="34"/>
    <w:qFormat/>
    <w:rsid w:val="002F5E66"/>
    <w:pPr>
      <w:ind w:left="720"/>
      <w:contextualSpacing/>
    </w:pPr>
  </w:style>
  <w:style w:type="character" w:styleId="UnresolvedMention">
    <w:name w:val="Unresolved Mention"/>
    <w:basedOn w:val="DefaultParagraphFont"/>
    <w:uiPriority w:val="99"/>
    <w:semiHidden/>
    <w:unhideWhenUsed/>
    <w:rsid w:val="0034004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png"/><Relationship Id="rId21" Type="http://schemas.openxmlformats.org/officeDocument/2006/relationships/image" Target="media/image11.png"/><Relationship Id="rId34" Type="http://schemas.openxmlformats.org/officeDocument/2006/relationships/header" Target="header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2.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www.six-group.com" TargetMode="External"/><Relationship Id="rId32" Type="http://schemas.openxmlformats.org/officeDocument/2006/relationships/image" Target="media/image21.png"/><Relationship Id="rId37"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0.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oter" Target="footer1.xml"/><Relationship Id="rId8" Type="http://schemas.openxmlformats.org/officeDocument/2006/relationships/webSettings" Target="webSettings.xml"/><Relationship Id="rId3" Type="http://schemas.openxmlformats.org/officeDocument/2006/relationships/customXml" Target="../customXml/item3.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avin\AppData\Local\Microsoft\Windows\INetCache\IE\4S8SEUF7\scanning_report_template%5b1%5d.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1470BBD6EA15E94491AE8D0F4A4E9895" ma:contentTypeVersion="14" ma:contentTypeDescription="Create a new document." ma:contentTypeScope="" ma:versionID="f7665b5c1c37a18a06f03fbeac1094a7">
  <xsd:schema xmlns:xsd="http://www.w3.org/2001/XMLSchema" xmlns:xs="http://www.w3.org/2001/XMLSchema" xmlns:p="http://schemas.microsoft.com/office/2006/metadata/properties" xmlns:ns3="f80da1b9-f4d9-4514-b23d-300513a523b1" xmlns:ns4="e0e3d82c-99db-4cec-a82e-dba217d9a3f5" targetNamespace="http://schemas.microsoft.com/office/2006/metadata/properties" ma:root="true" ma:fieldsID="234f1d9946629038e1ef2db714ba2581" ns3:_="" ns4:_="">
    <xsd:import namespace="f80da1b9-f4d9-4514-b23d-300513a523b1"/>
    <xsd:import namespace="e0e3d82c-99db-4cec-a82e-dba217d9a3f5"/>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_activity"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80da1b9-f4d9-4514-b23d-300513a523b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DateTaken" ma:index="19" nillable="true" ma:displayName="MediaServiceDateTaken" ma:hidden="true" ma:indexed="true" ma:internalName="MediaServiceDateTaken" ma:readOnly="true">
      <xsd:simpleType>
        <xsd:restriction base="dms:Text"/>
      </xsd:simpleType>
    </xsd:element>
    <xsd:element name="_activity" ma:index="20" nillable="true" ma:displayName="_activity" ma:hidden="true" ma:internalName="_activity">
      <xsd:simpleType>
        <xsd:restriction base="dms:Note"/>
      </xsd:simpleType>
    </xsd:element>
    <xsd:element name="MediaServiceObjectDetectorVersions" ma:index="21"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0e3d82c-99db-4cec-a82e-dba217d9a3f5"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_activity xmlns="f80da1b9-f4d9-4514-b23d-300513a523b1" xsi:nil="true"/>
  </documentManagement>
</p:properties>
</file>

<file path=customXml/itemProps1.xml><?xml version="1.0" encoding="utf-8"?>
<ds:datastoreItem xmlns:ds="http://schemas.openxmlformats.org/officeDocument/2006/customXml" ds:itemID="{1290838D-6032-42F6-AF8A-BE1B943658D5}">
  <ds:schemaRefs>
    <ds:schemaRef ds:uri="http://schemas.openxmlformats.org/officeDocument/2006/bibliography"/>
  </ds:schemaRefs>
</ds:datastoreItem>
</file>

<file path=customXml/itemProps2.xml><?xml version="1.0" encoding="utf-8"?>
<ds:datastoreItem xmlns:ds="http://schemas.openxmlformats.org/officeDocument/2006/customXml" ds:itemID="{EF10C6CE-831A-4C60-8F54-7C09C0577CF0}">
  <ds:schemaRefs>
    <ds:schemaRef ds:uri="http://schemas.microsoft.com/sharepoint/v3/contenttype/forms"/>
  </ds:schemaRefs>
</ds:datastoreItem>
</file>

<file path=customXml/itemProps3.xml><?xml version="1.0" encoding="utf-8"?>
<ds:datastoreItem xmlns:ds="http://schemas.openxmlformats.org/officeDocument/2006/customXml" ds:itemID="{EE3BC5F7-1489-4271-9A7A-EABDE55AE2C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80da1b9-f4d9-4514-b23d-300513a523b1"/>
    <ds:schemaRef ds:uri="e0e3d82c-99db-4cec-a82e-dba217d9a3f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48F7D2E1-A714-4235-B268-EDA795CE0A00}">
  <ds:schemaRefs>
    <ds:schemaRef ds:uri="http://schemas.microsoft.com/office/2006/metadata/properties"/>
    <ds:schemaRef ds:uri="http://schemas.microsoft.com/office/infopath/2007/PartnerControls"/>
    <ds:schemaRef ds:uri="f80da1b9-f4d9-4514-b23d-300513a523b1"/>
  </ds:schemaRefs>
</ds:datastoreItem>
</file>

<file path=docProps/app.xml><?xml version="1.0" encoding="utf-8"?>
<Properties xmlns="http://schemas.openxmlformats.org/officeDocument/2006/extended-properties" xmlns:vt="http://schemas.openxmlformats.org/officeDocument/2006/docPropsVTypes">
  <Template>scanning_report_template[1]</Template>
  <TotalTime>233</TotalTime>
  <Pages>1</Pages>
  <Words>1158</Words>
  <Characters>6602</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Kavindu Weerasinghe</dc:creator>
  <cp:keywords/>
  <dc:description/>
  <cp:lastModifiedBy>Weerasinghe K.M it21831904</cp:lastModifiedBy>
  <cp:revision>8</cp:revision>
  <dcterms:created xsi:type="dcterms:W3CDTF">2023-10-28T07:22:00Z</dcterms:created>
  <dcterms:modified xsi:type="dcterms:W3CDTF">2023-10-29T16:39:00Z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0x0101001470BBD6EA15E94491AE8D0F4A4E9895</vt:lpwstr>
  </property>
</Properties>
</file>