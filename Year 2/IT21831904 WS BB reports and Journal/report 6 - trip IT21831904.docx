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131CD492" w:rsidR="00322C17" w:rsidRDefault="00650ED4"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64118E">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11A5738A" w14:textId="77777777" w:rsidR="00322C17" w:rsidRDefault="00322C17" w:rsidP="00322C17">
      <w:pPr>
        <w:pStyle w:val="Default"/>
        <w:spacing w:line="360" w:lineRule="auto"/>
        <w:jc w:val="center"/>
        <w:rPr>
          <w:b/>
          <w:bCs/>
          <w:sz w:val="40"/>
          <w:szCs w:val="40"/>
        </w:rPr>
      </w:pPr>
    </w:p>
    <w:p w14:paraId="134E33ED" w14:textId="77777777" w:rsidR="00322C17" w:rsidRPr="00A42848" w:rsidRDefault="00322C17" w:rsidP="00322C17">
      <w:pPr>
        <w:pStyle w:val="Default"/>
        <w:spacing w:line="360" w:lineRule="auto"/>
        <w:jc w:val="center"/>
        <w:rPr>
          <w:b/>
          <w:bCs/>
          <w:sz w:val="40"/>
          <w:szCs w:val="40"/>
        </w:rPr>
      </w:pPr>
    </w:p>
    <w:p w14:paraId="402EA16A" w14:textId="46A23865" w:rsidR="00650ED4" w:rsidRDefault="00322C17"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650ED4">
        <w:rPr>
          <w:rFonts w:ascii="Lucida Bright" w:hAnsi="Lucida Bright" w:cs="CIDFont+F2"/>
          <w:b/>
          <w:bCs/>
          <w:sz w:val="40"/>
          <w:szCs w:val="40"/>
        </w:rPr>
        <w:t>–</w:t>
      </w:r>
      <w:r>
        <w:rPr>
          <w:rFonts w:ascii="Lucida Bright" w:hAnsi="Lucida Bright" w:cs="CIDFont+F2"/>
          <w:b/>
          <w:bCs/>
          <w:sz w:val="40"/>
          <w:szCs w:val="40"/>
        </w:rPr>
        <w:t xml:space="preserve"> </w:t>
      </w:r>
    </w:p>
    <w:p w14:paraId="1D38ADC5" w14:textId="27FB991A" w:rsidR="00650ED4" w:rsidRDefault="00650ED4"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161A10DA" w14:textId="77777777" w:rsidR="00322C17" w:rsidRDefault="00322C17" w:rsidP="00322C17">
      <w:pPr>
        <w:spacing w:line="360" w:lineRule="auto"/>
        <w:jc w:val="center"/>
        <w:rPr>
          <w:rFonts w:ascii="Lucida Bright" w:hAnsi="Lucida Bright" w:cs="CIDFont+F2"/>
          <w:b/>
          <w:bCs/>
          <w:sz w:val="40"/>
          <w:szCs w:val="40"/>
        </w:rPr>
      </w:pPr>
    </w:p>
    <w:p w14:paraId="01053545" w14:textId="77777777" w:rsidR="00322C17" w:rsidRDefault="00322C17" w:rsidP="00322C17">
      <w:pPr>
        <w:spacing w:line="360" w:lineRule="auto"/>
        <w:jc w:val="center"/>
        <w:rPr>
          <w:rFonts w:ascii="Lucida Bright" w:hAnsi="Lucida Bright" w:cs="CIDFont+F2"/>
          <w:b/>
          <w:bCs/>
          <w:sz w:val="40"/>
          <w:szCs w:val="40"/>
        </w:rPr>
      </w:pP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p w14:paraId="2C0DE159" w14:textId="77777777" w:rsidR="00322C17" w:rsidRDefault="00322C17">
      <w:r>
        <w:br w:type="page"/>
      </w:r>
    </w:p>
    <w:sdt>
      <w:sdtPr>
        <w:rPr>
          <w:rFonts w:asciiTheme="minorHAnsi" w:eastAsiaTheme="minorHAnsi" w:hAnsiTheme="minorHAnsi" w:cstheme="minorBidi"/>
          <w:color w:val="auto"/>
          <w:kern w:val="2"/>
          <w:sz w:val="22"/>
          <w:szCs w:val="22"/>
          <w14:ligatures w14:val="standardContextual"/>
        </w:rPr>
        <w:id w:val="57062537"/>
        <w:docPartObj>
          <w:docPartGallery w:val="Table of Contents"/>
          <w:docPartUnique/>
        </w:docPartObj>
      </w:sdtPr>
      <w:sdtEndPr>
        <w:rPr>
          <w:b/>
          <w:bCs/>
          <w:noProof/>
        </w:rPr>
      </w:sdtEndPr>
      <w:sdtContent>
        <w:p w14:paraId="44C98D1E" w14:textId="2E72B5C0" w:rsidR="0056539C" w:rsidRDefault="0056539C">
          <w:pPr>
            <w:pStyle w:val="TOCHeading"/>
          </w:pPr>
          <w:r>
            <w:t>Table of Contents</w:t>
          </w:r>
        </w:p>
        <w:p w14:paraId="2A4E05E1" w14:textId="65184A8B" w:rsidR="00F55BAD" w:rsidRDefault="0056539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248773" w:history="1">
            <w:r w:rsidR="00F55BAD" w:rsidRPr="00A35513">
              <w:rPr>
                <w:rStyle w:val="Hyperlink"/>
                <w:noProof/>
              </w:rPr>
              <w:t>Scope of the target</w:t>
            </w:r>
            <w:r w:rsidR="00F55BAD">
              <w:rPr>
                <w:noProof/>
                <w:webHidden/>
              </w:rPr>
              <w:tab/>
            </w:r>
            <w:r w:rsidR="00F55BAD">
              <w:rPr>
                <w:noProof/>
                <w:webHidden/>
              </w:rPr>
              <w:fldChar w:fldCharType="begin"/>
            </w:r>
            <w:r w:rsidR="00F55BAD">
              <w:rPr>
                <w:noProof/>
                <w:webHidden/>
              </w:rPr>
              <w:instrText xml:space="preserve"> PAGEREF _Toc149248773 \h </w:instrText>
            </w:r>
            <w:r w:rsidR="00F55BAD">
              <w:rPr>
                <w:noProof/>
                <w:webHidden/>
              </w:rPr>
            </w:r>
            <w:r w:rsidR="00F55BAD">
              <w:rPr>
                <w:noProof/>
                <w:webHidden/>
              </w:rPr>
              <w:fldChar w:fldCharType="separate"/>
            </w:r>
            <w:r w:rsidR="00F55BAD">
              <w:rPr>
                <w:noProof/>
                <w:webHidden/>
              </w:rPr>
              <w:t>3</w:t>
            </w:r>
            <w:r w:rsidR="00F55BAD">
              <w:rPr>
                <w:noProof/>
                <w:webHidden/>
              </w:rPr>
              <w:fldChar w:fldCharType="end"/>
            </w:r>
          </w:hyperlink>
        </w:p>
        <w:p w14:paraId="0E445060" w14:textId="6371016D" w:rsidR="00F55BAD" w:rsidRDefault="00000000">
          <w:pPr>
            <w:pStyle w:val="TOC2"/>
            <w:tabs>
              <w:tab w:val="right" w:leader="dot" w:pos="10790"/>
            </w:tabs>
            <w:rPr>
              <w:rFonts w:eastAsiaTheme="minorEastAsia"/>
              <w:noProof/>
            </w:rPr>
          </w:pPr>
          <w:hyperlink w:anchor="_Toc149248774" w:history="1">
            <w:r w:rsidR="00F55BAD" w:rsidRPr="00A35513">
              <w:rPr>
                <w:rStyle w:val="Hyperlink"/>
                <w:noProof/>
              </w:rPr>
              <w:t>In scope and rewards</w:t>
            </w:r>
            <w:r w:rsidR="00F55BAD">
              <w:rPr>
                <w:noProof/>
                <w:webHidden/>
              </w:rPr>
              <w:tab/>
            </w:r>
            <w:r w:rsidR="00F55BAD">
              <w:rPr>
                <w:noProof/>
                <w:webHidden/>
              </w:rPr>
              <w:fldChar w:fldCharType="begin"/>
            </w:r>
            <w:r w:rsidR="00F55BAD">
              <w:rPr>
                <w:noProof/>
                <w:webHidden/>
              </w:rPr>
              <w:instrText xml:space="preserve"> PAGEREF _Toc149248774 \h </w:instrText>
            </w:r>
            <w:r w:rsidR="00F55BAD">
              <w:rPr>
                <w:noProof/>
                <w:webHidden/>
              </w:rPr>
            </w:r>
            <w:r w:rsidR="00F55BAD">
              <w:rPr>
                <w:noProof/>
                <w:webHidden/>
              </w:rPr>
              <w:fldChar w:fldCharType="separate"/>
            </w:r>
            <w:r w:rsidR="00F55BAD">
              <w:rPr>
                <w:noProof/>
                <w:webHidden/>
              </w:rPr>
              <w:t>3</w:t>
            </w:r>
            <w:r w:rsidR="00F55BAD">
              <w:rPr>
                <w:noProof/>
                <w:webHidden/>
              </w:rPr>
              <w:fldChar w:fldCharType="end"/>
            </w:r>
          </w:hyperlink>
        </w:p>
        <w:p w14:paraId="6DCC18DC" w14:textId="7E5323B0" w:rsidR="00F55BAD" w:rsidRDefault="00000000">
          <w:pPr>
            <w:pStyle w:val="TOC2"/>
            <w:tabs>
              <w:tab w:val="right" w:leader="dot" w:pos="10790"/>
            </w:tabs>
            <w:rPr>
              <w:rFonts w:eastAsiaTheme="minorEastAsia"/>
              <w:noProof/>
            </w:rPr>
          </w:pPr>
          <w:hyperlink w:anchor="_Toc149248775" w:history="1">
            <w:r w:rsidR="00F55BAD" w:rsidRPr="00A35513">
              <w:rPr>
                <w:rStyle w:val="Hyperlink"/>
                <w:noProof/>
              </w:rPr>
              <w:t>Out of scope</w:t>
            </w:r>
            <w:r w:rsidR="00F55BAD">
              <w:rPr>
                <w:noProof/>
                <w:webHidden/>
              </w:rPr>
              <w:tab/>
            </w:r>
            <w:r w:rsidR="00F55BAD">
              <w:rPr>
                <w:noProof/>
                <w:webHidden/>
              </w:rPr>
              <w:fldChar w:fldCharType="begin"/>
            </w:r>
            <w:r w:rsidR="00F55BAD">
              <w:rPr>
                <w:noProof/>
                <w:webHidden/>
              </w:rPr>
              <w:instrText xml:space="preserve"> PAGEREF _Toc149248775 \h </w:instrText>
            </w:r>
            <w:r w:rsidR="00F55BAD">
              <w:rPr>
                <w:noProof/>
                <w:webHidden/>
              </w:rPr>
            </w:r>
            <w:r w:rsidR="00F55BAD">
              <w:rPr>
                <w:noProof/>
                <w:webHidden/>
              </w:rPr>
              <w:fldChar w:fldCharType="separate"/>
            </w:r>
            <w:r w:rsidR="00F55BAD">
              <w:rPr>
                <w:noProof/>
                <w:webHidden/>
              </w:rPr>
              <w:t>3</w:t>
            </w:r>
            <w:r w:rsidR="00F55BAD">
              <w:rPr>
                <w:noProof/>
                <w:webHidden/>
              </w:rPr>
              <w:fldChar w:fldCharType="end"/>
            </w:r>
          </w:hyperlink>
        </w:p>
        <w:p w14:paraId="49E2B3A5" w14:textId="2F59839E" w:rsidR="00F55BAD" w:rsidRDefault="00000000">
          <w:pPr>
            <w:pStyle w:val="TOC1"/>
            <w:tabs>
              <w:tab w:val="right" w:leader="dot" w:pos="10790"/>
            </w:tabs>
            <w:rPr>
              <w:rFonts w:eastAsiaTheme="minorEastAsia"/>
              <w:noProof/>
            </w:rPr>
          </w:pPr>
          <w:hyperlink w:anchor="_Toc149248776" w:history="1">
            <w:r w:rsidR="00F55BAD" w:rsidRPr="00A35513">
              <w:rPr>
                <w:rStyle w:val="Hyperlink"/>
                <w:noProof/>
              </w:rPr>
              <w:t>Reconnaissance</w:t>
            </w:r>
            <w:r w:rsidR="00F55BAD">
              <w:rPr>
                <w:noProof/>
                <w:webHidden/>
              </w:rPr>
              <w:tab/>
            </w:r>
            <w:r w:rsidR="00F55BAD">
              <w:rPr>
                <w:noProof/>
                <w:webHidden/>
              </w:rPr>
              <w:fldChar w:fldCharType="begin"/>
            </w:r>
            <w:r w:rsidR="00F55BAD">
              <w:rPr>
                <w:noProof/>
                <w:webHidden/>
              </w:rPr>
              <w:instrText xml:space="preserve"> PAGEREF _Toc149248776 \h </w:instrText>
            </w:r>
            <w:r w:rsidR="00F55BAD">
              <w:rPr>
                <w:noProof/>
                <w:webHidden/>
              </w:rPr>
            </w:r>
            <w:r w:rsidR="00F55BAD">
              <w:rPr>
                <w:noProof/>
                <w:webHidden/>
              </w:rPr>
              <w:fldChar w:fldCharType="separate"/>
            </w:r>
            <w:r w:rsidR="00F55BAD">
              <w:rPr>
                <w:noProof/>
                <w:webHidden/>
              </w:rPr>
              <w:t>4</w:t>
            </w:r>
            <w:r w:rsidR="00F55BAD">
              <w:rPr>
                <w:noProof/>
                <w:webHidden/>
              </w:rPr>
              <w:fldChar w:fldCharType="end"/>
            </w:r>
          </w:hyperlink>
        </w:p>
        <w:p w14:paraId="1912A75F" w14:textId="4FDBAC34" w:rsidR="00F55BAD" w:rsidRDefault="00000000">
          <w:pPr>
            <w:pStyle w:val="TOC2"/>
            <w:tabs>
              <w:tab w:val="right" w:leader="dot" w:pos="10790"/>
            </w:tabs>
            <w:rPr>
              <w:rFonts w:eastAsiaTheme="minorEastAsia"/>
              <w:noProof/>
            </w:rPr>
          </w:pPr>
          <w:hyperlink w:anchor="_Toc149248777" w:history="1">
            <w:r w:rsidR="00F55BAD" w:rsidRPr="00A35513">
              <w:rPr>
                <w:rStyle w:val="Hyperlink"/>
                <w:noProof/>
              </w:rPr>
              <w:t>Subdomain enumeration</w:t>
            </w:r>
            <w:r w:rsidR="00F55BAD">
              <w:rPr>
                <w:noProof/>
                <w:webHidden/>
              </w:rPr>
              <w:tab/>
            </w:r>
            <w:r w:rsidR="00F55BAD">
              <w:rPr>
                <w:noProof/>
                <w:webHidden/>
              </w:rPr>
              <w:fldChar w:fldCharType="begin"/>
            </w:r>
            <w:r w:rsidR="00F55BAD">
              <w:rPr>
                <w:noProof/>
                <w:webHidden/>
              </w:rPr>
              <w:instrText xml:space="preserve"> PAGEREF _Toc149248777 \h </w:instrText>
            </w:r>
            <w:r w:rsidR="00F55BAD">
              <w:rPr>
                <w:noProof/>
                <w:webHidden/>
              </w:rPr>
            </w:r>
            <w:r w:rsidR="00F55BAD">
              <w:rPr>
                <w:noProof/>
                <w:webHidden/>
              </w:rPr>
              <w:fldChar w:fldCharType="separate"/>
            </w:r>
            <w:r w:rsidR="00F55BAD">
              <w:rPr>
                <w:noProof/>
                <w:webHidden/>
              </w:rPr>
              <w:t>4</w:t>
            </w:r>
            <w:r w:rsidR="00F55BAD">
              <w:rPr>
                <w:noProof/>
                <w:webHidden/>
              </w:rPr>
              <w:fldChar w:fldCharType="end"/>
            </w:r>
          </w:hyperlink>
        </w:p>
        <w:p w14:paraId="7BABA699" w14:textId="0188B3DB" w:rsidR="00F55BAD" w:rsidRDefault="00000000">
          <w:pPr>
            <w:pStyle w:val="TOC2"/>
            <w:tabs>
              <w:tab w:val="right" w:leader="dot" w:pos="10790"/>
            </w:tabs>
            <w:rPr>
              <w:rFonts w:eastAsiaTheme="minorEastAsia"/>
              <w:noProof/>
            </w:rPr>
          </w:pPr>
          <w:hyperlink w:anchor="_Toc149248778" w:history="1">
            <w:r w:rsidR="00F55BAD" w:rsidRPr="00A35513">
              <w:rPr>
                <w:rStyle w:val="Hyperlink"/>
                <w:noProof/>
              </w:rPr>
              <w:t>Gathering information about the target</w:t>
            </w:r>
            <w:r w:rsidR="00F55BAD">
              <w:rPr>
                <w:noProof/>
                <w:webHidden/>
              </w:rPr>
              <w:tab/>
            </w:r>
            <w:r w:rsidR="00F55BAD">
              <w:rPr>
                <w:noProof/>
                <w:webHidden/>
              </w:rPr>
              <w:fldChar w:fldCharType="begin"/>
            </w:r>
            <w:r w:rsidR="00F55BAD">
              <w:rPr>
                <w:noProof/>
                <w:webHidden/>
              </w:rPr>
              <w:instrText xml:space="preserve"> PAGEREF _Toc149248778 \h </w:instrText>
            </w:r>
            <w:r w:rsidR="00F55BAD">
              <w:rPr>
                <w:noProof/>
                <w:webHidden/>
              </w:rPr>
            </w:r>
            <w:r w:rsidR="00F55BAD">
              <w:rPr>
                <w:noProof/>
                <w:webHidden/>
              </w:rPr>
              <w:fldChar w:fldCharType="separate"/>
            </w:r>
            <w:r w:rsidR="00F55BAD">
              <w:rPr>
                <w:noProof/>
                <w:webHidden/>
              </w:rPr>
              <w:t>5</w:t>
            </w:r>
            <w:r w:rsidR="00F55BAD">
              <w:rPr>
                <w:noProof/>
                <w:webHidden/>
              </w:rPr>
              <w:fldChar w:fldCharType="end"/>
            </w:r>
          </w:hyperlink>
        </w:p>
        <w:p w14:paraId="0323398A" w14:textId="7D5DB522" w:rsidR="00F55BAD" w:rsidRDefault="00000000">
          <w:pPr>
            <w:pStyle w:val="TOC2"/>
            <w:tabs>
              <w:tab w:val="right" w:leader="dot" w:pos="10790"/>
            </w:tabs>
            <w:rPr>
              <w:rFonts w:eastAsiaTheme="minorEastAsia"/>
              <w:noProof/>
            </w:rPr>
          </w:pPr>
          <w:hyperlink w:anchor="_Toc149248779" w:history="1">
            <w:r w:rsidR="00F55BAD" w:rsidRPr="00A35513">
              <w:rPr>
                <w:rStyle w:val="Hyperlink"/>
                <w:noProof/>
              </w:rPr>
              <w:t>Virtual host discovery</w:t>
            </w:r>
            <w:r w:rsidR="00F55BAD">
              <w:rPr>
                <w:noProof/>
                <w:webHidden/>
              </w:rPr>
              <w:tab/>
            </w:r>
            <w:r w:rsidR="00F55BAD">
              <w:rPr>
                <w:noProof/>
                <w:webHidden/>
              </w:rPr>
              <w:fldChar w:fldCharType="begin"/>
            </w:r>
            <w:r w:rsidR="00F55BAD">
              <w:rPr>
                <w:noProof/>
                <w:webHidden/>
              </w:rPr>
              <w:instrText xml:space="preserve"> PAGEREF _Toc149248779 \h </w:instrText>
            </w:r>
            <w:r w:rsidR="00F55BAD">
              <w:rPr>
                <w:noProof/>
                <w:webHidden/>
              </w:rPr>
            </w:r>
            <w:r w:rsidR="00F55BAD">
              <w:rPr>
                <w:noProof/>
                <w:webHidden/>
              </w:rPr>
              <w:fldChar w:fldCharType="separate"/>
            </w:r>
            <w:r w:rsidR="00F55BAD">
              <w:rPr>
                <w:noProof/>
                <w:webHidden/>
              </w:rPr>
              <w:t>6</w:t>
            </w:r>
            <w:r w:rsidR="00F55BAD">
              <w:rPr>
                <w:noProof/>
                <w:webHidden/>
              </w:rPr>
              <w:fldChar w:fldCharType="end"/>
            </w:r>
          </w:hyperlink>
        </w:p>
        <w:p w14:paraId="796323A5" w14:textId="299CE320" w:rsidR="00F55BAD" w:rsidRDefault="00000000">
          <w:pPr>
            <w:pStyle w:val="TOC2"/>
            <w:tabs>
              <w:tab w:val="right" w:leader="dot" w:pos="10790"/>
            </w:tabs>
            <w:rPr>
              <w:rFonts w:eastAsiaTheme="minorEastAsia"/>
              <w:noProof/>
            </w:rPr>
          </w:pPr>
          <w:hyperlink w:anchor="_Toc149248780" w:history="1">
            <w:r w:rsidR="00F55BAD" w:rsidRPr="00A35513">
              <w:rPr>
                <w:rStyle w:val="Hyperlink"/>
                <w:noProof/>
              </w:rPr>
              <w:t>Subdomain takeover</w:t>
            </w:r>
            <w:r w:rsidR="00F55BAD">
              <w:rPr>
                <w:noProof/>
                <w:webHidden/>
              </w:rPr>
              <w:tab/>
            </w:r>
            <w:r w:rsidR="00F55BAD">
              <w:rPr>
                <w:noProof/>
                <w:webHidden/>
              </w:rPr>
              <w:fldChar w:fldCharType="begin"/>
            </w:r>
            <w:r w:rsidR="00F55BAD">
              <w:rPr>
                <w:noProof/>
                <w:webHidden/>
              </w:rPr>
              <w:instrText xml:space="preserve"> PAGEREF _Toc149248780 \h </w:instrText>
            </w:r>
            <w:r w:rsidR="00F55BAD">
              <w:rPr>
                <w:noProof/>
                <w:webHidden/>
              </w:rPr>
            </w:r>
            <w:r w:rsidR="00F55BAD">
              <w:rPr>
                <w:noProof/>
                <w:webHidden/>
              </w:rPr>
              <w:fldChar w:fldCharType="separate"/>
            </w:r>
            <w:r w:rsidR="00F55BAD">
              <w:rPr>
                <w:noProof/>
                <w:webHidden/>
              </w:rPr>
              <w:t>7</w:t>
            </w:r>
            <w:r w:rsidR="00F55BAD">
              <w:rPr>
                <w:noProof/>
                <w:webHidden/>
              </w:rPr>
              <w:fldChar w:fldCharType="end"/>
            </w:r>
          </w:hyperlink>
        </w:p>
        <w:p w14:paraId="6B5B59D7" w14:textId="1861A317" w:rsidR="00F55BAD" w:rsidRDefault="00000000">
          <w:pPr>
            <w:pStyle w:val="TOC1"/>
            <w:tabs>
              <w:tab w:val="right" w:leader="dot" w:pos="10790"/>
            </w:tabs>
            <w:rPr>
              <w:rFonts w:eastAsiaTheme="minorEastAsia"/>
              <w:noProof/>
            </w:rPr>
          </w:pPr>
          <w:hyperlink w:anchor="_Toc149248781" w:history="1">
            <w:r w:rsidR="00F55BAD" w:rsidRPr="00A35513">
              <w:rPr>
                <w:rStyle w:val="Hyperlink"/>
                <w:noProof/>
              </w:rPr>
              <w:t>Scanning</w:t>
            </w:r>
            <w:r w:rsidR="00F55BAD">
              <w:rPr>
                <w:noProof/>
                <w:webHidden/>
              </w:rPr>
              <w:tab/>
            </w:r>
            <w:r w:rsidR="00F55BAD">
              <w:rPr>
                <w:noProof/>
                <w:webHidden/>
              </w:rPr>
              <w:fldChar w:fldCharType="begin"/>
            </w:r>
            <w:r w:rsidR="00F55BAD">
              <w:rPr>
                <w:noProof/>
                <w:webHidden/>
              </w:rPr>
              <w:instrText xml:space="preserve"> PAGEREF _Toc149248781 \h </w:instrText>
            </w:r>
            <w:r w:rsidR="00F55BAD">
              <w:rPr>
                <w:noProof/>
                <w:webHidden/>
              </w:rPr>
            </w:r>
            <w:r w:rsidR="00F55BAD">
              <w:rPr>
                <w:noProof/>
                <w:webHidden/>
              </w:rPr>
              <w:fldChar w:fldCharType="separate"/>
            </w:r>
            <w:r w:rsidR="00F55BAD">
              <w:rPr>
                <w:noProof/>
                <w:webHidden/>
              </w:rPr>
              <w:t>8</w:t>
            </w:r>
            <w:r w:rsidR="00F55BAD">
              <w:rPr>
                <w:noProof/>
                <w:webHidden/>
              </w:rPr>
              <w:fldChar w:fldCharType="end"/>
            </w:r>
          </w:hyperlink>
        </w:p>
        <w:p w14:paraId="2A92896A" w14:textId="23F5C166" w:rsidR="00F55BAD" w:rsidRDefault="00000000">
          <w:pPr>
            <w:pStyle w:val="TOC2"/>
            <w:tabs>
              <w:tab w:val="right" w:leader="dot" w:pos="10790"/>
            </w:tabs>
            <w:rPr>
              <w:rFonts w:eastAsiaTheme="minorEastAsia"/>
              <w:noProof/>
            </w:rPr>
          </w:pPr>
          <w:hyperlink w:anchor="_Toc149248782" w:history="1">
            <w:r w:rsidR="00F55BAD" w:rsidRPr="00A35513">
              <w:rPr>
                <w:rStyle w:val="Hyperlink"/>
                <w:noProof/>
              </w:rPr>
              <w:t>Using Nmap for scanning</w:t>
            </w:r>
            <w:r w:rsidR="00F55BAD">
              <w:rPr>
                <w:noProof/>
                <w:webHidden/>
              </w:rPr>
              <w:tab/>
            </w:r>
            <w:r w:rsidR="00F55BAD">
              <w:rPr>
                <w:noProof/>
                <w:webHidden/>
              </w:rPr>
              <w:fldChar w:fldCharType="begin"/>
            </w:r>
            <w:r w:rsidR="00F55BAD">
              <w:rPr>
                <w:noProof/>
                <w:webHidden/>
              </w:rPr>
              <w:instrText xml:space="preserve"> PAGEREF _Toc149248782 \h </w:instrText>
            </w:r>
            <w:r w:rsidR="00F55BAD">
              <w:rPr>
                <w:noProof/>
                <w:webHidden/>
              </w:rPr>
            </w:r>
            <w:r w:rsidR="00F55BAD">
              <w:rPr>
                <w:noProof/>
                <w:webHidden/>
              </w:rPr>
              <w:fldChar w:fldCharType="separate"/>
            </w:r>
            <w:r w:rsidR="00F55BAD">
              <w:rPr>
                <w:noProof/>
                <w:webHidden/>
              </w:rPr>
              <w:t>8</w:t>
            </w:r>
            <w:r w:rsidR="00F55BAD">
              <w:rPr>
                <w:noProof/>
                <w:webHidden/>
              </w:rPr>
              <w:fldChar w:fldCharType="end"/>
            </w:r>
          </w:hyperlink>
        </w:p>
        <w:p w14:paraId="52AE682C" w14:textId="156B3505" w:rsidR="00F55BAD" w:rsidRDefault="00000000">
          <w:pPr>
            <w:pStyle w:val="TOC2"/>
            <w:tabs>
              <w:tab w:val="right" w:leader="dot" w:pos="10790"/>
            </w:tabs>
            <w:rPr>
              <w:rFonts w:eastAsiaTheme="minorEastAsia"/>
              <w:noProof/>
            </w:rPr>
          </w:pPr>
          <w:hyperlink w:anchor="_Toc149248783" w:history="1">
            <w:r w:rsidR="00F55BAD" w:rsidRPr="00A35513">
              <w:rPr>
                <w:rStyle w:val="Hyperlink"/>
                <w:noProof/>
              </w:rPr>
              <w:t>Using final recon for scanning</w:t>
            </w:r>
            <w:r w:rsidR="00F55BAD">
              <w:rPr>
                <w:noProof/>
                <w:webHidden/>
              </w:rPr>
              <w:tab/>
            </w:r>
            <w:r w:rsidR="00F55BAD">
              <w:rPr>
                <w:noProof/>
                <w:webHidden/>
              </w:rPr>
              <w:fldChar w:fldCharType="begin"/>
            </w:r>
            <w:r w:rsidR="00F55BAD">
              <w:rPr>
                <w:noProof/>
                <w:webHidden/>
              </w:rPr>
              <w:instrText xml:space="preserve"> PAGEREF _Toc149248783 \h </w:instrText>
            </w:r>
            <w:r w:rsidR="00F55BAD">
              <w:rPr>
                <w:noProof/>
                <w:webHidden/>
              </w:rPr>
            </w:r>
            <w:r w:rsidR="00F55BAD">
              <w:rPr>
                <w:noProof/>
                <w:webHidden/>
              </w:rPr>
              <w:fldChar w:fldCharType="separate"/>
            </w:r>
            <w:r w:rsidR="00F55BAD">
              <w:rPr>
                <w:noProof/>
                <w:webHidden/>
              </w:rPr>
              <w:t>8</w:t>
            </w:r>
            <w:r w:rsidR="00F55BAD">
              <w:rPr>
                <w:noProof/>
                <w:webHidden/>
              </w:rPr>
              <w:fldChar w:fldCharType="end"/>
            </w:r>
          </w:hyperlink>
        </w:p>
        <w:p w14:paraId="07DF3076" w14:textId="62F66381" w:rsidR="00F55BAD" w:rsidRDefault="00000000">
          <w:pPr>
            <w:pStyle w:val="TOC1"/>
            <w:tabs>
              <w:tab w:val="right" w:leader="dot" w:pos="10790"/>
            </w:tabs>
            <w:rPr>
              <w:rFonts w:eastAsiaTheme="minorEastAsia"/>
              <w:noProof/>
            </w:rPr>
          </w:pPr>
          <w:hyperlink w:anchor="_Toc149248784" w:history="1">
            <w:r w:rsidR="00F55BAD" w:rsidRPr="00A35513">
              <w:rPr>
                <w:rStyle w:val="Hyperlink"/>
                <w:noProof/>
              </w:rPr>
              <w:t>Vulnerability checking</w:t>
            </w:r>
            <w:r w:rsidR="00F55BAD">
              <w:rPr>
                <w:noProof/>
                <w:webHidden/>
              </w:rPr>
              <w:tab/>
            </w:r>
            <w:r w:rsidR="00F55BAD">
              <w:rPr>
                <w:noProof/>
                <w:webHidden/>
              </w:rPr>
              <w:fldChar w:fldCharType="begin"/>
            </w:r>
            <w:r w:rsidR="00F55BAD">
              <w:rPr>
                <w:noProof/>
                <w:webHidden/>
              </w:rPr>
              <w:instrText xml:space="preserve"> PAGEREF _Toc149248784 \h </w:instrText>
            </w:r>
            <w:r w:rsidR="00F55BAD">
              <w:rPr>
                <w:noProof/>
                <w:webHidden/>
              </w:rPr>
            </w:r>
            <w:r w:rsidR="00F55BAD">
              <w:rPr>
                <w:noProof/>
                <w:webHidden/>
              </w:rPr>
              <w:fldChar w:fldCharType="separate"/>
            </w:r>
            <w:r w:rsidR="00F55BAD">
              <w:rPr>
                <w:noProof/>
                <w:webHidden/>
              </w:rPr>
              <w:t>9</w:t>
            </w:r>
            <w:r w:rsidR="00F55BAD">
              <w:rPr>
                <w:noProof/>
                <w:webHidden/>
              </w:rPr>
              <w:fldChar w:fldCharType="end"/>
            </w:r>
          </w:hyperlink>
        </w:p>
        <w:p w14:paraId="1852D57E" w14:textId="3B4E73D0" w:rsidR="00F55BAD" w:rsidRDefault="00000000">
          <w:pPr>
            <w:pStyle w:val="TOC2"/>
            <w:tabs>
              <w:tab w:val="right" w:leader="dot" w:pos="10790"/>
            </w:tabs>
            <w:rPr>
              <w:rFonts w:eastAsiaTheme="minorEastAsia"/>
              <w:noProof/>
            </w:rPr>
          </w:pPr>
          <w:hyperlink w:anchor="_Toc149248785" w:history="1">
            <w:r w:rsidR="00F55BAD" w:rsidRPr="00A35513">
              <w:rPr>
                <w:rStyle w:val="Hyperlink"/>
                <w:noProof/>
              </w:rPr>
              <w:t>Vulnerabilities found using NIKTO</w:t>
            </w:r>
            <w:r w:rsidR="00F55BAD">
              <w:rPr>
                <w:noProof/>
                <w:webHidden/>
              </w:rPr>
              <w:tab/>
            </w:r>
            <w:r w:rsidR="00F55BAD">
              <w:rPr>
                <w:noProof/>
                <w:webHidden/>
              </w:rPr>
              <w:fldChar w:fldCharType="begin"/>
            </w:r>
            <w:r w:rsidR="00F55BAD">
              <w:rPr>
                <w:noProof/>
                <w:webHidden/>
              </w:rPr>
              <w:instrText xml:space="preserve"> PAGEREF _Toc149248785 \h </w:instrText>
            </w:r>
            <w:r w:rsidR="00F55BAD">
              <w:rPr>
                <w:noProof/>
                <w:webHidden/>
              </w:rPr>
            </w:r>
            <w:r w:rsidR="00F55BAD">
              <w:rPr>
                <w:noProof/>
                <w:webHidden/>
              </w:rPr>
              <w:fldChar w:fldCharType="separate"/>
            </w:r>
            <w:r w:rsidR="00F55BAD">
              <w:rPr>
                <w:noProof/>
                <w:webHidden/>
              </w:rPr>
              <w:t>9</w:t>
            </w:r>
            <w:r w:rsidR="00F55BAD">
              <w:rPr>
                <w:noProof/>
                <w:webHidden/>
              </w:rPr>
              <w:fldChar w:fldCharType="end"/>
            </w:r>
          </w:hyperlink>
        </w:p>
        <w:p w14:paraId="3CD50636" w14:textId="4409E2AC" w:rsidR="00F55BAD" w:rsidRDefault="00000000">
          <w:pPr>
            <w:pStyle w:val="TOC2"/>
            <w:tabs>
              <w:tab w:val="right" w:leader="dot" w:pos="10790"/>
            </w:tabs>
            <w:rPr>
              <w:rFonts w:eastAsiaTheme="minorEastAsia"/>
              <w:noProof/>
            </w:rPr>
          </w:pPr>
          <w:hyperlink w:anchor="_Toc149248786" w:history="1">
            <w:r w:rsidR="00F55BAD" w:rsidRPr="00A35513">
              <w:rPr>
                <w:rStyle w:val="Hyperlink"/>
                <w:noProof/>
              </w:rPr>
              <w:t>Vulnerabilities found using rapidscan</w:t>
            </w:r>
            <w:r w:rsidR="00F55BAD">
              <w:rPr>
                <w:noProof/>
                <w:webHidden/>
              </w:rPr>
              <w:tab/>
            </w:r>
            <w:r w:rsidR="00F55BAD">
              <w:rPr>
                <w:noProof/>
                <w:webHidden/>
              </w:rPr>
              <w:fldChar w:fldCharType="begin"/>
            </w:r>
            <w:r w:rsidR="00F55BAD">
              <w:rPr>
                <w:noProof/>
                <w:webHidden/>
              </w:rPr>
              <w:instrText xml:space="preserve"> PAGEREF _Toc149248786 \h </w:instrText>
            </w:r>
            <w:r w:rsidR="00F55BAD">
              <w:rPr>
                <w:noProof/>
                <w:webHidden/>
              </w:rPr>
            </w:r>
            <w:r w:rsidR="00F55BAD">
              <w:rPr>
                <w:noProof/>
                <w:webHidden/>
              </w:rPr>
              <w:fldChar w:fldCharType="separate"/>
            </w:r>
            <w:r w:rsidR="00F55BAD">
              <w:rPr>
                <w:noProof/>
                <w:webHidden/>
              </w:rPr>
              <w:t>10</w:t>
            </w:r>
            <w:r w:rsidR="00F55BAD">
              <w:rPr>
                <w:noProof/>
                <w:webHidden/>
              </w:rPr>
              <w:fldChar w:fldCharType="end"/>
            </w:r>
          </w:hyperlink>
        </w:p>
        <w:p w14:paraId="03379B2F" w14:textId="535C0B60" w:rsidR="0056539C" w:rsidRDefault="0056539C">
          <w:r>
            <w:rPr>
              <w:b/>
              <w:bCs/>
              <w:noProof/>
            </w:rPr>
            <w:fldChar w:fldCharType="end"/>
          </w:r>
        </w:p>
      </w:sdtContent>
    </w:sdt>
    <w:p w14:paraId="2B8AE9CD" w14:textId="50F95F20" w:rsidR="0056539C" w:rsidRDefault="0056539C" w:rsidP="00322C17">
      <w:pPr>
        <w:jc w:val="center"/>
      </w:pPr>
    </w:p>
    <w:p w14:paraId="09C33428" w14:textId="77777777" w:rsidR="0056539C" w:rsidRDefault="0056539C">
      <w:r>
        <w:br w:type="page"/>
      </w:r>
    </w:p>
    <w:p w14:paraId="00FEFB3F" w14:textId="17B9FD46" w:rsidR="00B80E07" w:rsidRDefault="0056539C" w:rsidP="0056539C">
      <w:pPr>
        <w:pStyle w:val="Heading1"/>
      </w:pPr>
      <w:bookmarkStart w:id="0" w:name="_Toc149248773"/>
      <w:r>
        <w:lastRenderedPageBreak/>
        <w:t>Scope of the target</w:t>
      </w:r>
      <w:bookmarkEnd w:id="0"/>
    </w:p>
    <w:p w14:paraId="1BD8EAB4" w14:textId="77777777" w:rsidR="003D2E14" w:rsidRPr="003D2E14" w:rsidRDefault="003D2E14" w:rsidP="003D2E14"/>
    <w:p w14:paraId="6781FDDE" w14:textId="2A473DBB" w:rsidR="003D2E14" w:rsidRPr="003D2E14" w:rsidRDefault="003D2E14" w:rsidP="003D2E14">
      <w:r w:rsidRPr="003D2E14">
        <w:rPr>
          <w:noProof/>
        </w:rPr>
        <w:drawing>
          <wp:inline distT="0" distB="0" distL="0" distR="0" wp14:anchorId="648C2591" wp14:editId="0A1808DA">
            <wp:extent cx="6858000" cy="1489075"/>
            <wp:effectExtent l="0" t="0" r="0" b="0"/>
            <wp:docPr id="213682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21675" name="Picture 1" descr="A screenshot of a computer&#10;&#10;Description automatically generated"/>
                    <pic:cNvPicPr/>
                  </pic:nvPicPr>
                  <pic:blipFill>
                    <a:blip r:embed="rId12"/>
                    <a:stretch>
                      <a:fillRect/>
                    </a:stretch>
                  </pic:blipFill>
                  <pic:spPr>
                    <a:xfrm>
                      <a:off x="0" y="0"/>
                      <a:ext cx="6858000" cy="1489075"/>
                    </a:xfrm>
                    <a:prstGeom prst="rect">
                      <a:avLst/>
                    </a:prstGeom>
                  </pic:spPr>
                </pic:pic>
              </a:graphicData>
            </a:graphic>
          </wp:inline>
        </w:drawing>
      </w:r>
    </w:p>
    <w:p w14:paraId="1D873FD5" w14:textId="0343B16F" w:rsidR="0056539C" w:rsidRDefault="003A46C3" w:rsidP="0056539C">
      <w:pPr>
        <w:pStyle w:val="Heading2"/>
      </w:pPr>
      <w:bookmarkStart w:id="1" w:name="_Toc149248774"/>
      <w:r>
        <w:rPr>
          <w:noProof/>
        </w:rPr>
        <w:drawing>
          <wp:anchor distT="0" distB="0" distL="114300" distR="114300" simplePos="0" relativeHeight="251669504" behindDoc="0" locked="0" layoutInCell="1" allowOverlap="1" wp14:anchorId="02F006C8" wp14:editId="21BF9A7A">
            <wp:simplePos x="0" y="0"/>
            <wp:positionH relativeFrom="column">
              <wp:posOffset>681008</wp:posOffset>
            </wp:positionH>
            <wp:positionV relativeFrom="paragraph">
              <wp:posOffset>339210</wp:posOffset>
            </wp:positionV>
            <wp:extent cx="4338955" cy="3467735"/>
            <wp:effectExtent l="0" t="0" r="4445" b="0"/>
            <wp:wrapTopAndBottom/>
            <wp:docPr id="96735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3637" name=""/>
                    <pic:cNvPicPr/>
                  </pic:nvPicPr>
                  <pic:blipFill>
                    <a:blip r:embed="rId13">
                      <a:extLst>
                        <a:ext uri="{28A0092B-C50C-407E-A947-70E740481C1C}">
                          <a14:useLocalDpi xmlns:a14="http://schemas.microsoft.com/office/drawing/2010/main" val="0"/>
                        </a:ext>
                      </a:extLst>
                    </a:blip>
                    <a:stretch>
                      <a:fillRect/>
                    </a:stretch>
                  </pic:blipFill>
                  <pic:spPr>
                    <a:xfrm>
                      <a:off x="0" y="0"/>
                      <a:ext cx="4338955" cy="3467735"/>
                    </a:xfrm>
                    <a:prstGeom prst="rect">
                      <a:avLst/>
                    </a:prstGeom>
                  </pic:spPr>
                </pic:pic>
              </a:graphicData>
            </a:graphic>
            <wp14:sizeRelH relativeFrom="margin">
              <wp14:pctWidth>0</wp14:pctWidth>
            </wp14:sizeRelH>
            <wp14:sizeRelV relativeFrom="margin">
              <wp14:pctHeight>0</wp14:pctHeight>
            </wp14:sizeRelV>
          </wp:anchor>
        </w:drawing>
      </w:r>
      <w:r w:rsidR="0056539C">
        <w:t>In scope and rewards</w:t>
      </w:r>
      <w:bookmarkEnd w:id="1"/>
    </w:p>
    <w:p w14:paraId="6C9E346C" w14:textId="26D4456F" w:rsidR="00192008" w:rsidRDefault="00192008" w:rsidP="00192008"/>
    <w:p w14:paraId="3CE10ACC" w14:textId="51108ED0" w:rsidR="003A46C3" w:rsidRDefault="003A46C3" w:rsidP="00192008"/>
    <w:p w14:paraId="671AA0C6" w14:textId="444F9465" w:rsidR="003A46C3" w:rsidRPr="003A46C3" w:rsidRDefault="003A46C3" w:rsidP="003A46C3"/>
    <w:p w14:paraId="02C4F8C9" w14:textId="4EAF6015" w:rsidR="003A46C3" w:rsidRDefault="003A46C3" w:rsidP="003A46C3"/>
    <w:p w14:paraId="72657528" w14:textId="337746BE" w:rsidR="003A46C3" w:rsidRDefault="003A46C3" w:rsidP="003A46C3"/>
    <w:p w14:paraId="045CADC3" w14:textId="77777777" w:rsidR="003A46C3" w:rsidRDefault="003A46C3" w:rsidP="003A46C3"/>
    <w:p w14:paraId="1F2BB6D7" w14:textId="77777777" w:rsidR="003A46C3" w:rsidRDefault="003A46C3" w:rsidP="003A46C3"/>
    <w:p w14:paraId="768AB3B1" w14:textId="77777777" w:rsidR="003A46C3" w:rsidRDefault="003A46C3" w:rsidP="003A46C3"/>
    <w:p w14:paraId="43BEF507" w14:textId="77777777" w:rsidR="003A46C3" w:rsidRDefault="003A46C3" w:rsidP="003A46C3"/>
    <w:p w14:paraId="0320EF1B" w14:textId="248DE273" w:rsidR="003A46C3" w:rsidRDefault="003A46C3" w:rsidP="003A46C3">
      <w:r>
        <w:rPr>
          <w:noProof/>
        </w:rPr>
        <w:lastRenderedPageBreak/>
        <w:drawing>
          <wp:anchor distT="0" distB="0" distL="114300" distR="114300" simplePos="0" relativeHeight="251670528" behindDoc="0" locked="0" layoutInCell="1" allowOverlap="1" wp14:anchorId="21DE2A04" wp14:editId="35F393CA">
            <wp:simplePos x="0" y="0"/>
            <wp:positionH relativeFrom="column">
              <wp:posOffset>206602</wp:posOffset>
            </wp:positionH>
            <wp:positionV relativeFrom="paragraph">
              <wp:posOffset>383</wp:posOffset>
            </wp:positionV>
            <wp:extent cx="6856730" cy="3171190"/>
            <wp:effectExtent l="0" t="0" r="1270" b="0"/>
            <wp:wrapTopAndBottom/>
            <wp:docPr id="1760809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0983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6730" cy="3171190"/>
                    </a:xfrm>
                    <a:prstGeom prst="rect">
                      <a:avLst/>
                    </a:prstGeom>
                  </pic:spPr>
                </pic:pic>
              </a:graphicData>
            </a:graphic>
          </wp:anchor>
        </w:drawing>
      </w:r>
    </w:p>
    <w:p w14:paraId="5FF24C27" w14:textId="77777777" w:rsidR="003A46C3" w:rsidRPr="003A46C3" w:rsidRDefault="003A46C3" w:rsidP="003A46C3">
      <w:pPr>
        <w:pStyle w:val="Heading2"/>
      </w:pPr>
      <w:bookmarkStart w:id="2" w:name="_Toc149248775"/>
      <w:r w:rsidRPr="003A46C3">
        <w:t>Out of scope</w:t>
      </w:r>
      <w:bookmarkEnd w:id="2"/>
      <w:r w:rsidRPr="003A46C3">
        <w:t xml:space="preserve"> </w:t>
      </w:r>
    </w:p>
    <w:p w14:paraId="1CDD4390" w14:textId="3BF53AD3" w:rsidR="003A46C3" w:rsidRDefault="003A46C3" w:rsidP="003A46C3">
      <w:r w:rsidRPr="003D2E14">
        <w:rPr>
          <w:noProof/>
        </w:rPr>
        <w:drawing>
          <wp:anchor distT="0" distB="0" distL="114300" distR="114300" simplePos="0" relativeHeight="251668480" behindDoc="0" locked="0" layoutInCell="1" allowOverlap="1" wp14:anchorId="4BF3523F" wp14:editId="6E1258E0">
            <wp:simplePos x="0" y="0"/>
            <wp:positionH relativeFrom="column">
              <wp:posOffset>740614</wp:posOffset>
            </wp:positionH>
            <wp:positionV relativeFrom="paragraph">
              <wp:posOffset>373967</wp:posOffset>
            </wp:positionV>
            <wp:extent cx="5662151" cy="3482642"/>
            <wp:effectExtent l="0" t="0" r="0" b="3810"/>
            <wp:wrapTopAndBottom/>
            <wp:docPr id="1778473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7382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62151" cy="3482642"/>
                    </a:xfrm>
                    <a:prstGeom prst="rect">
                      <a:avLst/>
                    </a:prstGeom>
                  </pic:spPr>
                </pic:pic>
              </a:graphicData>
            </a:graphic>
          </wp:anchor>
        </w:drawing>
      </w:r>
    </w:p>
    <w:p w14:paraId="03DEF133" w14:textId="314051A1" w:rsidR="003A46C3" w:rsidRDefault="003A46C3" w:rsidP="003A46C3"/>
    <w:p w14:paraId="7D605758" w14:textId="3A67EAE3" w:rsidR="003A46C3" w:rsidRDefault="003A46C3" w:rsidP="003A46C3"/>
    <w:p w14:paraId="7E8AE23E" w14:textId="77777777" w:rsidR="00192008" w:rsidRDefault="00192008" w:rsidP="0056539C"/>
    <w:p w14:paraId="03863C01" w14:textId="77777777" w:rsidR="0056539C" w:rsidRDefault="0056539C" w:rsidP="0056539C">
      <w:pPr>
        <w:pStyle w:val="Heading1"/>
      </w:pPr>
      <w:bookmarkStart w:id="3" w:name="_Toc149164340"/>
      <w:bookmarkStart w:id="4" w:name="_Toc149248776"/>
      <w:r>
        <w:lastRenderedPageBreak/>
        <w:t>Reconnaissance</w:t>
      </w:r>
      <w:bookmarkEnd w:id="3"/>
      <w:bookmarkEnd w:id="4"/>
      <w:r>
        <w:t xml:space="preserve"> </w:t>
      </w:r>
    </w:p>
    <w:p w14:paraId="3A177D28" w14:textId="3071A5B2" w:rsidR="0056539C" w:rsidRDefault="0056539C" w:rsidP="0056539C">
      <w:pPr>
        <w:pStyle w:val="Heading2"/>
      </w:pPr>
      <w:bookmarkStart w:id="5" w:name="_Toc149164341"/>
      <w:bookmarkStart w:id="6" w:name="_Toc149248777"/>
      <w:r w:rsidRPr="0024422B">
        <w:t>Subdomain enumeration</w:t>
      </w:r>
      <w:bookmarkEnd w:id="5"/>
      <w:bookmarkEnd w:id="6"/>
      <w:r w:rsidRPr="0024422B">
        <w:t xml:space="preserve"> </w:t>
      </w:r>
    </w:p>
    <w:p w14:paraId="5BF3670C" w14:textId="6956F142" w:rsidR="00EF631E" w:rsidRPr="00EF631E" w:rsidRDefault="00EF631E" w:rsidP="00EF631E">
      <w:pPr>
        <w:pStyle w:val="ListParagraph"/>
        <w:numPr>
          <w:ilvl w:val="0"/>
          <w:numId w:val="2"/>
        </w:numPr>
      </w:pPr>
      <w:r>
        <w:t>Using domained.py tools amass and subfinder to do the subdomain enumeration</w:t>
      </w:r>
    </w:p>
    <w:p w14:paraId="3C676339" w14:textId="10A38918" w:rsidR="0056539C" w:rsidRDefault="00EF631E" w:rsidP="00875DA0">
      <w:pPr>
        <w:pStyle w:val="ListParagraph"/>
        <w:numPr>
          <w:ilvl w:val="0"/>
          <w:numId w:val="1"/>
        </w:numPr>
      </w:pPr>
      <w:r w:rsidRPr="00EF631E">
        <w:rPr>
          <w:noProof/>
        </w:rPr>
        <w:drawing>
          <wp:anchor distT="0" distB="0" distL="114300" distR="114300" simplePos="0" relativeHeight="251659264" behindDoc="0" locked="0" layoutInCell="1" allowOverlap="1" wp14:anchorId="4DA8D545" wp14:editId="6CCF164A">
            <wp:simplePos x="0" y="0"/>
            <wp:positionH relativeFrom="margin">
              <wp:align>center</wp:align>
            </wp:positionH>
            <wp:positionV relativeFrom="paragraph">
              <wp:posOffset>3567526</wp:posOffset>
            </wp:positionV>
            <wp:extent cx="6347460" cy="3398520"/>
            <wp:effectExtent l="0" t="0" r="0" b="0"/>
            <wp:wrapTopAndBottom/>
            <wp:docPr id="148587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7043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47460" cy="3398520"/>
                    </a:xfrm>
                    <a:prstGeom prst="rect">
                      <a:avLst/>
                    </a:prstGeom>
                  </pic:spPr>
                </pic:pic>
              </a:graphicData>
            </a:graphic>
            <wp14:sizeRelV relativeFrom="margin">
              <wp14:pctHeight>0</wp14:pctHeight>
            </wp14:sizeRelV>
          </wp:anchor>
        </w:drawing>
      </w:r>
      <w:r w:rsidRPr="00EF631E">
        <w:rPr>
          <w:noProof/>
        </w:rPr>
        <w:drawing>
          <wp:anchor distT="0" distB="0" distL="114300" distR="114300" simplePos="0" relativeHeight="251658240" behindDoc="0" locked="0" layoutInCell="1" allowOverlap="1" wp14:anchorId="3853E211" wp14:editId="4178D5D4">
            <wp:simplePos x="0" y="0"/>
            <wp:positionH relativeFrom="margin">
              <wp:align>center</wp:align>
            </wp:positionH>
            <wp:positionV relativeFrom="paragraph">
              <wp:posOffset>278345</wp:posOffset>
            </wp:positionV>
            <wp:extent cx="6348730" cy="3191510"/>
            <wp:effectExtent l="0" t="0" r="0" b="8890"/>
            <wp:wrapTopAndBottom/>
            <wp:docPr id="7069923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92310" name="Picture 1"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52494" cy="3193665"/>
                    </a:xfrm>
                    <a:prstGeom prst="rect">
                      <a:avLst/>
                    </a:prstGeom>
                  </pic:spPr>
                </pic:pic>
              </a:graphicData>
            </a:graphic>
            <wp14:sizeRelH relativeFrom="margin">
              <wp14:pctWidth>0</wp14:pctWidth>
            </wp14:sizeRelH>
            <wp14:sizeRelV relativeFrom="margin">
              <wp14:pctHeight>0</wp14:pctHeight>
            </wp14:sizeRelV>
          </wp:anchor>
        </w:drawing>
      </w:r>
      <w:r w:rsidR="00875DA0" w:rsidRPr="00875DA0">
        <w:t xml:space="preserve">└─# python3 domained.py -d trip.com  --quick </w:t>
      </w:r>
      <w:r>
        <w:t>–</w:t>
      </w:r>
      <w:r w:rsidR="00875DA0" w:rsidRPr="00875DA0">
        <w:t>notify</w:t>
      </w:r>
    </w:p>
    <w:p w14:paraId="3D1D17D9" w14:textId="77777777" w:rsidR="00EF631E" w:rsidRDefault="00EF631E" w:rsidP="00EF631E">
      <w:pPr>
        <w:pStyle w:val="ListParagraph"/>
      </w:pPr>
    </w:p>
    <w:p w14:paraId="6CD1A3B2" w14:textId="5F96F40A" w:rsidR="00EF631E" w:rsidRPr="0056539C" w:rsidRDefault="00EF631E" w:rsidP="00875DA0">
      <w:pPr>
        <w:pStyle w:val="ListParagraph"/>
        <w:numPr>
          <w:ilvl w:val="0"/>
          <w:numId w:val="1"/>
        </w:numPr>
      </w:pPr>
      <w:r>
        <w:t>Total subdomains found using sublister is 250</w:t>
      </w:r>
    </w:p>
    <w:p w14:paraId="4A0C87E3" w14:textId="26F62E19" w:rsidR="0056539C" w:rsidRDefault="0056539C">
      <w:r>
        <w:br w:type="page"/>
      </w:r>
    </w:p>
    <w:p w14:paraId="51A54383" w14:textId="1C8ECA57" w:rsidR="00042B26" w:rsidRPr="00042B26" w:rsidRDefault="00FD4B2B" w:rsidP="00042B26">
      <w:pPr>
        <w:pStyle w:val="Heading2"/>
      </w:pPr>
      <w:bookmarkStart w:id="7" w:name="_Toc149165131"/>
      <w:bookmarkStart w:id="8" w:name="_Toc149248778"/>
      <w:r>
        <w:lastRenderedPageBreak/>
        <w:t>Gathering</w:t>
      </w:r>
      <w:r w:rsidR="0056539C">
        <w:t xml:space="preserve"> information about the target</w:t>
      </w:r>
      <w:bookmarkEnd w:id="7"/>
      <w:bookmarkEnd w:id="8"/>
      <w:r w:rsidR="0056539C">
        <w:t xml:space="preserve"> </w:t>
      </w:r>
    </w:p>
    <w:p w14:paraId="52858FB7" w14:textId="31BC7222" w:rsidR="00042B26" w:rsidRPr="00042B26" w:rsidRDefault="00042B26" w:rsidP="00042B26">
      <w:pPr>
        <w:pStyle w:val="ListParagraph"/>
        <w:numPr>
          <w:ilvl w:val="0"/>
          <w:numId w:val="12"/>
        </w:numPr>
        <w:rPr>
          <w:u w:val="single"/>
        </w:rPr>
      </w:pPr>
      <w:r w:rsidRPr="00042B26">
        <w:rPr>
          <w:noProof/>
        </w:rPr>
        <w:drawing>
          <wp:anchor distT="0" distB="0" distL="114300" distR="114300" simplePos="0" relativeHeight="251674624" behindDoc="0" locked="0" layoutInCell="1" allowOverlap="1" wp14:anchorId="4F9111FA" wp14:editId="3D0D6D64">
            <wp:simplePos x="0" y="0"/>
            <wp:positionH relativeFrom="margin">
              <wp:posOffset>424271</wp:posOffset>
            </wp:positionH>
            <wp:positionV relativeFrom="paragraph">
              <wp:posOffset>267154</wp:posOffset>
            </wp:positionV>
            <wp:extent cx="4027170" cy="3461385"/>
            <wp:effectExtent l="0" t="0" r="0" b="5715"/>
            <wp:wrapTopAndBottom/>
            <wp:docPr id="75765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53062" name=""/>
                    <pic:cNvPicPr/>
                  </pic:nvPicPr>
                  <pic:blipFill>
                    <a:blip r:embed="rId18">
                      <a:extLst>
                        <a:ext uri="{28A0092B-C50C-407E-A947-70E740481C1C}">
                          <a14:useLocalDpi xmlns:a14="http://schemas.microsoft.com/office/drawing/2010/main" val="0"/>
                        </a:ext>
                      </a:extLst>
                    </a:blip>
                    <a:stretch>
                      <a:fillRect/>
                    </a:stretch>
                  </pic:blipFill>
                  <pic:spPr>
                    <a:xfrm>
                      <a:off x="0" y="0"/>
                      <a:ext cx="4027170" cy="3461385"/>
                    </a:xfrm>
                    <a:prstGeom prst="rect">
                      <a:avLst/>
                    </a:prstGeom>
                  </pic:spPr>
                </pic:pic>
              </a:graphicData>
            </a:graphic>
            <wp14:sizeRelH relativeFrom="margin">
              <wp14:pctWidth>0</wp14:pctWidth>
            </wp14:sizeRelH>
            <wp14:sizeRelV relativeFrom="margin">
              <wp14:pctHeight>0</wp14:pctHeight>
            </wp14:sizeRelV>
          </wp:anchor>
        </w:drawing>
      </w:r>
      <w:r w:rsidRPr="00042B26">
        <w:rPr>
          <w:noProof/>
        </w:rPr>
        <w:drawing>
          <wp:anchor distT="0" distB="0" distL="114300" distR="114300" simplePos="0" relativeHeight="251675648" behindDoc="0" locked="0" layoutInCell="1" allowOverlap="1" wp14:anchorId="0DD4E7EA" wp14:editId="7541B723">
            <wp:simplePos x="0" y="0"/>
            <wp:positionH relativeFrom="margin">
              <wp:posOffset>408758</wp:posOffset>
            </wp:positionH>
            <wp:positionV relativeFrom="paragraph">
              <wp:posOffset>4297952</wp:posOffset>
            </wp:positionV>
            <wp:extent cx="4059555" cy="3937000"/>
            <wp:effectExtent l="0" t="0" r="0" b="6350"/>
            <wp:wrapTopAndBottom/>
            <wp:docPr id="11406395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39539"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59555" cy="3937000"/>
                    </a:xfrm>
                    <a:prstGeom prst="rect">
                      <a:avLst/>
                    </a:prstGeom>
                  </pic:spPr>
                </pic:pic>
              </a:graphicData>
            </a:graphic>
            <wp14:sizeRelH relativeFrom="margin">
              <wp14:pctWidth>0</wp14:pctWidth>
            </wp14:sizeRelH>
            <wp14:sizeRelV relativeFrom="margin">
              <wp14:pctHeight>0</wp14:pctHeight>
            </wp14:sizeRelV>
          </wp:anchor>
        </w:drawing>
      </w:r>
      <w:r w:rsidRPr="00042B26">
        <w:rPr>
          <w:u w:val="single"/>
        </w:rPr>
        <w:t>whois record</w:t>
      </w:r>
    </w:p>
    <w:p w14:paraId="0B72F371" w14:textId="41F4B66C" w:rsidR="00501B5D" w:rsidRDefault="00635BF7">
      <w:r w:rsidRPr="00635BF7">
        <w:t xml:space="preserve">The email address of the administrator and other information (address, phone, etc) is available publicly. An attacker may use these information to leverage an attack. This may not be used to carry out a direct attack as this is not a vulnerability. However, an attacker makes use of these data to build information about the target.  </w:t>
      </w:r>
    </w:p>
    <w:p w14:paraId="3473910F" w14:textId="50B00BF9" w:rsidR="00042B26" w:rsidRPr="00042B26" w:rsidRDefault="00042B26" w:rsidP="00042B26">
      <w:pPr>
        <w:pStyle w:val="ListParagraph"/>
        <w:numPr>
          <w:ilvl w:val="0"/>
          <w:numId w:val="12"/>
        </w:numPr>
        <w:rPr>
          <w:u w:val="single"/>
        </w:rPr>
      </w:pPr>
      <w:r w:rsidRPr="00042B26">
        <w:rPr>
          <w:noProof/>
        </w:rPr>
        <w:lastRenderedPageBreak/>
        <w:drawing>
          <wp:anchor distT="0" distB="0" distL="114300" distR="114300" simplePos="0" relativeHeight="251673600" behindDoc="0" locked="0" layoutInCell="1" allowOverlap="1" wp14:anchorId="061ED84B" wp14:editId="710BCD0B">
            <wp:simplePos x="0" y="0"/>
            <wp:positionH relativeFrom="margin">
              <wp:posOffset>523330</wp:posOffset>
            </wp:positionH>
            <wp:positionV relativeFrom="paragraph">
              <wp:posOffset>361678</wp:posOffset>
            </wp:positionV>
            <wp:extent cx="5193102" cy="2958465"/>
            <wp:effectExtent l="0" t="0" r="7620" b="0"/>
            <wp:wrapTopAndBottom/>
            <wp:docPr id="1948754088"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54088" name="Picture 1" descr="A screenshot of a repo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93102" cy="2958465"/>
                    </a:xfrm>
                    <a:prstGeom prst="rect">
                      <a:avLst/>
                    </a:prstGeom>
                  </pic:spPr>
                </pic:pic>
              </a:graphicData>
            </a:graphic>
          </wp:anchor>
        </w:drawing>
      </w:r>
      <w:r w:rsidRPr="00042B26">
        <w:rPr>
          <w:u w:val="single"/>
        </w:rPr>
        <w:t>security header check</w:t>
      </w:r>
    </w:p>
    <w:p w14:paraId="3327D3F0" w14:textId="77777777" w:rsidR="00042B26" w:rsidRDefault="00042B26" w:rsidP="00042B26"/>
    <w:p w14:paraId="19FA7063" w14:textId="77777777" w:rsidR="00042B26" w:rsidRDefault="00042B26" w:rsidP="00042B26">
      <w:r>
        <w:t xml:space="preserve">missing headers - </w:t>
      </w:r>
      <w:r w:rsidRPr="00B84EB5">
        <w:t xml:space="preserve">Attackers try to learn more about the target from the amount of information exposed in the headers. An attacker may know what type of tech stack a web application is emphasizing and many other information.  </w:t>
      </w:r>
    </w:p>
    <w:p w14:paraId="37B64368" w14:textId="77777777" w:rsidR="00042B26" w:rsidRDefault="00042B26" w:rsidP="00042B26">
      <w:pPr>
        <w:pStyle w:val="ListParagraph"/>
        <w:numPr>
          <w:ilvl w:val="1"/>
          <w:numId w:val="13"/>
        </w:numPr>
      </w:pPr>
      <w:r>
        <w:t>Strict-Transport-Security</w:t>
      </w:r>
    </w:p>
    <w:p w14:paraId="6644C485" w14:textId="77777777" w:rsidR="00042B26" w:rsidRDefault="00042B26" w:rsidP="00042B26">
      <w:pPr>
        <w:pStyle w:val="ListParagraph"/>
        <w:numPr>
          <w:ilvl w:val="2"/>
          <w:numId w:val="13"/>
        </w:numPr>
      </w:pPr>
      <w:r>
        <w:t>HTTP Strict Transport Security is an excellent feature to support on your site and strengthens your implementation of TLS by getting the User Agent to enforce the use of HTTPS. Recommended value "Strict-Transport-Security: max-age=31536000; includeSubDomains".</w:t>
      </w:r>
    </w:p>
    <w:p w14:paraId="7734170D" w14:textId="77777777" w:rsidR="00042B26" w:rsidRDefault="00042B26" w:rsidP="00042B26">
      <w:pPr>
        <w:pStyle w:val="ListParagraph"/>
        <w:numPr>
          <w:ilvl w:val="1"/>
          <w:numId w:val="13"/>
        </w:numPr>
      </w:pPr>
      <w:r>
        <w:t>Content-Security-Policy</w:t>
      </w:r>
      <w:r>
        <w:tab/>
      </w:r>
    </w:p>
    <w:p w14:paraId="24654DC7" w14:textId="77777777" w:rsidR="00042B26" w:rsidRDefault="00042B26" w:rsidP="00042B26">
      <w:pPr>
        <w:pStyle w:val="ListParagraph"/>
        <w:numPr>
          <w:ilvl w:val="2"/>
          <w:numId w:val="13"/>
        </w:numPr>
      </w:pPr>
      <w:r>
        <w:t>Content Security Policy is an effective measure to protect your site from XSS attacks. By whitelisting sources of approved content, you can prevent the browser from loading malicious assets.</w:t>
      </w:r>
    </w:p>
    <w:p w14:paraId="5D658F1A" w14:textId="77777777" w:rsidR="00042B26" w:rsidRDefault="00042B26" w:rsidP="00042B26">
      <w:pPr>
        <w:pStyle w:val="ListParagraph"/>
        <w:numPr>
          <w:ilvl w:val="1"/>
          <w:numId w:val="13"/>
        </w:numPr>
      </w:pPr>
      <w:r>
        <w:t>Referrer-Policy</w:t>
      </w:r>
    </w:p>
    <w:p w14:paraId="1C2FC10C" w14:textId="77777777" w:rsidR="00042B26" w:rsidRDefault="00042B26" w:rsidP="00042B26">
      <w:pPr>
        <w:pStyle w:val="ListParagraph"/>
        <w:numPr>
          <w:ilvl w:val="2"/>
          <w:numId w:val="13"/>
        </w:numPr>
      </w:pPr>
      <w:r>
        <w:t>Referrer Policy is a new header that allows a site to control how much information the browser includes with navigations away from a document and should be set by all sites.</w:t>
      </w:r>
    </w:p>
    <w:p w14:paraId="551598D9" w14:textId="77777777" w:rsidR="00042B26" w:rsidRDefault="00042B26" w:rsidP="00042B26">
      <w:pPr>
        <w:pStyle w:val="ListParagraph"/>
        <w:numPr>
          <w:ilvl w:val="1"/>
          <w:numId w:val="13"/>
        </w:numPr>
      </w:pPr>
      <w:r>
        <w:t>Permissions-Policy</w:t>
      </w:r>
    </w:p>
    <w:p w14:paraId="00512BF9" w14:textId="35854785" w:rsidR="00501B5D" w:rsidRDefault="00042B26" w:rsidP="00042B26">
      <w:pPr>
        <w:pStyle w:val="ListParagraph"/>
        <w:numPr>
          <w:ilvl w:val="2"/>
          <w:numId w:val="13"/>
        </w:numPr>
      </w:pPr>
      <w:r>
        <w:t xml:space="preserve">Permissions Policy is a new header that allows a site to control which features and APIs can be used in the browser. </w:t>
      </w:r>
      <w:r w:rsidR="00501B5D">
        <w:br w:type="page"/>
      </w:r>
    </w:p>
    <w:p w14:paraId="3BCAC927" w14:textId="3E5533F2" w:rsidR="00042B26" w:rsidRDefault="00042B26" w:rsidP="00042B26">
      <w:pPr>
        <w:pStyle w:val="ListParagraph"/>
        <w:numPr>
          <w:ilvl w:val="1"/>
          <w:numId w:val="13"/>
        </w:numPr>
      </w:pPr>
      <w:r w:rsidRPr="00042B26">
        <w:rPr>
          <w:noProof/>
        </w:rPr>
        <w:lastRenderedPageBreak/>
        <w:drawing>
          <wp:anchor distT="0" distB="0" distL="114300" distR="114300" simplePos="0" relativeHeight="251676672" behindDoc="0" locked="0" layoutInCell="1" allowOverlap="1" wp14:anchorId="7C97E63B" wp14:editId="034E0670">
            <wp:simplePos x="0" y="0"/>
            <wp:positionH relativeFrom="margin">
              <wp:posOffset>260985</wp:posOffset>
            </wp:positionH>
            <wp:positionV relativeFrom="paragraph">
              <wp:posOffset>290195</wp:posOffset>
            </wp:positionV>
            <wp:extent cx="6421755" cy="3091180"/>
            <wp:effectExtent l="0" t="0" r="0" b="0"/>
            <wp:wrapTopAndBottom/>
            <wp:docPr id="141916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9530" name=""/>
                    <pic:cNvPicPr/>
                  </pic:nvPicPr>
                  <pic:blipFill>
                    <a:blip r:embed="rId21">
                      <a:extLst>
                        <a:ext uri="{28A0092B-C50C-407E-A947-70E740481C1C}">
                          <a14:useLocalDpi xmlns:a14="http://schemas.microsoft.com/office/drawing/2010/main" val="0"/>
                        </a:ext>
                      </a:extLst>
                    </a:blip>
                    <a:stretch>
                      <a:fillRect/>
                    </a:stretch>
                  </pic:blipFill>
                  <pic:spPr>
                    <a:xfrm>
                      <a:off x="0" y="0"/>
                      <a:ext cx="6421755" cy="3091180"/>
                    </a:xfrm>
                    <a:prstGeom prst="rect">
                      <a:avLst/>
                    </a:prstGeom>
                  </pic:spPr>
                </pic:pic>
              </a:graphicData>
            </a:graphic>
            <wp14:sizeRelH relativeFrom="margin">
              <wp14:pctWidth>0</wp14:pctWidth>
            </wp14:sizeRelH>
            <wp14:sizeRelV relativeFrom="margin">
              <wp14:pctHeight>0</wp14:pctHeight>
            </wp14:sizeRelV>
          </wp:anchor>
        </w:drawing>
      </w:r>
      <w:r w:rsidR="00501B5D">
        <w:t xml:space="preserve"> </w:t>
      </w:r>
      <w:r w:rsidRPr="00FC4BA9">
        <w:t>netcraft scan to gather background, network, and certificate information</w:t>
      </w:r>
    </w:p>
    <w:p w14:paraId="43B3CA3B" w14:textId="65B69CE2" w:rsidR="0056539C" w:rsidRDefault="00042B26">
      <w:r w:rsidRPr="00042B26">
        <w:rPr>
          <w:noProof/>
        </w:rPr>
        <w:drawing>
          <wp:anchor distT="0" distB="0" distL="114300" distR="114300" simplePos="0" relativeHeight="251677696" behindDoc="0" locked="0" layoutInCell="1" allowOverlap="1" wp14:anchorId="6B96795B" wp14:editId="104AD34C">
            <wp:simplePos x="0" y="0"/>
            <wp:positionH relativeFrom="margin">
              <wp:align>center</wp:align>
            </wp:positionH>
            <wp:positionV relativeFrom="paragraph">
              <wp:posOffset>3371033</wp:posOffset>
            </wp:positionV>
            <wp:extent cx="6389914" cy="4234180"/>
            <wp:effectExtent l="0" t="0" r="0" b="0"/>
            <wp:wrapTopAndBottom/>
            <wp:docPr id="1578009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9506"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89914" cy="4234180"/>
                    </a:xfrm>
                    <a:prstGeom prst="rect">
                      <a:avLst/>
                    </a:prstGeom>
                  </pic:spPr>
                </pic:pic>
              </a:graphicData>
            </a:graphic>
          </wp:anchor>
        </w:drawing>
      </w:r>
      <w:r w:rsidR="0056539C">
        <w:br w:type="page"/>
      </w:r>
    </w:p>
    <w:p w14:paraId="63622182" w14:textId="375D8172" w:rsidR="0056539C" w:rsidRDefault="0056539C" w:rsidP="0056539C">
      <w:pPr>
        <w:pStyle w:val="Heading2"/>
      </w:pPr>
      <w:bookmarkStart w:id="9" w:name="_Toc149165132"/>
      <w:bookmarkStart w:id="10" w:name="_Toc149248779"/>
      <w:r>
        <w:lastRenderedPageBreak/>
        <w:t>Virtual host discovery</w:t>
      </w:r>
      <w:bookmarkEnd w:id="9"/>
      <w:bookmarkEnd w:id="10"/>
      <w:r>
        <w:t xml:space="preserve"> </w:t>
      </w:r>
    </w:p>
    <w:p w14:paraId="00C8DD0A" w14:textId="193BBC5F" w:rsidR="0056539C" w:rsidRDefault="00932E3D">
      <w:r w:rsidRPr="00932E3D">
        <w:rPr>
          <w:noProof/>
        </w:rPr>
        <w:drawing>
          <wp:anchor distT="0" distB="0" distL="114300" distR="114300" simplePos="0" relativeHeight="251678720" behindDoc="0" locked="0" layoutInCell="1" allowOverlap="1" wp14:anchorId="226C294A" wp14:editId="75A7C429">
            <wp:simplePos x="0" y="0"/>
            <wp:positionH relativeFrom="column">
              <wp:posOffset>283028</wp:posOffset>
            </wp:positionH>
            <wp:positionV relativeFrom="paragraph">
              <wp:posOffset>235676</wp:posOffset>
            </wp:positionV>
            <wp:extent cx="5494496" cy="5121084"/>
            <wp:effectExtent l="0" t="0" r="0" b="3810"/>
            <wp:wrapTopAndBottom/>
            <wp:docPr id="1387073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3181"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5121084"/>
                    </a:xfrm>
                    <a:prstGeom prst="rect">
                      <a:avLst/>
                    </a:prstGeom>
                  </pic:spPr>
                </pic:pic>
              </a:graphicData>
            </a:graphic>
          </wp:anchor>
        </w:drawing>
      </w:r>
    </w:p>
    <w:p w14:paraId="5390B38A" w14:textId="77777777" w:rsidR="0056539C" w:rsidRDefault="0056539C">
      <w:r>
        <w:br w:type="page"/>
      </w:r>
    </w:p>
    <w:p w14:paraId="71448C89" w14:textId="77777777" w:rsidR="0056539C" w:rsidRDefault="0056539C" w:rsidP="0056539C">
      <w:pPr>
        <w:pStyle w:val="Heading2"/>
      </w:pPr>
      <w:bookmarkStart w:id="11" w:name="_Toc149165133"/>
      <w:bookmarkStart w:id="12" w:name="_Toc149248780"/>
      <w:r>
        <w:lastRenderedPageBreak/>
        <w:t>Subdomain takeover</w:t>
      </w:r>
      <w:bookmarkEnd w:id="11"/>
      <w:bookmarkEnd w:id="12"/>
    </w:p>
    <w:p w14:paraId="6A3561DA" w14:textId="78E846E0" w:rsidR="00EF631E" w:rsidRPr="00EF631E" w:rsidRDefault="00EF631E" w:rsidP="00EF631E">
      <w:pPr>
        <w:pStyle w:val="ListParagraph"/>
        <w:numPr>
          <w:ilvl w:val="0"/>
          <w:numId w:val="3"/>
        </w:numPr>
      </w:pPr>
      <w:r>
        <w:t>None of the previously found 250 subdomains were vulnerable to takeover</w:t>
      </w:r>
    </w:p>
    <w:p w14:paraId="6735D2A8" w14:textId="5C6F0671" w:rsidR="00EF631E" w:rsidRPr="00EF631E" w:rsidRDefault="00EF631E" w:rsidP="00EF631E">
      <w:pPr>
        <w:pStyle w:val="ListParagraph"/>
        <w:numPr>
          <w:ilvl w:val="0"/>
          <w:numId w:val="3"/>
        </w:numPr>
      </w:pPr>
      <w:r w:rsidRPr="00EF631E">
        <w:t>└─$ subjack -w Desktop/trip.com-unique.txt -v</w:t>
      </w:r>
    </w:p>
    <w:p w14:paraId="5F5EF0D6" w14:textId="22971444" w:rsidR="0056539C" w:rsidRDefault="00EF631E">
      <w:r w:rsidRPr="00EF631E">
        <w:rPr>
          <w:noProof/>
        </w:rPr>
        <w:drawing>
          <wp:inline distT="0" distB="0" distL="0" distR="0" wp14:anchorId="18F13E5C" wp14:editId="1B1C8359">
            <wp:extent cx="6858000" cy="6104255"/>
            <wp:effectExtent l="0" t="0" r="0" b="0"/>
            <wp:docPr id="110807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70266" name=""/>
                    <pic:cNvPicPr/>
                  </pic:nvPicPr>
                  <pic:blipFill>
                    <a:blip r:embed="rId24"/>
                    <a:stretch>
                      <a:fillRect/>
                    </a:stretch>
                  </pic:blipFill>
                  <pic:spPr>
                    <a:xfrm>
                      <a:off x="0" y="0"/>
                      <a:ext cx="6858000" cy="6104255"/>
                    </a:xfrm>
                    <a:prstGeom prst="rect">
                      <a:avLst/>
                    </a:prstGeom>
                  </pic:spPr>
                </pic:pic>
              </a:graphicData>
            </a:graphic>
          </wp:inline>
        </w:drawing>
      </w:r>
      <w:r w:rsidR="0056539C">
        <w:br w:type="page"/>
      </w:r>
    </w:p>
    <w:p w14:paraId="5D8C35F2" w14:textId="77777777" w:rsidR="0056539C" w:rsidRDefault="0056539C" w:rsidP="0056539C">
      <w:pPr>
        <w:pStyle w:val="Heading1"/>
      </w:pPr>
      <w:bookmarkStart w:id="13" w:name="_Toc149164345"/>
      <w:bookmarkStart w:id="14" w:name="_Toc149248781"/>
      <w:r>
        <w:lastRenderedPageBreak/>
        <w:t>Scanning</w:t>
      </w:r>
      <w:bookmarkEnd w:id="13"/>
      <w:bookmarkEnd w:id="14"/>
      <w:r>
        <w:t xml:space="preserve"> </w:t>
      </w:r>
    </w:p>
    <w:p w14:paraId="6695555D" w14:textId="77777777" w:rsidR="00FD4B2B" w:rsidRDefault="00FD4B2B" w:rsidP="00FD4B2B">
      <w:pPr>
        <w:pStyle w:val="Heading2"/>
      </w:pPr>
      <w:bookmarkStart w:id="15" w:name="_Toc149248782"/>
      <w:r w:rsidRPr="00FD4B2B">
        <w:t>Using Nmap for scanning</w:t>
      </w:r>
      <w:bookmarkEnd w:id="15"/>
    </w:p>
    <w:p w14:paraId="0EAB9D59" w14:textId="0AA14B28" w:rsidR="00FD4B2B" w:rsidRDefault="00EF631E" w:rsidP="00EF631E">
      <w:pPr>
        <w:pStyle w:val="ListParagraph"/>
        <w:numPr>
          <w:ilvl w:val="0"/>
          <w:numId w:val="4"/>
        </w:numPr>
      </w:pPr>
      <w:r w:rsidRPr="00EF631E">
        <w:t>└─$ sudo nmap -sV trip.com</w:t>
      </w:r>
    </w:p>
    <w:p w14:paraId="1F7A8F34" w14:textId="4756DB68" w:rsidR="00EF631E" w:rsidRPr="00FD4B2B" w:rsidRDefault="00EF631E" w:rsidP="00FD4B2B">
      <w:r w:rsidRPr="00EF631E">
        <w:rPr>
          <w:noProof/>
        </w:rPr>
        <w:drawing>
          <wp:inline distT="0" distB="0" distL="0" distR="0" wp14:anchorId="7B78AA19" wp14:editId="5F227106">
            <wp:extent cx="5738357" cy="1867062"/>
            <wp:effectExtent l="0" t="0" r="0" b="0"/>
            <wp:docPr id="72976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68219" name=""/>
                    <pic:cNvPicPr/>
                  </pic:nvPicPr>
                  <pic:blipFill>
                    <a:blip r:embed="rId25"/>
                    <a:stretch>
                      <a:fillRect/>
                    </a:stretch>
                  </pic:blipFill>
                  <pic:spPr>
                    <a:xfrm>
                      <a:off x="0" y="0"/>
                      <a:ext cx="5738357" cy="1867062"/>
                    </a:xfrm>
                    <a:prstGeom prst="rect">
                      <a:avLst/>
                    </a:prstGeom>
                  </pic:spPr>
                </pic:pic>
              </a:graphicData>
            </a:graphic>
          </wp:inline>
        </w:drawing>
      </w:r>
    </w:p>
    <w:p w14:paraId="09F8B9B0" w14:textId="77777777" w:rsidR="00FD4B2B" w:rsidRDefault="00FD4B2B" w:rsidP="00FD4B2B">
      <w:pPr>
        <w:pStyle w:val="Heading2"/>
      </w:pPr>
      <w:bookmarkStart w:id="16" w:name="_Toc149248783"/>
      <w:r w:rsidRPr="00FD4B2B">
        <w:t>Using final recon for scanning</w:t>
      </w:r>
      <w:bookmarkEnd w:id="16"/>
      <w:r w:rsidRPr="00FD4B2B">
        <w:t xml:space="preserve"> </w:t>
      </w:r>
    </w:p>
    <w:p w14:paraId="2B8A41C7" w14:textId="00E7F114" w:rsidR="00FD4B2B" w:rsidRPr="00FD4B2B" w:rsidRDefault="00863FEE" w:rsidP="00863FEE">
      <w:pPr>
        <w:pStyle w:val="ListParagraph"/>
        <w:numPr>
          <w:ilvl w:val="0"/>
          <w:numId w:val="4"/>
        </w:numPr>
      </w:pPr>
      <w:r w:rsidRPr="00863FEE">
        <w:t>└─$ finalrecon --full https://www.trip.com</w:t>
      </w:r>
    </w:p>
    <w:p w14:paraId="0EFED66E" w14:textId="31604A6D" w:rsidR="0056539C" w:rsidRDefault="00863FEE">
      <w:r w:rsidRPr="00863FEE">
        <w:rPr>
          <w:noProof/>
        </w:rPr>
        <w:drawing>
          <wp:inline distT="0" distB="0" distL="0" distR="0" wp14:anchorId="75C03345" wp14:editId="7F2396DB">
            <wp:extent cx="6858000" cy="2759075"/>
            <wp:effectExtent l="0" t="0" r="0" b="3175"/>
            <wp:docPr id="180381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11255" name=""/>
                    <pic:cNvPicPr/>
                  </pic:nvPicPr>
                  <pic:blipFill>
                    <a:blip r:embed="rId26"/>
                    <a:stretch>
                      <a:fillRect/>
                    </a:stretch>
                  </pic:blipFill>
                  <pic:spPr>
                    <a:xfrm>
                      <a:off x="0" y="0"/>
                      <a:ext cx="6858000" cy="2759075"/>
                    </a:xfrm>
                    <a:prstGeom prst="rect">
                      <a:avLst/>
                    </a:prstGeom>
                  </pic:spPr>
                </pic:pic>
              </a:graphicData>
            </a:graphic>
          </wp:inline>
        </w:drawing>
      </w:r>
    </w:p>
    <w:p w14:paraId="581F27B1" w14:textId="5875C1D1" w:rsidR="00863FEE" w:rsidRPr="00863FEE" w:rsidRDefault="00863FEE">
      <w:pPr>
        <w:rPr>
          <w:u w:val="single"/>
        </w:rPr>
      </w:pPr>
      <w:r w:rsidRPr="00863FEE">
        <w:rPr>
          <w:u w:val="single"/>
        </w:rPr>
        <w:t>Information gathered using crawlers</w:t>
      </w:r>
    </w:p>
    <w:p w14:paraId="6FAB2948" w14:textId="32A1EB7C" w:rsidR="00863FEE" w:rsidRDefault="00863FEE">
      <w:r w:rsidRPr="00863FEE">
        <w:rPr>
          <w:noProof/>
        </w:rPr>
        <w:drawing>
          <wp:anchor distT="0" distB="0" distL="114300" distR="114300" simplePos="0" relativeHeight="251661312" behindDoc="0" locked="0" layoutInCell="1" allowOverlap="1" wp14:anchorId="08D3CE6A" wp14:editId="08CC3BD9">
            <wp:simplePos x="0" y="0"/>
            <wp:positionH relativeFrom="column">
              <wp:posOffset>0</wp:posOffset>
            </wp:positionH>
            <wp:positionV relativeFrom="paragraph">
              <wp:posOffset>-2600</wp:posOffset>
            </wp:positionV>
            <wp:extent cx="6858000" cy="1714500"/>
            <wp:effectExtent l="0" t="0" r="0" b="0"/>
            <wp:wrapTopAndBottom/>
            <wp:docPr id="383761676" name="Picture 1" descr="A blu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1676" name="Picture 1" descr="A blue screen with red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1714500"/>
                    </a:xfrm>
                    <a:prstGeom prst="rect">
                      <a:avLst/>
                    </a:prstGeom>
                  </pic:spPr>
                </pic:pic>
              </a:graphicData>
            </a:graphic>
          </wp:anchor>
        </w:drawing>
      </w:r>
    </w:p>
    <w:p w14:paraId="418BB527" w14:textId="4378889E" w:rsidR="0056539C" w:rsidRPr="00863FEE" w:rsidRDefault="00863FEE" w:rsidP="0056539C">
      <w:pPr>
        <w:rPr>
          <w:u w:val="single"/>
        </w:rPr>
      </w:pPr>
      <w:r w:rsidRPr="00863FEE">
        <w:rPr>
          <w:noProof/>
        </w:rPr>
        <w:lastRenderedPageBreak/>
        <w:drawing>
          <wp:anchor distT="0" distB="0" distL="114300" distR="114300" simplePos="0" relativeHeight="251662336" behindDoc="1" locked="0" layoutInCell="1" allowOverlap="1" wp14:anchorId="473EC5DC" wp14:editId="5EAA1826">
            <wp:simplePos x="0" y="0"/>
            <wp:positionH relativeFrom="margin">
              <wp:posOffset>344805</wp:posOffset>
            </wp:positionH>
            <wp:positionV relativeFrom="paragraph">
              <wp:posOffset>280083</wp:posOffset>
            </wp:positionV>
            <wp:extent cx="5425440" cy="3364230"/>
            <wp:effectExtent l="0" t="0" r="3810" b="7620"/>
            <wp:wrapTopAndBottom/>
            <wp:docPr id="142660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01580" name=""/>
                    <pic:cNvPicPr/>
                  </pic:nvPicPr>
                  <pic:blipFill>
                    <a:blip r:embed="rId28">
                      <a:extLst>
                        <a:ext uri="{28A0092B-C50C-407E-A947-70E740481C1C}">
                          <a14:useLocalDpi xmlns:a14="http://schemas.microsoft.com/office/drawing/2010/main" val="0"/>
                        </a:ext>
                      </a:extLst>
                    </a:blip>
                    <a:stretch>
                      <a:fillRect/>
                    </a:stretch>
                  </pic:blipFill>
                  <pic:spPr>
                    <a:xfrm>
                      <a:off x="0" y="0"/>
                      <a:ext cx="5425440" cy="3364230"/>
                    </a:xfrm>
                    <a:prstGeom prst="rect">
                      <a:avLst/>
                    </a:prstGeom>
                  </pic:spPr>
                </pic:pic>
              </a:graphicData>
            </a:graphic>
            <wp14:sizeRelH relativeFrom="margin">
              <wp14:pctWidth>0</wp14:pctWidth>
            </wp14:sizeRelH>
            <wp14:sizeRelV relativeFrom="margin">
              <wp14:pctHeight>0</wp14:pctHeight>
            </wp14:sizeRelV>
          </wp:anchor>
        </w:drawing>
      </w:r>
      <w:r w:rsidRPr="00863FEE">
        <w:rPr>
          <w:u w:val="single"/>
        </w:rPr>
        <w:t xml:space="preserve">Directories enumeration </w:t>
      </w:r>
    </w:p>
    <w:p w14:paraId="0474D854" w14:textId="77777777" w:rsidR="00322B73" w:rsidRDefault="00322B73">
      <w:pPr>
        <w:rPr>
          <w:u w:val="single"/>
        </w:rPr>
      </w:pPr>
    </w:p>
    <w:p w14:paraId="71133EC5" w14:textId="3E6D5C25" w:rsidR="00322B73" w:rsidRDefault="00322B73">
      <w:pPr>
        <w:rPr>
          <w:u w:val="single"/>
        </w:rPr>
      </w:pPr>
      <w:r w:rsidRPr="00322B73">
        <w:rPr>
          <w:noProof/>
          <w:u w:val="single"/>
        </w:rPr>
        <w:drawing>
          <wp:anchor distT="0" distB="0" distL="114300" distR="114300" simplePos="0" relativeHeight="251663360" behindDoc="0" locked="0" layoutInCell="1" allowOverlap="1" wp14:anchorId="63CF1ABB" wp14:editId="4D51F3FE">
            <wp:simplePos x="0" y="0"/>
            <wp:positionH relativeFrom="column">
              <wp:posOffset>344805</wp:posOffset>
            </wp:positionH>
            <wp:positionV relativeFrom="paragraph">
              <wp:posOffset>3789692</wp:posOffset>
            </wp:positionV>
            <wp:extent cx="5468620" cy="4036060"/>
            <wp:effectExtent l="0" t="0" r="0" b="2540"/>
            <wp:wrapTopAndBottom/>
            <wp:docPr id="129973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37077" name=""/>
                    <pic:cNvPicPr/>
                  </pic:nvPicPr>
                  <pic:blipFill>
                    <a:blip r:embed="rId29">
                      <a:extLst>
                        <a:ext uri="{28A0092B-C50C-407E-A947-70E740481C1C}">
                          <a14:useLocalDpi xmlns:a14="http://schemas.microsoft.com/office/drawing/2010/main" val="0"/>
                        </a:ext>
                      </a:extLst>
                    </a:blip>
                    <a:stretch>
                      <a:fillRect/>
                    </a:stretch>
                  </pic:blipFill>
                  <pic:spPr>
                    <a:xfrm>
                      <a:off x="0" y="0"/>
                      <a:ext cx="5468620" cy="4036060"/>
                    </a:xfrm>
                    <a:prstGeom prst="rect">
                      <a:avLst/>
                    </a:prstGeom>
                  </pic:spPr>
                </pic:pic>
              </a:graphicData>
            </a:graphic>
            <wp14:sizeRelH relativeFrom="margin">
              <wp14:pctWidth>0</wp14:pctWidth>
            </wp14:sizeRelH>
          </wp:anchor>
        </w:drawing>
      </w:r>
      <w:r w:rsidRPr="00322B73">
        <w:rPr>
          <w:u w:val="single"/>
        </w:rPr>
        <w:t>DNS records found</w:t>
      </w:r>
    </w:p>
    <w:p w14:paraId="48F42F7D" w14:textId="092B7FD4" w:rsidR="0056539C" w:rsidRPr="00322B73" w:rsidRDefault="00863FEE">
      <w:pPr>
        <w:rPr>
          <w:u w:val="single"/>
        </w:rPr>
      </w:pPr>
      <w:r w:rsidRPr="00322B73">
        <w:rPr>
          <w:u w:val="single"/>
        </w:rPr>
        <w:br w:type="page"/>
      </w:r>
    </w:p>
    <w:p w14:paraId="63115741" w14:textId="77777777" w:rsidR="0056539C" w:rsidRDefault="0056539C" w:rsidP="0056539C">
      <w:pPr>
        <w:pStyle w:val="Heading1"/>
      </w:pPr>
      <w:bookmarkStart w:id="17" w:name="_Toc149164348"/>
      <w:bookmarkStart w:id="18" w:name="_Toc149248784"/>
      <w:r>
        <w:lastRenderedPageBreak/>
        <w:t xml:space="preserve">Vulnerability </w:t>
      </w:r>
      <w:bookmarkEnd w:id="17"/>
      <w:r>
        <w:t>checking</w:t>
      </w:r>
      <w:bookmarkEnd w:id="18"/>
    </w:p>
    <w:p w14:paraId="207332E2" w14:textId="1F2A6A93" w:rsidR="00893FC7" w:rsidRDefault="00893FC7" w:rsidP="00893FC7">
      <w:pPr>
        <w:pStyle w:val="Heading2"/>
      </w:pPr>
      <w:bookmarkStart w:id="19" w:name="_Toc149248785"/>
      <w:r>
        <w:t>Vulnerabilities found using NIKTO</w:t>
      </w:r>
      <w:bookmarkEnd w:id="19"/>
    </w:p>
    <w:p w14:paraId="0CCCE5C7" w14:textId="77777777" w:rsidR="00893FC7" w:rsidRDefault="00893FC7" w:rsidP="00893FC7"/>
    <w:p w14:paraId="2F6D659A" w14:textId="77777777" w:rsidR="00BA424A" w:rsidRDefault="00BA424A" w:rsidP="00BA424A">
      <w:r>
        <w:t xml:space="preserve">└─$ nikto -h trip.com    </w:t>
      </w:r>
    </w:p>
    <w:p w14:paraId="12DFA0CF" w14:textId="77777777" w:rsidR="00BA424A" w:rsidRDefault="00BA424A" w:rsidP="00BA424A">
      <w:r>
        <w:t>- Nikto v2.1.6</w:t>
      </w:r>
    </w:p>
    <w:p w14:paraId="2828F334" w14:textId="77777777" w:rsidR="00BA424A" w:rsidRDefault="00BA424A" w:rsidP="00BA424A">
      <w:r>
        <w:t>---------------------------------------------------------------------------</w:t>
      </w:r>
    </w:p>
    <w:p w14:paraId="4606C8BD" w14:textId="77777777" w:rsidR="00BA424A" w:rsidRDefault="00BA424A" w:rsidP="00BA424A">
      <w:r>
        <w:t>+ Target IP:          103.143.160.200</w:t>
      </w:r>
    </w:p>
    <w:p w14:paraId="0D4FD301" w14:textId="77777777" w:rsidR="00BA424A" w:rsidRDefault="00BA424A" w:rsidP="00BA424A">
      <w:r>
        <w:t>+ Target Hostname:    trip.com</w:t>
      </w:r>
    </w:p>
    <w:p w14:paraId="4A5E86C2" w14:textId="77777777" w:rsidR="00BA424A" w:rsidRDefault="00BA424A" w:rsidP="00BA424A">
      <w:r>
        <w:t>+ Target Port:        80</w:t>
      </w:r>
    </w:p>
    <w:p w14:paraId="27649F90" w14:textId="77777777" w:rsidR="00BA424A" w:rsidRDefault="00BA424A" w:rsidP="00BA424A">
      <w:r>
        <w:t>+ Message:            Multiple IP addresses found: 103.143.160.200, 103.158.15.28</w:t>
      </w:r>
    </w:p>
    <w:p w14:paraId="5A4A1E0B" w14:textId="77777777" w:rsidR="00BA424A" w:rsidRDefault="00BA424A" w:rsidP="00BA424A">
      <w:r>
        <w:t>+ Start Time:         2023-10-27 09:51:20 (GMT-4)</w:t>
      </w:r>
    </w:p>
    <w:p w14:paraId="686F77D1" w14:textId="77777777" w:rsidR="00BA424A" w:rsidRDefault="00BA424A" w:rsidP="00BA424A">
      <w:r>
        <w:t>---------------------------------------------------------------------------</w:t>
      </w:r>
    </w:p>
    <w:p w14:paraId="17547561" w14:textId="77777777" w:rsidR="00BA424A" w:rsidRDefault="00BA424A" w:rsidP="00BA424A">
      <w:r>
        <w:t>+ Server: No banner retrieved</w:t>
      </w:r>
    </w:p>
    <w:p w14:paraId="1E27C5A9" w14:textId="77777777" w:rsidR="00BA424A" w:rsidRDefault="00BA424A" w:rsidP="00BA424A">
      <w:r>
        <w:t>+ The anti-clickjacking X-Frame-Options header is not present.</w:t>
      </w:r>
    </w:p>
    <w:p w14:paraId="76D69971" w14:textId="77777777" w:rsidR="00BA424A" w:rsidRDefault="00BA424A" w:rsidP="00BA424A">
      <w:r>
        <w:t>+ The X-XSS-Protection header is not defined. This header can hint to the user agent to protect against some forms of XSS</w:t>
      </w:r>
    </w:p>
    <w:p w14:paraId="21C974F8" w14:textId="77777777" w:rsidR="00BA424A" w:rsidRDefault="00BA424A" w:rsidP="00BA424A">
      <w:r>
        <w:t>+ The X-Content-Type-Options header is not set. This could allow the user agent to render the content of the site in a different fashion to the MIME type</w:t>
      </w:r>
    </w:p>
    <w:p w14:paraId="48991DBE" w14:textId="77777777" w:rsidR="00BA424A" w:rsidRDefault="00BA424A" w:rsidP="00BA424A">
      <w:r>
        <w:t>+ Root page / redirects to: https://www.trip.com/</w:t>
      </w:r>
    </w:p>
    <w:p w14:paraId="3516DF16" w14:textId="77777777" w:rsidR="00BA424A" w:rsidRDefault="00BA424A" w:rsidP="00BA424A">
      <w:r>
        <w:t>+ No CGI Directories found (use '-C all' to force check all possible dirs)</w:t>
      </w:r>
    </w:p>
    <w:p w14:paraId="49791965" w14:textId="77777777" w:rsidR="00BA424A" w:rsidRDefault="00BA424A" w:rsidP="00BA424A">
      <w:r>
        <w:t>+ Server banner has changed from '' to 'nginx/1.20.1' which may suggest a WAF, load balancer or proxy is in place</w:t>
      </w:r>
    </w:p>
    <w:p w14:paraId="45D01FB1" w14:textId="77777777" w:rsidR="00BA424A" w:rsidRDefault="00BA424A" w:rsidP="00BA424A">
      <w:r>
        <w:t>+ 7786 requests: 1 error(s) and 3 item(s) reported on remote host</w:t>
      </w:r>
    </w:p>
    <w:p w14:paraId="5C5CA7A2" w14:textId="77777777" w:rsidR="00BA424A" w:rsidRDefault="00BA424A" w:rsidP="00BA424A">
      <w:r>
        <w:t>+ End Time:           2023-10-27 10:23:11 (GMT-4) (1911 seconds)</w:t>
      </w:r>
    </w:p>
    <w:p w14:paraId="6997E5FD" w14:textId="77777777" w:rsidR="00BA424A" w:rsidRDefault="00BA424A" w:rsidP="00BA424A">
      <w:r>
        <w:t>---------------------------------------------------------------------------</w:t>
      </w:r>
    </w:p>
    <w:p w14:paraId="1D7B00C9" w14:textId="12D9F3FE" w:rsidR="00932E3D" w:rsidRDefault="00BA424A" w:rsidP="00BA424A">
      <w:r>
        <w:t>+ 1 host(s) tested</w:t>
      </w:r>
    </w:p>
    <w:p w14:paraId="61A24CB7" w14:textId="77777777" w:rsidR="00B9253E" w:rsidRDefault="00B9253E" w:rsidP="00BA424A"/>
    <w:p w14:paraId="15D72616" w14:textId="00200191" w:rsidR="00932E3D" w:rsidRDefault="00932E3D" w:rsidP="00BA424A"/>
    <w:p w14:paraId="66E8C9BA" w14:textId="40129EAE" w:rsidR="00932E3D" w:rsidRDefault="00932E3D">
      <w:r>
        <w:br w:type="page"/>
      </w:r>
    </w:p>
    <w:p w14:paraId="7F83DC6C" w14:textId="5176304A" w:rsidR="00932E3D" w:rsidRDefault="00932E3D" w:rsidP="00932E3D">
      <w:pPr>
        <w:pStyle w:val="Heading2"/>
      </w:pPr>
      <w:r>
        <w:lastRenderedPageBreak/>
        <w:t>Alternative scan with tuning using nikto</w:t>
      </w:r>
    </w:p>
    <w:p w14:paraId="38AA78F6" w14:textId="77777777" w:rsidR="00932E3D" w:rsidRPr="00932E3D" w:rsidRDefault="00932E3D" w:rsidP="00932E3D"/>
    <w:p w14:paraId="455CEFA4" w14:textId="18408D92" w:rsidR="00932E3D" w:rsidRDefault="00932E3D" w:rsidP="00932E3D">
      <w:r>
        <w:t>└─$ nikto tuning 9 -h trip.com -p 80,443</w:t>
      </w:r>
    </w:p>
    <w:p w14:paraId="19623269" w14:textId="77777777" w:rsidR="00932E3D" w:rsidRDefault="00932E3D" w:rsidP="00932E3D">
      <w:r>
        <w:t>- Nikto v2.1.6</w:t>
      </w:r>
    </w:p>
    <w:p w14:paraId="673492BA" w14:textId="77777777" w:rsidR="00932E3D" w:rsidRDefault="00932E3D" w:rsidP="00932E3D">
      <w:r>
        <w:t>---------------------------------------------------------------------------</w:t>
      </w:r>
    </w:p>
    <w:p w14:paraId="66EDC654" w14:textId="77777777" w:rsidR="00932E3D" w:rsidRDefault="00932E3D" w:rsidP="00932E3D">
      <w:r>
        <w:t>+ Target IP:          103.158.15.28</w:t>
      </w:r>
    </w:p>
    <w:p w14:paraId="4ADE7FC6" w14:textId="77777777" w:rsidR="00932E3D" w:rsidRDefault="00932E3D" w:rsidP="00932E3D">
      <w:r>
        <w:t>+ Target Hostname:    trip.com</w:t>
      </w:r>
    </w:p>
    <w:p w14:paraId="54D8A10D" w14:textId="77777777" w:rsidR="00932E3D" w:rsidRDefault="00932E3D" w:rsidP="00932E3D">
      <w:r>
        <w:t>+ Target Port:        80</w:t>
      </w:r>
    </w:p>
    <w:p w14:paraId="15A74C90" w14:textId="77777777" w:rsidR="00932E3D" w:rsidRDefault="00932E3D" w:rsidP="00932E3D">
      <w:r>
        <w:t>+ Message:            Multiple IP addresses found: 103.158.15.28, 103.143.160.200</w:t>
      </w:r>
    </w:p>
    <w:p w14:paraId="4E30E5D0" w14:textId="77777777" w:rsidR="00932E3D" w:rsidRDefault="00932E3D" w:rsidP="00932E3D">
      <w:r>
        <w:t>+ Start Time:         2023-10-27 14:47:56 (GMT-4)</w:t>
      </w:r>
    </w:p>
    <w:p w14:paraId="44ED2A90" w14:textId="77777777" w:rsidR="00932E3D" w:rsidRDefault="00932E3D" w:rsidP="00932E3D">
      <w:r>
        <w:t>---------------------------------------------------------------------------</w:t>
      </w:r>
    </w:p>
    <w:p w14:paraId="5986B386" w14:textId="77777777" w:rsidR="00932E3D" w:rsidRDefault="00932E3D" w:rsidP="00932E3D">
      <w:r>
        <w:t>+ Server: No banner retrieved</w:t>
      </w:r>
    </w:p>
    <w:p w14:paraId="1FA1F406" w14:textId="77777777" w:rsidR="00932E3D" w:rsidRDefault="00932E3D" w:rsidP="00932E3D">
      <w:r>
        <w:t>+ The anti-clickjacking X-Frame-Options header is not present.</w:t>
      </w:r>
    </w:p>
    <w:p w14:paraId="231B4394" w14:textId="77777777" w:rsidR="00932E3D" w:rsidRDefault="00932E3D" w:rsidP="00932E3D">
      <w:r>
        <w:t>+ The X-XSS-Protection header is not defined. This header can hint to the user agent to protect against some forms of XSS</w:t>
      </w:r>
    </w:p>
    <w:p w14:paraId="67FC3D7C" w14:textId="77777777" w:rsidR="00932E3D" w:rsidRDefault="00932E3D" w:rsidP="00932E3D">
      <w:r>
        <w:t>+ The X-Content-Type-Options header is not set. This could allow the user agent to render the content of the site in a different fashion to the MIME type</w:t>
      </w:r>
    </w:p>
    <w:p w14:paraId="52CFAB24" w14:textId="77777777" w:rsidR="00932E3D" w:rsidRDefault="00932E3D" w:rsidP="00932E3D">
      <w:r>
        <w:t>+ Root page / redirects to: https://www.trip.com/</w:t>
      </w:r>
    </w:p>
    <w:p w14:paraId="03E56FE7" w14:textId="77777777" w:rsidR="00932E3D" w:rsidRDefault="00932E3D" w:rsidP="00932E3D">
      <w:r>
        <w:t>+ No CGI Directories found (use '-C all' to force check all possible dirs)</w:t>
      </w:r>
    </w:p>
    <w:p w14:paraId="1402B302" w14:textId="77777777" w:rsidR="00932E3D" w:rsidRDefault="00932E3D" w:rsidP="00932E3D">
      <w:r>
        <w:t>+ Server banner has changed from '' to 'nginx/1.20.1' which may suggest a WAF, load balancer or proxy is in place</w:t>
      </w:r>
    </w:p>
    <w:p w14:paraId="469A0F25" w14:textId="77777777" w:rsidR="00932E3D" w:rsidRDefault="00932E3D" w:rsidP="00932E3D">
      <w:r>
        <w:t>+ 7786 requests: 0 error(s) and 3 item(s) reported on remote host</w:t>
      </w:r>
    </w:p>
    <w:p w14:paraId="1F43D9DB" w14:textId="77777777" w:rsidR="00932E3D" w:rsidRDefault="00932E3D" w:rsidP="00932E3D">
      <w:r>
        <w:t>+ End Time:           2023-10-27 15:08:51 (GMT-4) (1255 seconds)</w:t>
      </w:r>
    </w:p>
    <w:p w14:paraId="0909711E" w14:textId="77777777" w:rsidR="00932E3D" w:rsidRDefault="00932E3D" w:rsidP="00932E3D">
      <w:r>
        <w:t>---------------------------------------------------------------------------</w:t>
      </w:r>
    </w:p>
    <w:p w14:paraId="4A45351C" w14:textId="77777777" w:rsidR="00932E3D" w:rsidRDefault="00932E3D" w:rsidP="00932E3D">
      <w:r>
        <w:t>+ Target IP:          103.158.15.28</w:t>
      </w:r>
    </w:p>
    <w:p w14:paraId="5C134943" w14:textId="77777777" w:rsidR="00932E3D" w:rsidRDefault="00932E3D" w:rsidP="00932E3D">
      <w:r>
        <w:t>+ Target Hostname:    trip.com</w:t>
      </w:r>
    </w:p>
    <w:p w14:paraId="6AEE843A" w14:textId="77777777" w:rsidR="00932E3D" w:rsidRDefault="00932E3D" w:rsidP="00932E3D">
      <w:r>
        <w:t>+ Target Port:        443</w:t>
      </w:r>
    </w:p>
    <w:p w14:paraId="5B538CB2" w14:textId="77777777" w:rsidR="00932E3D" w:rsidRDefault="00932E3D" w:rsidP="00932E3D">
      <w:r>
        <w:t>---------------------------------------------------------------------------</w:t>
      </w:r>
    </w:p>
    <w:p w14:paraId="2F496A99" w14:textId="77777777" w:rsidR="00932E3D" w:rsidRDefault="00932E3D" w:rsidP="00932E3D">
      <w:r>
        <w:t>+ SSL Info:        Subject:  /C=SG/ST=Singapore/L=Singapore/O=TRIP.COM TRAVEL SINGAPORE PTE. LTD./CN=*.trip.com</w:t>
      </w:r>
    </w:p>
    <w:p w14:paraId="2E8B3292" w14:textId="77777777" w:rsidR="00932E3D" w:rsidRDefault="00932E3D" w:rsidP="00932E3D">
      <w:r>
        <w:t xml:space="preserve">                   Ciphers:  TLS_AES_256_GCM_SHA384</w:t>
      </w:r>
    </w:p>
    <w:p w14:paraId="2D1FCD5A" w14:textId="77777777" w:rsidR="00932E3D" w:rsidRDefault="00932E3D" w:rsidP="00932E3D">
      <w:r>
        <w:t xml:space="preserve">                   Issuer:   /C=BE/O=GlobalSign nv-sa/CN=GlobalSign RSA OV SSL CA 2018</w:t>
      </w:r>
    </w:p>
    <w:p w14:paraId="3815C605" w14:textId="77777777" w:rsidR="00932E3D" w:rsidRDefault="00932E3D" w:rsidP="00932E3D">
      <w:r>
        <w:t>+ Message:            Multiple IP addresses found: 103.158.15.28, 103.143.160.200</w:t>
      </w:r>
    </w:p>
    <w:p w14:paraId="365A7CDE" w14:textId="77777777" w:rsidR="00932E3D" w:rsidRDefault="00932E3D" w:rsidP="00932E3D">
      <w:r>
        <w:lastRenderedPageBreak/>
        <w:t>+ Start Time:         2023-10-27 15:08:51 (GMT-4)</w:t>
      </w:r>
    </w:p>
    <w:p w14:paraId="48751C53" w14:textId="77777777" w:rsidR="00932E3D" w:rsidRDefault="00932E3D" w:rsidP="00932E3D">
      <w:r>
        <w:t>---------------------------------------------------------------------------</w:t>
      </w:r>
    </w:p>
    <w:p w14:paraId="4FCC8786" w14:textId="77777777" w:rsidR="00932E3D" w:rsidRDefault="00932E3D" w:rsidP="00932E3D">
      <w:r>
        <w:t>+ Server: No banner retrieved</w:t>
      </w:r>
    </w:p>
    <w:p w14:paraId="747804AE" w14:textId="77777777" w:rsidR="00932E3D" w:rsidRDefault="00932E3D" w:rsidP="00932E3D">
      <w:r>
        <w:t>+ The anti-clickjacking X-Frame-Options header is not present.</w:t>
      </w:r>
    </w:p>
    <w:p w14:paraId="3B5881B8" w14:textId="77777777" w:rsidR="00932E3D" w:rsidRDefault="00932E3D" w:rsidP="00932E3D">
      <w:r>
        <w:t>+ The X-XSS-Protection header is not defined. This header can hint to the user agent to protect against some forms of XSS</w:t>
      </w:r>
    </w:p>
    <w:p w14:paraId="4D754915" w14:textId="77777777" w:rsidR="00932E3D" w:rsidRDefault="00932E3D" w:rsidP="00932E3D">
      <w:r>
        <w:t>+ The site uses SSL and the Strict-Transport-Security HTTP header is not defined.</w:t>
      </w:r>
    </w:p>
    <w:p w14:paraId="27819148" w14:textId="77777777" w:rsidR="00932E3D" w:rsidRDefault="00932E3D" w:rsidP="00932E3D">
      <w:r>
        <w:t>+ The site uses SSL and Expect-CT header is not present.</w:t>
      </w:r>
    </w:p>
    <w:p w14:paraId="30AF4B27" w14:textId="77777777" w:rsidR="00932E3D" w:rsidRDefault="00932E3D" w:rsidP="00932E3D">
      <w:r>
        <w:t>+ The X-Content-Type-Options header is not set. This could allow the user agent to render the content of the site in a different fashion to the MIME type</w:t>
      </w:r>
    </w:p>
    <w:p w14:paraId="4FE2E265" w14:textId="77777777" w:rsidR="00932E3D" w:rsidRDefault="00932E3D" w:rsidP="00932E3D">
      <w:r>
        <w:t>+ Root page / redirects to: https://www.trip.com/</w:t>
      </w:r>
    </w:p>
    <w:p w14:paraId="4E14249E" w14:textId="77777777" w:rsidR="00932E3D" w:rsidRDefault="00932E3D" w:rsidP="00932E3D">
      <w:r>
        <w:t>+ No CGI Directories found (use '-C all' to force check all possible dirs)</w:t>
      </w:r>
    </w:p>
    <w:p w14:paraId="75CD98C3" w14:textId="77777777" w:rsidR="00932E3D" w:rsidRDefault="00932E3D" w:rsidP="00932E3D">
      <w:r>
        <w:t>+ Server banner has changed from '' to 'nginx/1.20.1' which may suggest a WAF, load balancer or proxy is in place</w:t>
      </w:r>
    </w:p>
    <w:p w14:paraId="6B6A6919" w14:textId="77777777" w:rsidR="00932E3D" w:rsidRDefault="00932E3D" w:rsidP="00932E3D">
      <w:r>
        <w:t>+ Server is using a wildcard certificate: *.trip.com</w:t>
      </w:r>
    </w:p>
    <w:p w14:paraId="6C4ED273" w14:textId="77777777" w:rsidR="00932E3D" w:rsidRDefault="00932E3D" w:rsidP="00932E3D">
      <w:r>
        <w:t>+ 15808 requests: 0 error(s) and 6 item(s) reported on remote host</w:t>
      </w:r>
    </w:p>
    <w:p w14:paraId="26EC750C" w14:textId="77777777" w:rsidR="00932E3D" w:rsidRDefault="00932E3D" w:rsidP="00932E3D">
      <w:r>
        <w:t>+ End Time:           2023-10-28 01:54:42 (GMT-4) (38751 seconds)</w:t>
      </w:r>
    </w:p>
    <w:p w14:paraId="58531D28" w14:textId="77777777" w:rsidR="00932E3D" w:rsidRDefault="00932E3D" w:rsidP="00932E3D">
      <w:r>
        <w:t>---------------------------------------------------------------------------</w:t>
      </w:r>
    </w:p>
    <w:p w14:paraId="02427552" w14:textId="07927288" w:rsidR="002E1347" w:rsidRDefault="00932E3D" w:rsidP="00932E3D">
      <w:r>
        <w:t>+ 2 host(s) tested</w:t>
      </w:r>
      <w:r>
        <w:br w:type="page"/>
      </w:r>
    </w:p>
    <w:p w14:paraId="070C18A3" w14:textId="0F47C807" w:rsidR="002E1347" w:rsidRDefault="00893FC7" w:rsidP="002E1347">
      <w:pPr>
        <w:pStyle w:val="Heading2"/>
      </w:pPr>
      <w:bookmarkStart w:id="20" w:name="_Toc149248786"/>
      <w:r>
        <w:lastRenderedPageBreak/>
        <w:t>Vulnerabilities found using rapidscan</w:t>
      </w:r>
      <w:bookmarkEnd w:id="20"/>
    </w:p>
    <w:p w14:paraId="0E26203A" w14:textId="7619D338" w:rsidR="00FD4B2B" w:rsidRPr="00FD4B2B" w:rsidRDefault="00322B73" w:rsidP="00FD4B2B">
      <w:r w:rsidRPr="00BA424A">
        <w:rPr>
          <w:noProof/>
        </w:rPr>
        <w:drawing>
          <wp:anchor distT="0" distB="0" distL="114300" distR="114300" simplePos="0" relativeHeight="251660288" behindDoc="0" locked="0" layoutInCell="1" allowOverlap="1" wp14:anchorId="56CA8DEC" wp14:editId="1E2960AF">
            <wp:simplePos x="0" y="0"/>
            <wp:positionH relativeFrom="margin">
              <wp:align>right</wp:align>
            </wp:positionH>
            <wp:positionV relativeFrom="paragraph">
              <wp:posOffset>165375</wp:posOffset>
            </wp:positionV>
            <wp:extent cx="6858000" cy="4965065"/>
            <wp:effectExtent l="0" t="0" r="0" b="6985"/>
            <wp:wrapTopAndBottom/>
            <wp:docPr id="70703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38922"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4965065"/>
                    </a:xfrm>
                    <a:prstGeom prst="rect">
                      <a:avLst/>
                    </a:prstGeom>
                  </pic:spPr>
                </pic:pic>
              </a:graphicData>
            </a:graphic>
          </wp:anchor>
        </w:drawing>
      </w:r>
    </w:p>
    <w:p w14:paraId="1F1CCB91" w14:textId="6D3ECEC9" w:rsidR="00863FEE" w:rsidRDefault="002E1347" w:rsidP="002E1347">
      <w:pPr>
        <w:pStyle w:val="ListParagraph"/>
        <w:numPr>
          <w:ilvl w:val="0"/>
          <w:numId w:val="7"/>
        </w:numPr>
      </w:pPr>
      <w:r w:rsidRPr="00A11523">
        <w:rPr>
          <w:noProof/>
        </w:rPr>
        <w:drawing>
          <wp:anchor distT="0" distB="0" distL="114300" distR="114300" simplePos="0" relativeHeight="251671552" behindDoc="0" locked="0" layoutInCell="1" allowOverlap="1" wp14:anchorId="4219A0B8" wp14:editId="1D8FF393">
            <wp:simplePos x="0" y="0"/>
            <wp:positionH relativeFrom="margin">
              <wp:align>right</wp:align>
            </wp:positionH>
            <wp:positionV relativeFrom="paragraph">
              <wp:posOffset>281940</wp:posOffset>
            </wp:positionV>
            <wp:extent cx="6858000" cy="1609090"/>
            <wp:effectExtent l="0" t="0" r="0" b="0"/>
            <wp:wrapTopAndBottom/>
            <wp:docPr id="147185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54580" name=""/>
                    <pic:cNvPicPr/>
                  </pic:nvPicPr>
                  <pic:blipFill>
                    <a:blip r:embed="rId31">
                      <a:extLst>
                        <a:ext uri="{28A0092B-C50C-407E-A947-70E740481C1C}">
                          <a14:useLocalDpi xmlns:a14="http://schemas.microsoft.com/office/drawing/2010/main" val="0"/>
                        </a:ext>
                      </a:extLst>
                    </a:blip>
                    <a:stretch>
                      <a:fillRect/>
                    </a:stretch>
                  </pic:blipFill>
                  <pic:spPr>
                    <a:xfrm>
                      <a:off x="0" y="0"/>
                      <a:ext cx="6858000" cy="1609090"/>
                    </a:xfrm>
                    <a:prstGeom prst="rect">
                      <a:avLst/>
                    </a:prstGeom>
                  </pic:spPr>
                </pic:pic>
              </a:graphicData>
            </a:graphic>
          </wp:anchor>
        </w:drawing>
      </w:r>
      <w:r>
        <w:t>Vulnerability title – RDP server detected over UDP</w:t>
      </w:r>
      <w:r w:rsidRPr="00A11523">
        <w:t xml:space="preserve"> </w:t>
      </w:r>
    </w:p>
    <w:p w14:paraId="1382543C" w14:textId="4852D145" w:rsidR="002E1347" w:rsidRDefault="002E1347" w:rsidP="002E1347">
      <w:pPr>
        <w:pStyle w:val="ListParagraph"/>
        <w:numPr>
          <w:ilvl w:val="0"/>
          <w:numId w:val="6"/>
        </w:numPr>
      </w:pPr>
      <w:r>
        <w:t>Vulnerability threat level</w:t>
      </w:r>
    </w:p>
    <w:p w14:paraId="09E64071" w14:textId="77777777" w:rsidR="002E1347" w:rsidRDefault="002E1347" w:rsidP="002E1347">
      <w:pPr>
        <w:pStyle w:val="ListParagraph"/>
        <w:numPr>
          <w:ilvl w:val="1"/>
          <w:numId w:val="6"/>
        </w:numPr>
      </w:pPr>
      <w:r>
        <w:t>High</w:t>
      </w:r>
    </w:p>
    <w:p w14:paraId="6142DCD5" w14:textId="77777777" w:rsidR="002E1347" w:rsidRDefault="002E1347" w:rsidP="002E1347">
      <w:pPr>
        <w:pStyle w:val="ListParagraph"/>
        <w:numPr>
          <w:ilvl w:val="0"/>
          <w:numId w:val="6"/>
        </w:numPr>
      </w:pPr>
      <w:r>
        <w:t>Vulnerability description</w:t>
      </w:r>
    </w:p>
    <w:p w14:paraId="5D1EB08B" w14:textId="77777777" w:rsidR="002E1347" w:rsidRDefault="002E1347" w:rsidP="002E1347">
      <w:pPr>
        <w:pStyle w:val="ListParagraph"/>
        <w:numPr>
          <w:ilvl w:val="1"/>
          <w:numId w:val="6"/>
        </w:numPr>
      </w:pPr>
      <w:bookmarkStart w:id="21" w:name="_Hlk149226711"/>
      <w:r>
        <w:t>Attacker may launch remote exploits to either crash the service or tools like ncrack to try brute-forcing the password of the target.</w:t>
      </w:r>
    </w:p>
    <w:bookmarkEnd w:id="21"/>
    <w:p w14:paraId="7D67A42D" w14:textId="77777777" w:rsidR="002E1347" w:rsidRDefault="002E1347" w:rsidP="002E1347">
      <w:pPr>
        <w:pStyle w:val="ListParagraph"/>
        <w:numPr>
          <w:ilvl w:val="0"/>
          <w:numId w:val="6"/>
        </w:numPr>
      </w:pPr>
      <w:r w:rsidRPr="00B242C0">
        <w:lastRenderedPageBreak/>
        <w:t>Impact assessment</w:t>
      </w:r>
    </w:p>
    <w:p w14:paraId="0C1250D5" w14:textId="77777777" w:rsidR="002E1347" w:rsidRDefault="002E1347" w:rsidP="002E1347">
      <w:pPr>
        <w:pStyle w:val="ListParagraph"/>
        <w:numPr>
          <w:ilvl w:val="1"/>
          <w:numId w:val="6"/>
        </w:numPr>
      </w:pPr>
      <w:bookmarkStart w:id="22" w:name="_Hlk149226736"/>
      <w:r w:rsidRPr="00B242C0">
        <w:t>The vulnerability has a high threat level, as it can lead to service disruptions or unauthorized access</w:t>
      </w:r>
      <w:bookmarkEnd w:id="22"/>
      <w:r w:rsidRPr="00B242C0">
        <w:t>.</w:t>
      </w:r>
    </w:p>
    <w:p w14:paraId="35B39FDF" w14:textId="77777777" w:rsidR="002E1347" w:rsidRDefault="002E1347" w:rsidP="002E1347">
      <w:pPr>
        <w:pStyle w:val="ListParagraph"/>
        <w:numPr>
          <w:ilvl w:val="0"/>
          <w:numId w:val="6"/>
        </w:numPr>
      </w:pPr>
      <w:bookmarkStart w:id="23" w:name="_Hlk149226745"/>
      <w:r>
        <w:t>Proposed mitigation or fix</w:t>
      </w:r>
    </w:p>
    <w:p w14:paraId="4708F318" w14:textId="77777777" w:rsidR="002E1347" w:rsidRDefault="002E1347" w:rsidP="002E1347">
      <w:pPr>
        <w:pStyle w:val="ListParagraph"/>
        <w:numPr>
          <w:ilvl w:val="1"/>
          <w:numId w:val="6"/>
        </w:numPr>
      </w:pPr>
      <w:bookmarkStart w:id="24" w:name="_Hlk149226793"/>
      <w:bookmarkEnd w:id="23"/>
      <w:r>
        <w:t>It is recommended that to block the service outside world and make the service accessible only through the set of allowed IPs only necessary to prevent potential exploits.</w:t>
      </w:r>
    </w:p>
    <w:p w14:paraId="20557D51" w14:textId="77777777" w:rsidR="002E1347" w:rsidRDefault="002E1347" w:rsidP="002E1347">
      <w:pPr>
        <w:pStyle w:val="ListParagraph"/>
        <w:ind w:left="1440"/>
      </w:pPr>
    </w:p>
    <w:p w14:paraId="3D62CBB1" w14:textId="4354F58C" w:rsidR="002E1347" w:rsidRPr="002E1347" w:rsidRDefault="002E1347" w:rsidP="002E1347">
      <w:pPr>
        <w:pStyle w:val="ListParagraph"/>
        <w:numPr>
          <w:ilvl w:val="0"/>
          <w:numId w:val="7"/>
        </w:numPr>
      </w:pPr>
      <w:r w:rsidRPr="00474089">
        <w:rPr>
          <w:noProof/>
        </w:rPr>
        <w:drawing>
          <wp:anchor distT="0" distB="0" distL="114300" distR="114300" simplePos="0" relativeHeight="251665408" behindDoc="0" locked="0" layoutInCell="1" allowOverlap="1" wp14:anchorId="61D7634D" wp14:editId="34E708B4">
            <wp:simplePos x="0" y="0"/>
            <wp:positionH relativeFrom="margin">
              <wp:align>right</wp:align>
            </wp:positionH>
            <wp:positionV relativeFrom="paragraph">
              <wp:posOffset>345129</wp:posOffset>
            </wp:positionV>
            <wp:extent cx="6858000" cy="1635760"/>
            <wp:effectExtent l="0" t="0" r="0" b="2540"/>
            <wp:wrapTopAndBottom/>
            <wp:docPr id="1425183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83414"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1635760"/>
                    </a:xfrm>
                    <a:prstGeom prst="rect">
                      <a:avLst/>
                    </a:prstGeom>
                  </pic:spPr>
                </pic:pic>
              </a:graphicData>
            </a:graphic>
          </wp:anchor>
        </w:drawing>
      </w:r>
      <w:r w:rsidRPr="002E1347">
        <w:t>Vulnerability title - Secure client-initiated renegotiation vulnerability</w:t>
      </w:r>
    </w:p>
    <w:bookmarkEnd w:id="24"/>
    <w:p w14:paraId="7A24AB8C" w14:textId="77777777" w:rsidR="002E1347" w:rsidRDefault="002E1347" w:rsidP="002E1347"/>
    <w:p w14:paraId="72B66798" w14:textId="77777777" w:rsidR="002E1347" w:rsidRDefault="002E1347" w:rsidP="002E1347"/>
    <w:p w14:paraId="567802C2" w14:textId="7F8DB34E" w:rsidR="002E1347" w:rsidRDefault="002E1347" w:rsidP="002E1347">
      <w:pPr>
        <w:pStyle w:val="ListParagraph"/>
        <w:numPr>
          <w:ilvl w:val="0"/>
          <w:numId w:val="9"/>
        </w:numPr>
      </w:pPr>
      <w:r>
        <w:t>Vulnerability threat level</w:t>
      </w:r>
    </w:p>
    <w:p w14:paraId="550EA3EB" w14:textId="77777777" w:rsidR="002E1347" w:rsidRDefault="002E1347" w:rsidP="002E1347">
      <w:pPr>
        <w:pStyle w:val="ListParagraph"/>
        <w:numPr>
          <w:ilvl w:val="1"/>
          <w:numId w:val="9"/>
        </w:numPr>
      </w:pPr>
      <w:r>
        <w:t>Medium</w:t>
      </w:r>
    </w:p>
    <w:p w14:paraId="2DB3473D" w14:textId="77777777" w:rsidR="002E1347" w:rsidRDefault="002E1347" w:rsidP="002E1347">
      <w:pPr>
        <w:pStyle w:val="ListParagraph"/>
        <w:numPr>
          <w:ilvl w:val="0"/>
          <w:numId w:val="9"/>
        </w:numPr>
      </w:pPr>
      <w:r>
        <w:t>Vulnerability description</w:t>
      </w:r>
    </w:p>
    <w:p w14:paraId="51C0B2F8" w14:textId="77777777" w:rsidR="002E1347" w:rsidRDefault="002E1347" w:rsidP="002E1347">
      <w:pPr>
        <w:pStyle w:val="ListParagraph"/>
        <w:numPr>
          <w:ilvl w:val="1"/>
          <w:numId w:val="9"/>
        </w:numPr>
      </w:pPr>
      <w:r w:rsidRPr="00D57E36">
        <w:t>This vulnerability, otherwise known as a Plain-Text Injection attack, allows Man-in-the-Middle (MiTM) attackers to insert data into HTTPS sessions, and potentially other types of sessions protected by TLS or SSL, by sending an unauthenticated request that is processed retroactively by a server in a post-renegotiation context.</w:t>
      </w:r>
    </w:p>
    <w:p w14:paraId="689EBCB1" w14:textId="77777777" w:rsidR="002E1347" w:rsidRDefault="002E1347" w:rsidP="002E1347">
      <w:pPr>
        <w:pStyle w:val="ListParagraph"/>
        <w:numPr>
          <w:ilvl w:val="0"/>
          <w:numId w:val="9"/>
        </w:numPr>
      </w:pPr>
      <w:r>
        <w:t>Affected components.</w:t>
      </w:r>
    </w:p>
    <w:p w14:paraId="2CB9C205" w14:textId="77777777" w:rsidR="002E1347" w:rsidRDefault="002E1347" w:rsidP="002E1347">
      <w:pPr>
        <w:pStyle w:val="ListParagraph"/>
        <w:numPr>
          <w:ilvl w:val="1"/>
          <w:numId w:val="9"/>
        </w:numPr>
      </w:pPr>
      <w:r>
        <w:t>Secure client renegotiation that supports TLS or SSL protocols</w:t>
      </w:r>
    </w:p>
    <w:p w14:paraId="6D550CFC" w14:textId="77777777" w:rsidR="002E1347" w:rsidRDefault="002E1347" w:rsidP="002E1347">
      <w:pPr>
        <w:pStyle w:val="ListParagraph"/>
        <w:numPr>
          <w:ilvl w:val="0"/>
          <w:numId w:val="9"/>
        </w:numPr>
      </w:pPr>
      <w:r w:rsidRPr="00D57E36">
        <w:t>Proposed mitigation or fix</w:t>
      </w:r>
    </w:p>
    <w:p w14:paraId="72E01136" w14:textId="77777777" w:rsidR="002E1347" w:rsidRDefault="002E1347" w:rsidP="002E1347">
      <w:pPr>
        <w:pStyle w:val="ListParagraph"/>
        <w:numPr>
          <w:ilvl w:val="1"/>
          <w:numId w:val="9"/>
        </w:numPr>
      </w:pPr>
      <w:r w:rsidRPr="00D57E36">
        <w:t>Disable Secure Client Initiated Renegotiation</w:t>
      </w:r>
    </w:p>
    <w:p w14:paraId="19013397" w14:textId="77777777" w:rsidR="002E1347" w:rsidRDefault="002E1347" w:rsidP="002E1347">
      <w:pPr>
        <w:pStyle w:val="ListParagraph"/>
        <w:numPr>
          <w:ilvl w:val="1"/>
          <w:numId w:val="9"/>
        </w:numPr>
      </w:pPr>
      <w:r w:rsidRPr="00D57E36">
        <w:t>Use strict certificate validation</w:t>
      </w:r>
      <w:r>
        <w:t>.</w:t>
      </w:r>
    </w:p>
    <w:p w14:paraId="66B3102E" w14:textId="7A41A49C" w:rsidR="00863FEE" w:rsidRDefault="00863FEE" w:rsidP="002E1347">
      <w:pPr>
        <w:pStyle w:val="ListParagraph"/>
        <w:numPr>
          <w:ilvl w:val="0"/>
          <w:numId w:val="9"/>
        </w:numPr>
      </w:pPr>
      <w:r>
        <w:br w:type="page"/>
      </w:r>
    </w:p>
    <w:p w14:paraId="4B4DC544" w14:textId="2D4435B5" w:rsidR="0056539C" w:rsidRDefault="002E1347" w:rsidP="00E04BAB">
      <w:pPr>
        <w:pStyle w:val="ListParagraph"/>
        <w:numPr>
          <w:ilvl w:val="0"/>
          <w:numId w:val="7"/>
        </w:numPr>
      </w:pPr>
      <w:r w:rsidRPr="00B9253E">
        <w:rPr>
          <w:noProof/>
        </w:rPr>
        <w:lastRenderedPageBreak/>
        <w:drawing>
          <wp:anchor distT="0" distB="0" distL="114300" distR="114300" simplePos="0" relativeHeight="251664384" behindDoc="0" locked="0" layoutInCell="1" allowOverlap="1" wp14:anchorId="039816E2" wp14:editId="3852D16F">
            <wp:simplePos x="0" y="0"/>
            <wp:positionH relativeFrom="margin">
              <wp:posOffset>-206483</wp:posOffset>
            </wp:positionH>
            <wp:positionV relativeFrom="paragraph">
              <wp:posOffset>379011</wp:posOffset>
            </wp:positionV>
            <wp:extent cx="6858000" cy="1669415"/>
            <wp:effectExtent l="0" t="0" r="0" b="6985"/>
            <wp:wrapTopAndBottom/>
            <wp:docPr id="71793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3906" name=""/>
                    <pic:cNvPicPr/>
                  </pic:nvPicPr>
                  <pic:blipFill>
                    <a:blip r:embed="rId33">
                      <a:extLst>
                        <a:ext uri="{28A0092B-C50C-407E-A947-70E740481C1C}">
                          <a14:useLocalDpi xmlns:a14="http://schemas.microsoft.com/office/drawing/2010/main" val="0"/>
                        </a:ext>
                      </a:extLst>
                    </a:blip>
                    <a:stretch>
                      <a:fillRect/>
                    </a:stretch>
                  </pic:blipFill>
                  <pic:spPr>
                    <a:xfrm>
                      <a:off x="0" y="0"/>
                      <a:ext cx="6858000" cy="1669415"/>
                    </a:xfrm>
                    <a:prstGeom prst="rect">
                      <a:avLst/>
                    </a:prstGeom>
                  </pic:spPr>
                </pic:pic>
              </a:graphicData>
            </a:graphic>
          </wp:anchor>
        </w:drawing>
      </w:r>
      <w:r w:rsidR="00474089" w:rsidRPr="00474089">
        <w:rPr>
          <w:noProof/>
        </w:rPr>
        <w:drawing>
          <wp:anchor distT="0" distB="0" distL="114300" distR="114300" simplePos="0" relativeHeight="251666432" behindDoc="0" locked="0" layoutInCell="1" allowOverlap="1" wp14:anchorId="22EF3231" wp14:editId="1F8CC36C">
            <wp:simplePos x="0" y="0"/>
            <wp:positionH relativeFrom="margin">
              <wp:align>right</wp:align>
            </wp:positionH>
            <wp:positionV relativeFrom="paragraph">
              <wp:posOffset>6007399</wp:posOffset>
            </wp:positionV>
            <wp:extent cx="6858000" cy="1523365"/>
            <wp:effectExtent l="0" t="0" r="0" b="635"/>
            <wp:wrapTopAndBottom/>
            <wp:docPr id="126410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01793" name=""/>
                    <pic:cNvPicPr/>
                  </pic:nvPicPr>
                  <pic:blipFill>
                    <a:blip r:embed="rId34">
                      <a:extLst>
                        <a:ext uri="{28A0092B-C50C-407E-A947-70E740481C1C}">
                          <a14:useLocalDpi xmlns:a14="http://schemas.microsoft.com/office/drawing/2010/main" val="0"/>
                        </a:ext>
                      </a:extLst>
                    </a:blip>
                    <a:stretch>
                      <a:fillRect/>
                    </a:stretch>
                  </pic:blipFill>
                  <pic:spPr>
                    <a:xfrm>
                      <a:off x="0" y="0"/>
                      <a:ext cx="6858000" cy="1523365"/>
                    </a:xfrm>
                    <a:prstGeom prst="rect">
                      <a:avLst/>
                    </a:prstGeom>
                  </pic:spPr>
                </pic:pic>
              </a:graphicData>
            </a:graphic>
          </wp:anchor>
        </w:drawing>
      </w:r>
      <w:r w:rsidRPr="002E1347">
        <w:t xml:space="preserve"> </w:t>
      </w:r>
      <w:bookmarkStart w:id="25" w:name="_Hlk149466604"/>
      <w:r>
        <w:t>Vulnerability title – SNMP service detected</w:t>
      </w:r>
      <w:bookmarkEnd w:id="25"/>
    </w:p>
    <w:p w14:paraId="62ACD61A" w14:textId="77777777" w:rsidR="002E1347" w:rsidRPr="002E1347" w:rsidRDefault="002E1347" w:rsidP="002E1347"/>
    <w:p w14:paraId="62A9A466" w14:textId="77777777" w:rsidR="002E1347" w:rsidRDefault="002E1347" w:rsidP="002E1347">
      <w:pPr>
        <w:pStyle w:val="ListParagraph"/>
        <w:numPr>
          <w:ilvl w:val="0"/>
          <w:numId w:val="10"/>
        </w:numPr>
      </w:pPr>
      <w:bookmarkStart w:id="26" w:name="_Hlk149466634"/>
      <w:r>
        <w:t>Vulnerability threat level</w:t>
      </w:r>
    </w:p>
    <w:p w14:paraId="4D9C5261" w14:textId="59E5A80E" w:rsidR="002E1347" w:rsidRDefault="002E1347" w:rsidP="002E1347">
      <w:pPr>
        <w:pStyle w:val="ListParagraph"/>
        <w:numPr>
          <w:ilvl w:val="1"/>
          <w:numId w:val="10"/>
        </w:numPr>
      </w:pPr>
      <w:r>
        <w:t>Medium</w:t>
      </w:r>
    </w:p>
    <w:p w14:paraId="6BDEFCE4" w14:textId="77777777" w:rsidR="002E1347" w:rsidRDefault="002E1347" w:rsidP="002E1347">
      <w:pPr>
        <w:pStyle w:val="ListParagraph"/>
        <w:numPr>
          <w:ilvl w:val="0"/>
          <w:numId w:val="10"/>
        </w:numPr>
      </w:pPr>
      <w:r>
        <w:t>Vulnerability description</w:t>
      </w:r>
    </w:p>
    <w:p w14:paraId="4F91C5C9" w14:textId="44BFDEA4" w:rsidR="002E1347" w:rsidRDefault="002E1347" w:rsidP="002E1347">
      <w:pPr>
        <w:pStyle w:val="ListParagraph"/>
        <w:numPr>
          <w:ilvl w:val="1"/>
          <w:numId w:val="10"/>
        </w:numPr>
      </w:pPr>
      <w:r>
        <w:t xml:space="preserve">Attackers will be able to read the community strings through the service and enumerate quite a bit of information from the target </w:t>
      </w:r>
    </w:p>
    <w:p w14:paraId="476F1890" w14:textId="568CF4EF" w:rsidR="002E1347" w:rsidRDefault="002E1347" w:rsidP="002E1347">
      <w:pPr>
        <w:pStyle w:val="ListParagraph"/>
        <w:numPr>
          <w:ilvl w:val="1"/>
          <w:numId w:val="10"/>
        </w:numPr>
      </w:pPr>
      <w:r>
        <w:t>Also there are multiple remote code execution and denial of service vulnerabilities related to SNMP services.</w:t>
      </w:r>
    </w:p>
    <w:p w14:paraId="778092EB" w14:textId="505FA3CD" w:rsidR="002E1347" w:rsidRDefault="002E1347" w:rsidP="002E1347">
      <w:pPr>
        <w:pStyle w:val="ListParagraph"/>
        <w:numPr>
          <w:ilvl w:val="0"/>
          <w:numId w:val="10"/>
        </w:numPr>
      </w:pPr>
      <w:r w:rsidRPr="002E1347">
        <w:t>Affected components</w:t>
      </w:r>
    </w:p>
    <w:p w14:paraId="4F3897EA" w14:textId="68A405D4" w:rsidR="002E1347" w:rsidRDefault="002E1347" w:rsidP="002E1347">
      <w:pPr>
        <w:pStyle w:val="ListParagraph"/>
        <w:numPr>
          <w:ilvl w:val="1"/>
          <w:numId w:val="10"/>
        </w:numPr>
      </w:pPr>
      <w:r w:rsidRPr="002E1347">
        <w:t>SNMP service</w:t>
      </w:r>
    </w:p>
    <w:p w14:paraId="46CE4229" w14:textId="5EAB9EC3" w:rsidR="002E1347" w:rsidRDefault="002E1347" w:rsidP="002E1347">
      <w:pPr>
        <w:pStyle w:val="ListParagraph"/>
        <w:numPr>
          <w:ilvl w:val="0"/>
          <w:numId w:val="10"/>
        </w:numPr>
      </w:pPr>
      <w:r>
        <w:t>Proposed mitigation or fix</w:t>
      </w:r>
    </w:p>
    <w:p w14:paraId="2D469B20" w14:textId="5D368D69" w:rsidR="002E1347" w:rsidRDefault="002E1347" w:rsidP="002E1347">
      <w:pPr>
        <w:pStyle w:val="ListParagraph"/>
        <w:numPr>
          <w:ilvl w:val="1"/>
          <w:numId w:val="10"/>
        </w:numPr>
      </w:pPr>
      <w:r>
        <w:t>Use a firewall to block the ports from the outside world</w:t>
      </w:r>
    </w:p>
    <w:bookmarkEnd w:id="26"/>
    <w:p w14:paraId="2D07CADD" w14:textId="77777777" w:rsidR="002E1347" w:rsidRPr="002E1347" w:rsidRDefault="002E1347" w:rsidP="002E1347"/>
    <w:p w14:paraId="19D808B8" w14:textId="77777777" w:rsidR="002E1347" w:rsidRPr="002E1347" w:rsidRDefault="002E1347" w:rsidP="002E1347"/>
    <w:p w14:paraId="3792E433" w14:textId="77777777" w:rsidR="002E1347" w:rsidRPr="002E1347" w:rsidRDefault="002E1347" w:rsidP="002E1347"/>
    <w:p w14:paraId="2968DA2C" w14:textId="77777777" w:rsidR="002E1347" w:rsidRPr="002E1347" w:rsidRDefault="002E1347" w:rsidP="002E1347"/>
    <w:p w14:paraId="636D882C" w14:textId="77777777" w:rsidR="002E1347" w:rsidRPr="002E1347" w:rsidRDefault="002E1347" w:rsidP="002E1347"/>
    <w:p w14:paraId="3BFCB338" w14:textId="77777777" w:rsidR="002E1347" w:rsidRPr="002E1347" w:rsidRDefault="002E1347" w:rsidP="002E1347"/>
    <w:p w14:paraId="4F49F0D9" w14:textId="77777777" w:rsidR="002E1347" w:rsidRPr="002E1347" w:rsidRDefault="002E1347" w:rsidP="002E1347"/>
    <w:sectPr w:rsidR="002E1347" w:rsidRPr="002E1347" w:rsidSect="00021CA6">
      <w:headerReference w:type="default" r:id="rId35"/>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F9962" w14:textId="77777777" w:rsidR="0042150E" w:rsidRDefault="0042150E" w:rsidP="00322C17">
      <w:pPr>
        <w:spacing w:after="0" w:line="240" w:lineRule="auto"/>
      </w:pPr>
      <w:r>
        <w:separator/>
      </w:r>
    </w:p>
  </w:endnote>
  <w:endnote w:type="continuationSeparator" w:id="0">
    <w:p w14:paraId="52CFB03D" w14:textId="77777777" w:rsidR="0042150E" w:rsidRDefault="0042150E"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47743"/>
      <w:docPartObj>
        <w:docPartGallery w:val="Page Numbers (Bottom of Page)"/>
        <w:docPartUnique/>
      </w:docPartObj>
    </w:sdtPr>
    <w:sdtEndPr>
      <w:rPr>
        <w:noProof/>
      </w:rPr>
    </w:sdtEndPr>
    <w:sdtContent>
      <w:p w14:paraId="01E444F3" w14:textId="07436DB1" w:rsidR="00021CA6" w:rsidRDefault="00021C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DFF95" w14:textId="77777777" w:rsidR="0042150E" w:rsidRDefault="0042150E" w:rsidP="00322C17">
      <w:pPr>
        <w:spacing w:after="0" w:line="240" w:lineRule="auto"/>
      </w:pPr>
      <w:r>
        <w:separator/>
      </w:r>
    </w:p>
  </w:footnote>
  <w:footnote w:type="continuationSeparator" w:id="0">
    <w:p w14:paraId="41291BDC" w14:textId="77777777" w:rsidR="0042150E" w:rsidRDefault="0042150E"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77777777" w:rsidR="00322C17" w:rsidRDefault="00322C17">
    <w:pPr>
      <w:pStyle w:val="Header"/>
    </w:pPr>
    <w:r>
      <w:rPr>
        <w:noProof/>
      </w:rPr>
      <mc:AlternateContent>
        <mc:Choice Requires="wpg">
          <w:drawing>
            <wp:anchor distT="0" distB="0" distL="114300" distR="114300" simplePos="0" relativeHeight="251659264" behindDoc="0" locked="0" layoutInCell="1" allowOverlap="1" wp14:anchorId="47A510C4" wp14:editId="22810659">
              <wp:simplePos x="0" y="0"/>
              <wp:positionH relativeFrom="page">
                <wp:align>left</wp:align>
              </wp:positionH>
              <wp:positionV relativeFrom="paragraph">
                <wp:posOffset>-458165</wp:posOffset>
              </wp:positionV>
              <wp:extent cx="7780020" cy="514350"/>
              <wp:effectExtent l="0" t="0" r="0" b="0"/>
              <wp:wrapNone/>
              <wp:docPr id="8" name="Group 8"/>
              <wp:cNvGraphicFramePr/>
              <a:graphic xmlns:a="http://schemas.openxmlformats.org/drawingml/2006/main">
                <a:graphicData uri="http://schemas.microsoft.com/office/word/2010/wordprocessingGroup">
                  <wpg:wgp>
                    <wpg:cNvGrpSpPr/>
                    <wpg:grpSpPr>
                      <a:xfrm>
                        <a:off x="0" y="0"/>
                        <a:ext cx="7780020" cy="514350"/>
                        <a:chOff x="0" y="0"/>
                        <a:chExt cx="7780020" cy="792480"/>
                      </a:xfrm>
                    </wpg:grpSpPr>
                    <wps:wsp>
                      <wps:cNvPr id="9" name="Right Triangle 9"/>
                      <wps:cNvSpPr/>
                      <wps:spPr>
                        <a:xfrm rot="10800000" flipH="1">
                          <a:off x="7620" y="0"/>
                          <a:ext cx="7772400" cy="792480"/>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8B984" w14:textId="77777777" w:rsidR="00322C17" w:rsidRDefault="00322C17" w:rsidP="00322C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Triangle 10"/>
                      <wps:cNvSpPr/>
                      <wps:spPr>
                        <a:xfrm rot="10800000" flipH="1">
                          <a:off x="0" y="0"/>
                          <a:ext cx="7772400" cy="487680"/>
                        </a:xfrm>
                        <a:prstGeom prst="rtTriangl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A510C4" id="Group 8" o:spid="_x0000_s1026"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7" type="#_x0000_t6" style="position:absolute;left:76;width:77724;height:792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8" type="#_x0000_t6" style="position:absolute;width:77724;height:4876;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mc:Fallback>
      </mc:AlternateConten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4611"/>
    <w:multiLevelType w:val="hybridMultilevel"/>
    <w:tmpl w:val="00760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91C72"/>
    <w:multiLevelType w:val="hybridMultilevel"/>
    <w:tmpl w:val="E9C85DE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BF559CF"/>
    <w:multiLevelType w:val="hybridMultilevel"/>
    <w:tmpl w:val="1E6C5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C2C7F"/>
    <w:multiLevelType w:val="hybridMultilevel"/>
    <w:tmpl w:val="82D24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25C3F"/>
    <w:multiLevelType w:val="hybridMultilevel"/>
    <w:tmpl w:val="036249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3B4F41"/>
    <w:multiLevelType w:val="hybridMultilevel"/>
    <w:tmpl w:val="FD3A4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97940"/>
    <w:multiLevelType w:val="hybridMultilevel"/>
    <w:tmpl w:val="BECA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C7EEA"/>
    <w:multiLevelType w:val="hybridMultilevel"/>
    <w:tmpl w:val="6934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345833"/>
    <w:multiLevelType w:val="hybridMultilevel"/>
    <w:tmpl w:val="3FE6D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A17AE1"/>
    <w:multiLevelType w:val="hybridMultilevel"/>
    <w:tmpl w:val="F5A66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AF2E10"/>
    <w:multiLevelType w:val="hybridMultilevel"/>
    <w:tmpl w:val="C556E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5C34AF"/>
    <w:multiLevelType w:val="hybridMultilevel"/>
    <w:tmpl w:val="9926B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2B2231"/>
    <w:multiLevelType w:val="hybridMultilevel"/>
    <w:tmpl w:val="FADA0EA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88347367">
    <w:abstractNumId w:val="1"/>
  </w:num>
  <w:num w:numId="2" w16cid:durableId="816529690">
    <w:abstractNumId w:val="7"/>
  </w:num>
  <w:num w:numId="3" w16cid:durableId="248781409">
    <w:abstractNumId w:val="6"/>
  </w:num>
  <w:num w:numId="4" w16cid:durableId="451946116">
    <w:abstractNumId w:val="9"/>
  </w:num>
  <w:num w:numId="5" w16cid:durableId="1453357332">
    <w:abstractNumId w:val="10"/>
  </w:num>
  <w:num w:numId="6" w16cid:durableId="649939439">
    <w:abstractNumId w:val="3"/>
  </w:num>
  <w:num w:numId="7" w16cid:durableId="1658680378">
    <w:abstractNumId w:val="4"/>
  </w:num>
  <w:num w:numId="8" w16cid:durableId="269894544">
    <w:abstractNumId w:val="5"/>
  </w:num>
  <w:num w:numId="9" w16cid:durableId="1253663910">
    <w:abstractNumId w:val="11"/>
  </w:num>
  <w:num w:numId="10" w16cid:durableId="634483436">
    <w:abstractNumId w:val="0"/>
  </w:num>
  <w:num w:numId="11" w16cid:durableId="1198546696">
    <w:abstractNumId w:val="2"/>
  </w:num>
  <w:num w:numId="12" w16cid:durableId="585113106">
    <w:abstractNumId w:val="8"/>
  </w:num>
  <w:num w:numId="13" w16cid:durableId="16211798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68"/>
    <w:rsid w:val="00021CA6"/>
    <w:rsid w:val="00042B26"/>
    <w:rsid w:val="00094F8F"/>
    <w:rsid w:val="00153B05"/>
    <w:rsid w:val="00192008"/>
    <w:rsid w:val="0020339E"/>
    <w:rsid w:val="00243F88"/>
    <w:rsid w:val="002D10B7"/>
    <w:rsid w:val="002E1347"/>
    <w:rsid w:val="00322B73"/>
    <w:rsid w:val="00322C17"/>
    <w:rsid w:val="003A46C3"/>
    <w:rsid w:val="003D2E14"/>
    <w:rsid w:val="0042150E"/>
    <w:rsid w:val="00474089"/>
    <w:rsid w:val="00501B5D"/>
    <w:rsid w:val="0056539C"/>
    <w:rsid w:val="005B4CF4"/>
    <w:rsid w:val="00635BF7"/>
    <w:rsid w:val="0064118E"/>
    <w:rsid w:val="00650ED4"/>
    <w:rsid w:val="006A0968"/>
    <w:rsid w:val="007826EF"/>
    <w:rsid w:val="007D65B7"/>
    <w:rsid w:val="00863FEE"/>
    <w:rsid w:val="00875DA0"/>
    <w:rsid w:val="00893FC7"/>
    <w:rsid w:val="008E6FE8"/>
    <w:rsid w:val="00914E8E"/>
    <w:rsid w:val="00932E3D"/>
    <w:rsid w:val="00A11523"/>
    <w:rsid w:val="00B80E07"/>
    <w:rsid w:val="00B9253E"/>
    <w:rsid w:val="00BA424A"/>
    <w:rsid w:val="00C542D1"/>
    <w:rsid w:val="00C84A23"/>
    <w:rsid w:val="00E04BAB"/>
    <w:rsid w:val="00E44D84"/>
    <w:rsid w:val="00E65933"/>
    <w:rsid w:val="00EF631E"/>
    <w:rsid w:val="00F55BAD"/>
    <w:rsid w:val="00FD4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chartTrackingRefBased/>
  <w15:docId w15:val="{4203C9E4-34C4-46EA-8E79-F7C970E7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C17"/>
  </w:style>
  <w:style w:type="paragraph" w:styleId="Heading1">
    <w:name w:val="heading 1"/>
    <w:basedOn w:val="Normal"/>
    <w:next w:val="Normal"/>
    <w:link w:val="Heading1Char"/>
    <w:uiPriority w:val="9"/>
    <w:qFormat/>
    <w:rsid w:val="005653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14:ligatures w14:val="none"/>
    </w:rPr>
  </w:style>
  <w:style w:type="table" w:styleId="TableGrid">
    <w:name w:val="Table Grid"/>
    <w:basedOn w:val="TableNormal"/>
    <w:uiPriority w:val="39"/>
    <w:rsid w:val="00322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5653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39C"/>
    <w:pPr>
      <w:outlineLvl w:val="9"/>
    </w:pPr>
    <w:rPr>
      <w:kern w:val="0"/>
      <w14:ligatures w14:val="none"/>
    </w:rPr>
  </w:style>
  <w:style w:type="character" w:customStyle="1" w:styleId="Heading2Char">
    <w:name w:val="Heading 2 Char"/>
    <w:basedOn w:val="DefaultParagraphFont"/>
    <w:link w:val="Heading2"/>
    <w:uiPriority w:val="9"/>
    <w:rsid w:val="0056539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39C"/>
    <w:pPr>
      <w:spacing w:after="100"/>
    </w:pPr>
  </w:style>
  <w:style w:type="paragraph" w:styleId="TOC2">
    <w:name w:val="toc 2"/>
    <w:basedOn w:val="Normal"/>
    <w:next w:val="Normal"/>
    <w:autoRedefine/>
    <w:uiPriority w:val="39"/>
    <w:unhideWhenUsed/>
    <w:rsid w:val="0056539C"/>
    <w:pPr>
      <w:spacing w:after="100"/>
      <w:ind w:left="220"/>
    </w:pPr>
  </w:style>
  <w:style w:type="paragraph" w:styleId="ListParagraph">
    <w:name w:val="List Paragraph"/>
    <w:basedOn w:val="Normal"/>
    <w:uiPriority w:val="34"/>
    <w:qFormat/>
    <w:rsid w:val="00875D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customXml/itemProps3.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customXml/itemProps4.xml><?xml version="1.0" encoding="utf-8"?>
<ds:datastoreItem xmlns:ds="http://schemas.openxmlformats.org/officeDocument/2006/customXml" ds:itemID="{EF10C6CE-831A-4C60-8F54-7C09C0577C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1023</TotalTime>
  <Pages>1</Pages>
  <Words>1435</Words>
  <Characters>8184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12</cp:revision>
  <dcterms:created xsi:type="dcterms:W3CDTF">2023-10-27T13:32:00Z</dcterms:created>
  <dcterms:modified xsi:type="dcterms:W3CDTF">2023-10-29T16:38:00Z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